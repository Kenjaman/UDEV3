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r w:rsidRPr="008B5277">
        <w:rPr>
          <w:noProof/>
          <w:lang w:eastAsia="fr-FR"/>
        </w:rPr>
        <w:drawing>
          <wp:inline distT="0" distB="0" distL="0" distR="0" wp14:anchorId="52DF757F" wp14:editId="61AB72B5">
            <wp:extent cx="3657600" cy="5486400"/>
            <wp:effectExtent l="0" t="0" r="0" b="0"/>
            <wp:docPr id="22" name="Image 1" descr="Lac gelé bleu clair entouré de glace blanche sur un fond de montagne s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Default="0073263D" w:rsidP="00C6554A">
      <w:pPr>
        <w:pStyle w:val="Titre"/>
      </w:pPr>
      <w:sdt>
        <w:sdtPr>
          <w:alias w:val="Titre du rapport :"/>
          <w:tag w:val="Titre du rapport :"/>
          <w:id w:val="-190838849"/>
          <w:placeholder>
            <w:docPart w:val="4CB9F5678C7A4BC2A5DE3A6AA057B3F8"/>
          </w:placeholder>
          <w:temporary/>
          <w:showingPlcHdr/>
          <w15:appearance w15:val="hidden"/>
        </w:sdtPr>
        <w:sdtEndPr/>
        <w:sdtContent>
          <w:r w:rsidR="00C6554A" w:rsidRPr="00D5413C">
            <w:rPr>
              <w:lang w:bidi="fr-FR"/>
            </w:rPr>
            <w:t>Titre du rapport</w:t>
          </w:r>
        </w:sdtContent>
      </w:sdt>
    </w:p>
    <w:p w:rsidR="00C6554A" w:rsidRPr="00D5413C" w:rsidRDefault="0073263D" w:rsidP="00C6554A">
      <w:pPr>
        <w:pStyle w:val="Sous-titre"/>
      </w:pPr>
      <w:sdt>
        <w:sdtPr>
          <w:alias w:val="Sous-titre du rapport :"/>
          <w:tag w:val="Sous-titre du rapport :"/>
          <w:id w:val="1354841790"/>
          <w:placeholder>
            <w:docPart w:val="B61E42A20A2E48DA8EFFD8FCEB5A16EA"/>
          </w:placeholder>
          <w:temporary/>
          <w:showingPlcHdr/>
          <w15:appearance w15:val="hidden"/>
        </w:sdtPr>
        <w:sdtEndPr/>
        <w:sdtContent>
          <w:r w:rsidR="00C6554A" w:rsidRPr="00D5413C">
            <w:rPr>
              <w:lang w:bidi="fr-FR"/>
            </w:rPr>
            <w:t>SOUS-TITRE DU RAPPORT</w:t>
          </w:r>
        </w:sdtContent>
      </w:sdt>
    </w:p>
    <w:p w:rsidR="00C6554A" w:rsidRDefault="0073263D" w:rsidP="00C6554A">
      <w:pPr>
        <w:pStyle w:val="Coordonnes"/>
      </w:pPr>
      <w:sdt>
        <w:sdtPr>
          <w:alias w:val="Nom :"/>
          <w:tag w:val="Nom :"/>
          <w:id w:val="-2071874759"/>
          <w:placeholder>
            <w:docPart w:val="8B089066863C4C1A8DD8CBF865F449AF"/>
          </w:placeholder>
          <w:temporary/>
          <w:showingPlcHdr/>
          <w15:appearance w15:val="hidden"/>
        </w:sdtPr>
        <w:sdtEndPr/>
        <w:sdtContent>
          <w:r w:rsidR="00C6554A">
            <w:rPr>
              <w:lang w:bidi="fr-FR"/>
            </w:rPr>
            <w:t>Nom</w:t>
          </w:r>
        </w:sdtContent>
      </w:sdt>
      <w:r w:rsidR="00C6554A">
        <w:rPr>
          <w:lang w:bidi="fr-FR"/>
        </w:rPr>
        <w:t xml:space="preserve"> | </w:t>
      </w:r>
      <w:sdt>
        <w:sdtPr>
          <w:alias w:val="Intitulé du cours :"/>
          <w:tag w:val="Intitulé du cours :"/>
          <w:id w:val="-1824112714"/>
          <w:placeholder>
            <w:docPart w:val="AFE26E9DD457446988CF94E296A91CE1"/>
          </w:placeholder>
          <w:temporary/>
          <w:showingPlcHdr/>
          <w15:appearance w15:val="hidden"/>
        </w:sdtPr>
        <w:sdtEndPr/>
        <w:sdtContent>
          <w:r w:rsidR="00C6554A">
            <w:rPr>
              <w:lang w:bidi="fr-FR"/>
            </w:rPr>
            <w:t>Intitulé du cours</w:t>
          </w:r>
        </w:sdtContent>
      </w:sdt>
      <w:r w:rsidR="00C6554A">
        <w:rPr>
          <w:lang w:bidi="fr-FR"/>
        </w:rPr>
        <w:t xml:space="preserve"> | </w:t>
      </w:r>
      <w:sdt>
        <w:sdtPr>
          <w:alias w:val="Date :"/>
          <w:tag w:val="Date :"/>
          <w:id w:val="-35980865"/>
          <w:placeholder>
            <w:docPart w:val="35C769D74CB544DFABDA3583A41DF9CC"/>
          </w:placeholder>
          <w:temporary/>
          <w:showingPlcHdr/>
          <w15:appearance w15:val="hidden"/>
        </w:sdtPr>
        <w:sdtEndPr/>
        <w:sdtContent>
          <w:r w:rsidR="00C6554A">
            <w:rPr>
              <w:lang w:bidi="fr-FR"/>
            </w:rPr>
            <w:t>Date</w:t>
          </w:r>
        </w:sdtContent>
      </w:sdt>
      <w:r w:rsidR="00C6554A">
        <w:rPr>
          <w:lang w:bidi="fr-FR"/>
        </w:rPr>
        <w:br w:type="page"/>
      </w:r>
    </w:p>
    <w:sdt>
      <w:sdtPr>
        <w:rPr>
          <w:rFonts w:asciiTheme="minorHAnsi" w:eastAsiaTheme="minorHAnsi" w:hAnsiTheme="minorHAnsi" w:cstheme="minorBidi"/>
          <w:color w:val="595959" w:themeColor="text1" w:themeTint="A6"/>
          <w:sz w:val="22"/>
          <w:szCs w:val="22"/>
          <w:lang w:eastAsia="en-US"/>
        </w:rPr>
        <w:id w:val="-975378274"/>
        <w:docPartObj>
          <w:docPartGallery w:val="Table of Contents"/>
          <w:docPartUnique/>
        </w:docPartObj>
      </w:sdtPr>
      <w:sdtEndPr>
        <w:rPr>
          <w:b/>
          <w:bCs/>
        </w:rPr>
      </w:sdtEndPr>
      <w:sdtContent>
        <w:p w:rsidR="000810B8" w:rsidRDefault="000810B8">
          <w:pPr>
            <w:pStyle w:val="En-ttedetabledesmatires"/>
          </w:pPr>
          <w:r>
            <w:t>Table des matières</w:t>
          </w:r>
        </w:p>
        <w:p w:rsidR="0012650C" w:rsidRDefault="000810B8">
          <w:pPr>
            <w:pStyle w:val="TM1"/>
            <w:tabs>
              <w:tab w:val="right" w:leader="dot" w:pos="8296"/>
            </w:tabs>
            <w:rPr>
              <w:rFonts w:eastAsiaTheme="minorEastAsia"/>
              <w:noProof/>
              <w:color w:val="auto"/>
              <w:lang w:eastAsia="fr-FR"/>
            </w:rPr>
          </w:pPr>
          <w:r>
            <w:fldChar w:fldCharType="begin"/>
          </w:r>
          <w:r>
            <w:instrText xml:space="preserve"> TOC \o "1-4" \h \z \u </w:instrText>
          </w:r>
          <w:r>
            <w:fldChar w:fldCharType="separate"/>
          </w:r>
          <w:hyperlink w:anchor="_Toc43475841" w:history="1">
            <w:r w:rsidR="0012650C" w:rsidRPr="003923C6">
              <w:rPr>
                <w:rStyle w:val="Lienhypertexte"/>
                <w:noProof/>
              </w:rPr>
              <w:t>Présentations</w:t>
            </w:r>
            <w:r w:rsidR="0012650C">
              <w:rPr>
                <w:noProof/>
                <w:webHidden/>
              </w:rPr>
              <w:tab/>
            </w:r>
            <w:r w:rsidR="0012650C">
              <w:rPr>
                <w:noProof/>
                <w:webHidden/>
              </w:rPr>
              <w:fldChar w:fldCharType="begin"/>
            </w:r>
            <w:r w:rsidR="0012650C">
              <w:rPr>
                <w:noProof/>
                <w:webHidden/>
              </w:rPr>
              <w:instrText xml:space="preserve"> PAGEREF _Toc43475841 \h </w:instrText>
            </w:r>
            <w:r w:rsidR="0012650C">
              <w:rPr>
                <w:noProof/>
                <w:webHidden/>
              </w:rPr>
            </w:r>
            <w:r w:rsidR="0012650C">
              <w:rPr>
                <w:noProof/>
                <w:webHidden/>
              </w:rPr>
              <w:fldChar w:fldCharType="separate"/>
            </w:r>
            <w:r w:rsidR="0012650C">
              <w:rPr>
                <w:noProof/>
                <w:webHidden/>
              </w:rPr>
              <w:t>2</w:t>
            </w:r>
            <w:r w:rsidR="0012650C">
              <w:rPr>
                <w:noProof/>
                <w:webHidden/>
              </w:rPr>
              <w:fldChar w:fldCharType="end"/>
            </w:r>
          </w:hyperlink>
        </w:p>
        <w:p w:rsidR="0012650C" w:rsidRDefault="0073263D">
          <w:pPr>
            <w:pStyle w:val="TM2"/>
            <w:tabs>
              <w:tab w:val="right" w:leader="dot" w:pos="8296"/>
            </w:tabs>
            <w:rPr>
              <w:rFonts w:eastAsiaTheme="minorEastAsia"/>
              <w:noProof/>
              <w:color w:val="auto"/>
              <w:lang w:eastAsia="fr-FR"/>
            </w:rPr>
          </w:pPr>
          <w:hyperlink w:anchor="_Toc43475842" w:history="1">
            <w:r w:rsidR="0012650C" w:rsidRPr="003923C6">
              <w:rPr>
                <w:rStyle w:val="Lienhypertexte"/>
                <w:noProof/>
              </w:rPr>
              <w:t>Personnelle</w:t>
            </w:r>
            <w:r w:rsidR="0012650C">
              <w:rPr>
                <w:noProof/>
                <w:webHidden/>
              </w:rPr>
              <w:tab/>
            </w:r>
            <w:r w:rsidR="0012650C">
              <w:rPr>
                <w:noProof/>
                <w:webHidden/>
              </w:rPr>
              <w:fldChar w:fldCharType="begin"/>
            </w:r>
            <w:r w:rsidR="0012650C">
              <w:rPr>
                <w:noProof/>
                <w:webHidden/>
              </w:rPr>
              <w:instrText xml:space="preserve"> PAGEREF _Toc43475842 \h </w:instrText>
            </w:r>
            <w:r w:rsidR="0012650C">
              <w:rPr>
                <w:noProof/>
                <w:webHidden/>
              </w:rPr>
            </w:r>
            <w:r w:rsidR="0012650C">
              <w:rPr>
                <w:noProof/>
                <w:webHidden/>
              </w:rPr>
              <w:fldChar w:fldCharType="separate"/>
            </w:r>
            <w:r w:rsidR="0012650C">
              <w:rPr>
                <w:noProof/>
                <w:webHidden/>
              </w:rPr>
              <w:t>2</w:t>
            </w:r>
            <w:r w:rsidR="0012650C">
              <w:rPr>
                <w:noProof/>
                <w:webHidden/>
              </w:rPr>
              <w:fldChar w:fldCharType="end"/>
            </w:r>
          </w:hyperlink>
        </w:p>
        <w:p w:rsidR="0012650C" w:rsidRDefault="0073263D">
          <w:pPr>
            <w:pStyle w:val="TM2"/>
            <w:tabs>
              <w:tab w:val="right" w:leader="dot" w:pos="8296"/>
            </w:tabs>
            <w:rPr>
              <w:rFonts w:eastAsiaTheme="minorEastAsia"/>
              <w:noProof/>
              <w:color w:val="auto"/>
              <w:lang w:eastAsia="fr-FR"/>
            </w:rPr>
          </w:pPr>
          <w:hyperlink w:anchor="_Toc43475843" w:history="1">
            <w:r w:rsidR="0012650C" w:rsidRPr="003923C6">
              <w:rPr>
                <w:rStyle w:val="Lienhypertexte"/>
                <w:noProof/>
              </w:rPr>
              <w:t>CGI</w:t>
            </w:r>
            <w:r w:rsidR="0012650C">
              <w:rPr>
                <w:noProof/>
                <w:webHidden/>
              </w:rPr>
              <w:tab/>
            </w:r>
            <w:r w:rsidR="0012650C">
              <w:rPr>
                <w:noProof/>
                <w:webHidden/>
              </w:rPr>
              <w:fldChar w:fldCharType="begin"/>
            </w:r>
            <w:r w:rsidR="0012650C">
              <w:rPr>
                <w:noProof/>
                <w:webHidden/>
              </w:rPr>
              <w:instrText xml:space="preserve"> PAGEREF _Toc43475843 \h </w:instrText>
            </w:r>
            <w:r w:rsidR="0012650C">
              <w:rPr>
                <w:noProof/>
                <w:webHidden/>
              </w:rPr>
            </w:r>
            <w:r w:rsidR="0012650C">
              <w:rPr>
                <w:noProof/>
                <w:webHidden/>
              </w:rPr>
              <w:fldChar w:fldCharType="separate"/>
            </w:r>
            <w:r w:rsidR="0012650C">
              <w:rPr>
                <w:noProof/>
                <w:webHidden/>
              </w:rPr>
              <w:t>3</w:t>
            </w:r>
            <w:r w:rsidR="0012650C">
              <w:rPr>
                <w:noProof/>
                <w:webHidden/>
              </w:rPr>
              <w:fldChar w:fldCharType="end"/>
            </w:r>
          </w:hyperlink>
        </w:p>
        <w:p w:rsidR="0012650C" w:rsidRDefault="0073263D">
          <w:pPr>
            <w:pStyle w:val="TM3"/>
            <w:tabs>
              <w:tab w:val="right" w:leader="dot" w:pos="8296"/>
            </w:tabs>
            <w:rPr>
              <w:rFonts w:eastAsiaTheme="minorEastAsia"/>
              <w:noProof/>
              <w:color w:val="auto"/>
              <w:lang w:eastAsia="fr-FR"/>
            </w:rPr>
          </w:pPr>
          <w:hyperlink w:anchor="_Toc43475844" w:history="1">
            <w:r w:rsidR="0012650C" w:rsidRPr="003923C6">
              <w:rPr>
                <w:rStyle w:val="Lienhypertexte"/>
                <w:noProof/>
              </w:rPr>
              <w:t>Présentation</w:t>
            </w:r>
            <w:r w:rsidR="0012650C">
              <w:rPr>
                <w:noProof/>
                <w:webHidden/>
              </w:rPr>
              <w:tab/>
            </w:r>
            <w:r w:rsidR="0012650C">
              <w:rPr>
                <w:noProof/>
                <w:webHidden/>
              </w:rPr>
              <w:fldChar w:fldCharType="begin"/>
            </w:r>
            <w:r w:rsidR="0012650C">
              <w:rPr>
                <w:noProof/>
                <w:webHidden/>
              </w:rPr>
              <w:instrText xml:space="preserve"> PAGEREF _Toc43475844 \h </w:instrText>
            </w:r>
            <w:r w:rsidR="0012650C">
              <w:rPr>
                <w:noProof/>
                <w:webHidden/>
              </w:rPr>
            </w:r>
            <w:r w:rsidR="0012650C">
              <w:rPr>
                <w:noProof/>
                <w:webHidden/>
              </w:rPr>
              <w:fldChar w:fldCharType="separate"/>
            </w:r>
            <w:r w:rsidR="0012650C">
              <w:rPr>
                <w:noProof/>
                <w:webHidden/>
              </w:rPr>
              <w:t>3</w:t>
            </w:r>
            <w:r w:rsidR="0012650C">
              <w:rPr>
                <w:noProof/>
                <w:webHidden/>
              </w:rPr>
              <w:fldChar w:fldCharType="end"/>
            </w:r>
          </w:hyperlink>
        </w:p>
        <w:p w:rsidR="0012650C" w:rsidRDefault="0073263D">
          <w:pPr>
            <w:pStyle w:val="TM3"/>
            <w:tabs>
              <w:tab w:val="right" w:leader="dot" w:pos="8296"/>
            </w:tabs>
            <w:rPr>
              <w:rFonts w:eastAsiaTheme="minorEastAsia"/>
              <w:noProof/>
              <w:color w:val="auto"/>
              <w:lang w:eastAsia="fr-FR"/>
            </w:rPr>
          </w:pPr>
          <w:hyperlink w:anchor="_Toc43475845" w:history="1">
            <w:r w:rsidR="0012650C" w:rsidRPr="003923C6">
              <w:rPr>
                <w:rStyle w:val="Lienhypertexte"/>
                <w:noProof/>
              </w:rPr>
              <w:t>L’histoire</w:t>
            </w:r>
            <w:r w:rsidR="0012650C">
              <w:rPr>
                <w:noProof/>
                <w:webHidden/>
              </w:rPr>
              <w:tab/>
            </w:r>
            <w:r w:rsidR="0012650C">
              <w:rPr>
                <w:noProof/>
                <w:webHidden/>
              </w:rPr>
              <w:fldChar w:fldCharType="begin"/>
            </w:r>
            <w:r w:rsidR="0012650C">
              <w:rPr>
                <w:noProof/>
                <w:webHidden/>
              </w:rPr>
              <w:instrText xml:space="preserve"> PAGEREF _Toc43475845 \h </w:instrText>
            </w:r>
            <w:r w:rsidR="0012650C">
              <w:rPr>
                <w:noProof/>
                <w:webHidden/>
              </w:rPr>
            </w:r>
            <w:r w:rsidR="0012650C">
              <w:rPr>
                <w:noProof/>
                <w:webHidden/>
              </w:rPr>
              <w:fldChar w:fldCharType="separate"/>
            </w:r>
            <w:r w:rsidR="0012650C">
              <w:rPr>
                <w:noProof/>
                <w:webHidden/>
              </w:rPr>
              <w:t>3</w:t>
            </w:r>
            <w:r w:rsidR="0012650C">
              <w:rPr>
                <w:noProof/>
                <w:webHidden/>
              </w:rPr>
              <w:fldChar w:fldCharType="end"/>
            </w:r>
          </w:hyperlink>
        </w:p>
        <w:p w:rsidR="0012650C" w:rsidRDefault="0073263D">
          <w:pPr>
            <w:pStyle w:val="TM4"/>
            <w:tabs>
              <w:tab w:val="right" w:leader="dot" w:pos="8296"/>
            </w:tabs>
            <w:rPr>
              <w:rFonts w:eastAsiaTheme="minorEastAsia"/>
              <w:noProof/>
              <w:color w:val="auto"/>
              <w:lang w:eastAsia="fr-FR"/>
            </w:rPr>
          </w:pPr>
          <w:hyperlink w:anchor="_Toc43475846" w:history="1">
            <w:r w:rsidR="0012650C" w:rsidRPr="003923C6">
              <w:rPr>
                <w:rStyle w:val="Lienhypertexte"/>
                <w:noProof/>
              </w:rPr>
              <w:t>Les débuts 1976 - 1986 :</w:t>
            </w:r>
            <w:r w:rsidR="0012650C">
              <w:rPr>
                <w:noProof/>
                <w:webHidden/>
              </w:rPr>
              <w:tab/>
            </w:r>
            <w:r w:rsidR="0012650C">
              <w:rPr>
                <w:noProof/>
                <w:webHidden/>
              </w:rPr>
              <w:fldChar w:fldCharType="begin"/>
            </w:r>
            <w:r w:rsidR="0012650C">
              <w:rPr>
                <w:noProof/>
                <w:webHidden/>
              </w:rPr>
              <w:instrText xml:space="preserve"> PAGEREF _Toc43475846 \h </w:instrText>
            </w:r>
            <w:r w:rsidR="0012650C">
              <w:rPr>
                <w:noProof/>
                <w:webHidden/>
              </w:rPr>
            </w:r>
            <w:r w:rsidR="0012650C">
              <w:rPr>
                <w:noProof/>
                <w:webHidden/>
              </w:rPr>
              <w:fldChar w:fldCharType="separate"/>
            </w:r>
            <w:r w:rsidR="0012650C">
              <w:rPr>
                <w:noProof/>
                <w:webHidden/>
              </w:rPr>
              <w:t>3</w:t>
            </w:r>
            <w:r w:rsidR="0012650C">
              <w:rPr>
                <w:noProof/>
                <w:webHidden/>
              </w:rPr>
              <w:fldChar w:fldCharType="end"/>
            </w:r>
          </w:hyperlink>
        </w:p>
        <w:p w:rsidR="0012650C" w:rsidRDefault="0073263D">
          <w:pPr>
            <w:pStyle w:val="TM4"/>
            <w:tabs>
              <w:tab w:val="right" w:leader="dot" w:pos="8296"/>
            </w:tabs>
            <w:rPr>
              <w:rFonts w:eastAsiaTheme="minorEastAsia"/>
              <w:noProof/>
              <w:color w:val="auto"/>
              <w:lang w:eastAsia="fr-FR"/>
            </w:rPr>
          </w:pPr>
          <w:hyperlink w:anchor="_Toc43475847" w:history="1">
            <w:r w:rsidR="0012650C" w:rsidRPr="003923C6">
              <w:rPr>
                <w:rStyle w:val="Lienhypertexte"/>
                <w:noProof/>
              </w:rPr>
              <w:t>Les premières fusions : 1986-1996</w:t>
            </w:r>
            <w:r w:rsidR="0012650C">
              <w:rPr>
                <w:noProof/>
                <w:webHidden/>
              </w:rPr>
              <w:tab/>
            </w:r>
            <w:r w:rsidR="0012650C">
              <w:rPr>
                <w:noProof/>
                <w:webHidden/>
              </w:rPr>
              <w:fldChar w:fldCharType="begin"/>
            </w:r>
            <w:r w:rsidR="0012650C">
              <w:rPr>
                <w:noProof/>
                <w:webHidden/>
              </w:rPr>
              <w:instrText xml:space="preserve"> PAGEREF _Toc43475847 \h </w:instrText>
            </w:r>
            <w:r w:rsidR="0012650C">
              <w:rPr>
                <w:noProof/>
                <w:webHidden/>
              </w:rPr>
            </w:r>
            <w:r w:rsidR="0012650C">
              <w:rPr>
                <w:noProof/>
                <w:webHidden/>
              </w:rPr>
              <w:fldChar w:fldCharType="separate"/>
            </w:r>
            <w:r w:rsidR="0012650C">
              <w:rPr>
                <w:noProof/>
                <w:webHidden/>
              </w:rPr>
              <w:t>4</w:t>
            </w:r>
            <w:r w:rsidR="0012650C">
              <w:rPr>
                <w:noProof/>
                <w:webHidden/>
              </w:rPr>
              <w:fldChar w:fldCharType="end"/>
            </w:r>
          </w:hyperlink>
        </w:p>
        <w:p w:rsidR="0012650C" w:rsidRDefault="0073263D">
          <w:pPr>
            <w:pStyle w:val="TM4"/>
            <w:tabs>
              <w:tab w:val="right" w:leader="dot" w:pos="8296"/>
            </w:tabs>
            <w:rPr>
              <w:rFonts w:eastAsiaTheme="minorEastAsia"/>
              <w:noProof/>
              <w:color w:val="auto"/>
              <w:lang w:eastAsia="fr-FR"/>
            </w:rPr>
          </w:pPr>
          <w:hyperlink w:anchor="_Toc43475848" w:history="1">
            <w:r w:rsidR="0012650C" w:rsidRPr="003923C6">
              <w:rPr>
                <w:rStyle w:val="Lienhypertexte"/>
                <w:noProof/>
              </w:rPr>
              <w:t>Mondialisation, regroupement d’entreprises et La bulle internet : 1996-2006</w:t>
            </w:r>
            <w:r w:rsidR="0012650C">
              <w:rPr>
                <w:noProof/>
                <w:webHidden/>
              </w:rPr>
              <w:tab/>
            </w:r>
            <w:r w:rsidR="0012650C">
              <w:rPr>
                <w:noProof/>
                <w:webHidden/>
              </w:rPr>
              <w:fldChar w:fldCharType="begin"/>
            </w:r>
            <w:r w:rsidR="0012650C">
              <w:rPr>
                <w:noProof/>
                <w:webHidden/>
              </w:rPr>
              <w:instrText xml:space="preserve"> PAGEREF _Toc43475848 \h </w:instrText>
            </w:r>
            <w:r w:rsidR="0012650C">
              <w:rPr>
                <w:noProof/>
                <w:webHidden/>
              </w:rPr>
            </w:r>
            <w:r w:rsidR="0012650C">
              <w:rPr>
                <w:noProof/>
                <w:webHidden/>
              </w:rPr>
              <w:fldChar w:fldCharType="separate"/>
            </w:r>
            <w:r w:rsidR="0012650C">
              <w:rPr>
                <w:noProof/>
                <w:webHidden/>
              </w:rPr>
              <w:t>5</w:t>
            </w:r>
            <w:r w:rsidR="0012650C">
              <w:rPr>
                <w:noProof/>
                <w:webHidden/>
              </w:rPr>
              <w:fldChar w:fldCharType="end"/>
            </w:r>
          </w:hyperlink>
        </w:p>
        <w:p w:rsidR="0012650C" w:rsidRDefault="0073263D">
          <w:pPr>
            <w:pStyle w:val="TM4"/>
            <w:tabs>
              <w:tab w:val="right" w:leader="dot" w:pos="8296"/>
            </w:tabs>
            <w:rPr>
              <w:rFonts w:eastAsiaTheme="minorEastAsia"/>
              <w:noProof/>
              <w:color w:val="auto"/>
              <w:lang w:eastAsia="fr-FR"/>
            </w:rPr>
          </w:pPr>
          <w:hyperlink w:anchor="_Toc43475849" w:history="1">
            <w:r w:rsidR="0012650C" w:rsidRPr="003923C6">
              <w:rPr>
                <w:rStyle w:val="Lienhypertexte"/>
                <w:noProof/>
              </w:rPr>
              <w:t>Doubler sa taille : 2006-2016</w:t>
            </w:r>
            <w:r w:rsidR="0012650C">
              <w:rPr>
                <w:noProof/>
                <w:webHidden/>
              </w:rPr>
              <w:tab/>
            </w:r>
            <w:r w:rsidR="0012650C">
              <w:rPr>
                <w:noProof/>
                <w:webHidden/>
              </w:rPr>
              <w:fldChar w:fldCharType="begin"/>
            </w:r>
            <w:r w:rsidR="0012650C">
              <w:rPr>
                <w:noProof/>
                <w:webHidden/>
              </w:rPr>
              <w:instrText xml:space="preserve"> PAGEREF _Toc43475849 \h </w:instrText>
            </w:r>
            <w:r w:rsidR="0012650C">
              <w:rPr>
                <w:noProof/>
                <w:webHidden/>
              </w:rPr>
            </w:r>
            <w:r w:rsidR="0012650C">
              <w:rPr>
                <w:noProof/>
                <w:webHidden/>
              </w:rPr>
              <w:fldChar w:fldCharType="separate"/>
            </w:r>
            <w:r w:rsidR="0012650C">
              <w:rPr>
                <w:noProof/>
                <w:webHidden/>
              </w:rPr>
              <w:t>6</w:t>
            </w:r>
            <w:r w:rsidR="0012650C">
              <w:rPr>
                <w:noProof/>
                <w:webHidden/>
              </w:rPr>
              <w:fldChar w:fldCharType="end"/>
            </w:r>
          </w:hyperlink>
        </w:p>
        <w:p w:rsidR="0012650C" w:rsidRDefault="0073263D">
          <w:pPr>
            <w:pStyle w:val="TM4"/>
            <w:tabs>
              <w:tab w:val="right" w:leader="dot" w:pos="8296"/>
            </w:tabs>
            <w:rPr>
              <w:rFonts w:eastAsiaTheme="minorEastAsia"/>
              <w:noProof/>
              <w:color w:val="auto"/>
              <w:lang w:eastAsia="fr-FR"/>
            </w:rPr>
          </w:pPr>
          <w:hyperlink w:anchor="_Toc43475850" w:history="1">
            <w:r w:rsidR="0012650C" w:rsidRPr="003923C6">
              <w:rPr>
                <w:rStyle w:val="Lienhypertexte"/>
                <w:noProof/>
              </w:rPr>
              <w:t>Renforcement de sa position multisectoriels mondiale : 2016- aujourd’hui</w:t>
            </w:r>
            <w:r w:rsidR="0012650C">
              <w:rPr>
                <w:noProof/>
                <w:webHidden/>
              </w:rPr>
              <w:tab/>
            </w:r>
            <w:r w:rsidR="0012650C">
              <w:rPr>
                <w:noProof/>
                <w:webHidden/>
              </w:rPr>
              <w:fldChar w:fldCharType="begin"/>
            </w:r>
            <w:r w:rsidR="0012650C">
              <w:rPr>
                <w:noProof/>
                <w:webHidden/>
              </w:rPr>
              <w:instrText xml:space="preserve"> PAGEREF _Toc43475850 \h </w:instrText>
            </w:r>
            <w:r w:rsidR="0012650C">
              <w:rPr>
                <w:noProof/>
                <w:webHidden/>
              </w:rPr>
            </w:r>
            <w:r w:rsidR="0012650C">
              <w:rPr>
                <w:noProof/>
                <w:webHidden/>
              </w:rPr>
              <w:fldChar w:fldCharType="separate"/>
            </w:r>
            <w:r w:rsidR="0012650C">
              <w:rPr>
                <w:noProof/>
                <w:webHidden/>
              </w:rPr>
              <w:t>6</w:t>
            </w:r>
            <w:r w:rsidR="0012650C">
              <w:rPr>
                <w:noProof/>
                <w:webHidden/>
              </w:rPr>
              <w:fldChar w:fldCharType="end"/>
            </w:r>
          </w:hyperlink>
        </w:p>
        <w:p w:rsidR="0012650C" w:rsidRDefault="0073263D">
          <w:pPr>
            <w:pStyle w:val="TM3"/>
            <w:tabs>
              <w:tab w:val="right" w:leader="dot" w:pos="8296"/>
            </w:tabs>
            <w:rPr>
              <w:rFonts w:eastAsiaTheme="minorEastAsia"/>
              <w:noProof/>
              <w:color w:val="auto"/>
              <w:lang w:eastAsia="fr-FR"/>
            </w:rPr>
          </w:pPr>
          <w:hyperlink w:anchor="_Toc43475851" w:history="1">
            <w:r w:rsidR="0012650C" w:rsidRPr="003923C6">
              <w:rPr>
                <w:rStyle w:val="Lienhypertexte"/>
                <w:noProof/>
              </w:rPr>
              <w:t>Organisation globale</w:t>
            </w:r>
            <w:r w:rsidR="0012650C">
              <w:rPr>
                <w:noProof/>
                <w:webHidden/>
              </w:rPr>
              <w:tab/>
            </w:r>
            <w:r w:rsidR="0012650C">
              <w:rPr>
                <w:noProof/>
                <w:webHidden/>
              </w:rPr>
              <w:fldChar w:fldCharType="begin"/>
            </w:r>
            <w:r w:rsidR="0012650C">
              <w:rPr>
                <w:noProof/>
                <w:webHidden/>
              </w:rPr>
              <w:instrText xml:space="preserve"> PAGEREF _Toc43475851 \h </w:instrText>
            </w:r>
            <w:r w:rsidR="0012650C">
              <w:rPr>
                <w:noProof/>
                <w:webHidden/>
              </w:rPr>
            </w:r>
            <w:r w:rsidR="0012650C">
              <w:rPr>
                <w:noProof/>
                <w:webHidden/>
              </w:rPr>
              <w:fldChar w:fldCharType="separate"/>
            </w:r>
            <w:r w:rsidR="0012650C">
              <w:rPr>
                <w:noProof/>
                <w:webHidden/>
              </w:rPr>
              <w:t>8</w:t>
            </w:r>
            <w:r w:rsidR="0012650C">
              <w:rPr>
                <w:noProof/>
                <w:webHidden/>
              </w:rPr>
              <w:fldChar w:fldCharType="end"/>
            </w:r>
          </w:hyperlink>
        </w:p>
        <w:p w:rsidR="0012650C" w:rsidRDefault="0073263D">
          <w:pPr>
            <w:pStyle w:val="TM3"/>
            <w:tabs>
              <w:tab w:val="right" w:leader="dot" w:pos="8296"/>
            </w:tabs>
            <w:rPr>
              <w:rFonts w:eastAsiaTheme="minorEastAsia"/>
              <w:noProof/>
              <w:color w:val="auto"/>
              <w:lang w:eastAsia="fr-FR"/>
            </w:rPr>
          </w:pPr>
          <w:hyperlink w:anchor="_Toc43475852" w:history="1">
            <w:r w:rsidR="0012650C" w:rsidRPr="003923C6">
              <w:rPr>
                <w:rStyle w:val="Lienhypertexte"/>
                <w:noProof/>
              </w:rPr>
              <w:t>La SBU Europe de l’Ouest et du Sud</w:t>
            </w:r>
            <w:r w:rsidR="0012650C">
              <w:rPr>
                <w:noProof/>
                <w:webHidden/>
              </w:rPr>
              <w:tab/>
            </w:r>
            <w:r w:rsidR="0012650C">
              <w:rPr>
                <w:noProof/>
                <w:webHidden/>
              </w:rPr>
              <w:fldChar w:fldCharType="begin"/>
            </w:r>
            <w:r w:rsidR="0012650C">
              <w:rPr>
                <w:noProof/>
                <w:webHidden/>
              </w:rPr>
              <w:instrText xml:space="preserve"> PAGEREF _Toc43475852 \h </w:instrText>
            </w:r>
            <w:r w:rsidR="0012650C">
              <w:rPr>
                <w:noProof/>
                <w:webHidden/>
              </w:rPr>
            </w:r>
            <w:r w:rsidR="0012650C">
              <w:rPr>
                <w:noProof/>
                <w:webHidden/>
              </w:rPr>
              <w:fldChar w:fldCharType="separate"/>
            </w:r>
            <w:r w:rsidR="0012650C">
              <w:rPr>
                <w:noProof/>
                <w:webHidden/>
              </w:rPr>
              <w:t>9</w:t>
            </w:r>
            <w:r w:rsidR="0012650C">
              <w:rPr>
                <w:noProof/>
                <w:webHidden/>
              </w:rPr>
              <w:fldChar w:fldCharType="end"/>
            </w:r>
          </w:hyperlink>
        </w:p>
        <w:p w:rsidR="0012650C" w:rsidRDefault="0073263D">
          <w:pPr>
            <w:pStyle w:val="TM3"/>
            <w:tabs>
              <w:tab w:val="right" w:leader="dot" w:pos="8296"/>
            </w:tabs>
            <w:rPr>
              <w:rFonts w:eastAsiaTheme="minorEastAsia"/>
              <w:noProof/>
              <w:color w:val="auto"/>
              <w:lang w:eastAsia="fr-FR"/>
            </w:rPr>
          </w:pPr>
          <w:hyperlink w:anchor="_Toc43475853" w:history="1">
            <w:r w:rsidR="0012650C" w:rsidRPr="003923C6">
              <w:rPr>
                <w:rStyle w:val="Lienhypertexte"/>
                <w:noProof/>
              </w:rPr>
              <w:t>France grand ouest (FGO)</w:t>
            </w:r>
            <w:r w:rsidR="0012650C">
              <w:rPr>
                <w:noProof/>
                <w:webHidden/>
              </w:rPr>
              <w:tab/>
            </w:r>
            <w:r w:rsidR="0012650C">
              <w:rPr>
                <w:noProof/>
                <w:webHidden/>
              </w:rPr>
              <w:fldChar w:fldCharType="begin"/>
            </w:r>
            <w:r w:rsidR="0012650C">
              <w:rPr>
                <w:noProof/>
                <w:webHidden/>
              </w:rPr>
              <w:instrText xml:space="preserve"> PAGEREF _Toc43475853 \h </w:instrText>
            </w:r>
            <w:r w:rsidR="0012650C">
              <w:rPr>
                <w:noProof/>
                <w:webHidden/>
              </w:rPr>
            </w:r>
            <w:r w:rsidR="0012650C">
              <w:rPr>
                <w:noProof/>
                <w:webHidden/>
              </w:rPr>
              <w:fldChar w:fldCharType="separate"/>
            </w:r>
            <w:r w:rsidR="0012650C">
              <w:rPr>
                <w:noProof/>
                <w:webHidden/>
              </w:rPr>
              <w:t>10</w:t>
            </w:r>
            <w:r w:rsidR="0012650C">
              <w:rPr>
                <w:noProof/>
                <w:webHidden/>
              </w:rPr>
              <w:fldChar w:fldCharType="end"/>
            </w:r>
          </w:hyperlink>
        </w:p>
        <w:p w:rsidR="0012650C" w:rsidRDefault="0073263D">
          <w:pPr>
            <w:pStyle w:val="TM3"/>
            <w:tabs>
              <w:tab w:val="right" w:leader="dot" w:pos="8296"/>
            </w:tabs>
            <w:rPr>
              <w:rFonts w:eastAsiaTheme="minorEastAsia"/>
              <w:noProof/>
              <w:color w:val="auto"/>
              <w:lang w:eastAsia="fr-FR"/>
            </w:rPr>
          </w:pPr>
          <w:hyperlink w:anchor="_Toc43475854" w:history="1">
            <w:r w:rsidR="0012650C" w:rsidRPr="003923C6">
              <w:rPr>
                <w:rStyle w:val="Lienhypertexte"/>
                <w:noProof/>
              </w:rPr>
              <w:t>Organisation</w:t>
            </w:r>
            <w:r w:rsidR="0012650C">
              <w:rPr>
                <w:noProof/>
                <w:webHidden/>
              </w:rPr>
              <w:tab/>
            </w:r>
            <w:r w:rsidR="0012650C">
              <w:rPr>
                <w:noProof/>
                <w:webHidden/>
              </w:rPr>
              <w:fldChar w:fldCharType="begin"/>
            </w:r>
            <w:r w:rsidR="0012650C">
              <w:rPr>
                <w:noProof/>
                <w:webHidden/>
              </w:rPr>
              <w:instrText xml:space="preserve"> PAGEREF _Toc43475854 \h </w:instrText>
            </w:r>
            <w:r w:rsidR="0012650C">
              <w:rPr>
                <w:noProof/>
                <w:webHidden/>
              </w:rPr>
            </w:r>
            <w:r w:rsidR="0012650C">
              <w:rPr>
                <w:noProof/>
                <w:webHidden/>
              </w:rPr>
              <w:fldChar w:fldCharType="separate"/>
            </w:r>
            <w:r w:rsidR="0012650C">
              <w:rPr>
                <w:noProof/>
                <w:webHidden/>
              </w:rPr>
              <w:t>10</w:t>
            </w:r>
            <w:r w:rsidR="0012650C">
              <w:rPr>
                <w:noProof/>
                <w:webHidden/>
              </w:rPr>
              <w:fldChar w:fldCharType="end"/>
            </w:r>
          </w:hyperlink>
        </w:p>
        <w:p w:rsidR="0012650C" w:rsidRDefault="0073263D">
          <w:pPr>
            <w:pStyle w:val="TM3"/>
            <w:tabs>
              <w:tab w:val="right" w:leader="dot" w:pos="8296"/>
            </w:tabs>
            <w:rPr>
              <w:rFonts w:eastAsiaTheme="minorEastAsia"/>
              <w:noProof/>
              <w:color w:val="auto"/>
              <w:lang w:eastAsia="fr-FR"/>
            </w:rPr>
          </w:pPr>
          <w:hyperlink w:anchor="_Toc43475855" w:history="1">
            <w:r w:rsidR="0012650C" w:rsidRPr="003923C6">
              <w:rPr>
                <w:rStyle w:val="Lienhypertexte"/>
                <w:noProof/>
              </w:rPr>
              <w:t>CGI Bordeaux-LBP</w:t>
            </w:r>
            <w:r w:rsidR="0012650C">
              <w:rPr>
                <w:noProof/>
                <w:webHidden/>
              </w:rPr>
              <w:tab/>
            </w:r>
            <w:r w:rsidR="0012650C">
              <w:rPr>
                <w:noProof/>
                <w:webHidden/>
              </w:rPr>
              <w:fldChar w:fldCharType="begin"/>
            </w:r>
            <w:r w:rsidR="0012650C">
              <w:rPr>
                <w:noProof/>
                <w:webHidden/>
              </w:rPr>
              <w:instrText xml:space="preserve"> PAGEREF _Toc43475855 \h </w:instrText>
            </w:r>
            <w:r w:rsidR="0012650C">
              <w:rPr>
                <w:noProof/>
                <w:webHidden/>
              </w:rPr>
            </w:r>
            <w:r w:rsidR="0012650C">
              <w:rPr>
                <w:noProof/>
                <w:webHidden/>
              </w:rPr>
              <w:fldChar w:fldCharType="separate"/>
            </w:r>
            <w:r w:rsidR="0012650C">
              <w:rPr>
                <w:noProof/>
                <w:webHidden/>
              </w:rPr>
              <w:t>10</w:t>
            </w:r>
            <w:r w:rsidR="0012650C">
              <w:rPr>
                <w:noProof/>
                <w:webHidden/>
              </w:rPr>
              <w:fldChar w:fldCharType="end"/>
            </w:r>
          </w:hyperlink>
        </w:p>
        <w:p w:rsidR="0012650C" w:rsidRDefault="0073263D">
          <w:pPr>
            <w:pStyle w:val="TM3"/>
            <w:tabs>
              <w:tab w:val="right" w:leader="dot" w:pos="8296"/>
            </w:tabs>
            <w:rPr>
              <w:rFonts w:eastAsiaTheme="minorEastAsia"/>
              <w:noProof/>
              <w:color w:val="auto"/>
              <w:lang w:eastAsia="fr-FR"/>
            </w:rPr>
          </w:pPr>
          <w:hyperlink w:anchor="_Toc43475856" w:history="1">
            <w:r w:rsidR="0012650C" w:rsidRPr="003923C6">
              <w:rPr>
                <w:rStyle w:val="Lienhypertexte"/>
                <w:noProof/>
              </w:rPr>
              <w:t>Le projet Tierce Maintenance Applicative (TMA) Meta4 PeopleNet</w:t>
            </w:r>
            <w:r w:rsidR="0012650C">
              <w:rPr>
                <w:noProof/>
                <w:webHidden/>
              </w:rPr>
              <w:tab/>
            </w:r>
            <w:r w:rsidR="0012650C">
              <w:rPr>
                <w:noProof/>
                <w:webHidden/>
              </w:rPr>
              <w:fldChar w:fldCharType="begin"/>
            </w:r>
            <w:r w:rsidR="0012650C">
              <w:rPr>
                <w:noProof/>
                <w:webHidden/>
              </w:rPr>
              <w:instrText xml:space="preserve"> PAGEREF _Toc43475856 \h </w:instrText>
            </w:r>
            <w:r w:rsidR="0012650C">
              <w:rPr>
                <w:noProof/>
                <w:webHidden/>
              </w:rPr>
            </w:r>
            <w:r w:rsidR="0012650C">
              <w:rPr>
                <w:noProof/>
                <w:webHidden/>
              </w:rPr>
              <w:fldChar w:fldCharType="separate"/>
            </w:r>
            <w:r w:rsidR="0012650C">
              <w:rPr>
                <w:noProof/>
                <w:webHidden/>
              </w:rPr>
              <w:t>11</w:t>
            </w:r>
            <w:r w:rsidR="0012650C">
              <w:rPr>
                <w:noProof/>
                <w:webHidden/>
              </w:rPr>
              <w:fldChar w:fldCharType="end"/>
            </w:r>
          </w:hyperlink>
        </w:p>
        <w:p w:rsidR="0012650C" w:rsidRDefault="0073263D">
          <w:pPr>
            <w:pStyle w:val="TM1"/>
            <w:tabs>
              <w:tab w:val="right" w:leader="dot" w:pos="8296"/>
            </w:tabs>
            <w:rPr>
              <w:rFonts w:eastAsiaTheme="minorEastAsia"/>
              <w:noProof/>
              <w:color w:val="auto"/>
              <w:lang w:eastAsia="fr-FR"/>
            </w:rPr>
          </w:pPr>
          <w:hyperlink w:anchor="_Toc43475857" w:history="1">
            <w:r w:rsidR="0012650C" w:rsidRPr="003923C6">
              <w:rPr>
                <w:rStyle w:val="Lienhypertexte"/>
                <w:noProof/>
              </w:rPr>
              <w:t>Annexes :</w:t>
            </w:r>
            <w:r w:rsidR="0012650C">
              <w:rPr>
                <w:noProof/>
                <w:webHidden/>
              </w:rPr>
              <w:tab/>
            </w:r>
            <w:r w:rsidR="0012650C">
              <w:rPr>
                <w:noProof/>
                <w:webHidden/>
              </w:rPr>
              <w:fldChar w:fldCharType="begin"/>
            </w:r>
            <w:r w:rsidR="0012650C">
              <w:rPr>
                <w:noProof/>
                <w:webHidden/>
              </w:rPr>
              <w:instrText xml:space="preserve"> PAGEREF _Toc43475857 \h </w:instrText>
            </w:r>
            <w:r w:rsidR="0012650C">
              <w:rPr>
                <w:noProof/>
                <w:webHidden/>
              </w:rPr>
            </w:r>
            <w:r w:rsidR="0012650C">
              <w:rPr>
                <w:noProof/>
                <w:webHidden/>
              </w:rPr>
              <w:fldChar w:fldCharType="separate"/>
            </w:r>
            <w:r w:rsidR="0012650C">
              <w:rPr>
                <w:noProof/>
                <w:webHidden/>
              </w:rPr>
              <w:t>12</w:t>
            </w:r>
            <w:r w:rsidR="0012650C">
              <w:rPr>
                <w:noProof/>
                <w:webHidden/>
              </w:rPr>
              <w:fldChar w:fldCharType="end"/>
            </w:r>
          </w:hyperlink>
        </w:p>
        <w:p w:rsidR="0012650C" w:rsidRDefault="0073263D">
          <w:pPr>
            <w:pStyle w:val="TM1"/>
            <w:tabs>
              <w:tab w:val="right" w:leader="dot" w:pos="8296"/>
            </w:tabs>
            <w:rPr>
              <w:rFonts w:eastAsiaTheme="minorEastAsia"/>
              <w:noProof/>
              <w:color w:val="auto"/>
              <w:lang w:eastAsia="fr-FR"/>
            </w:rPr>
          </w:pPr>
          <w:hyperlink w:anchor="_Toc43475858" w:history="1">
            <w:r w:rsidR="0012650C" w:rsidRPr="003923C6">
              <w:rPr>
                <w:rStyle w:val="Lienhypertexte"/>
                <w:noProof/>
              </w:rPr>
              <w:t>Le Référentiel :</w:t>
            </w:r>
            <w:r w:rsidR="0012650C">
              <w:rPr>
                <w:noProof/>
                <w:webHidden/>
              </w:rPr>
              <w:tab/>
            </w:r>
            <w:r w:rsidR="0012650C">
              <w:rPr>
                <w:noProof/>
                <w:webHidden/>
              </w:rPr>
              <w:fldChar w:fldCharType="begin"/>
            </w:r>
            <w:r w:rsidR="0012650C">
              <w:rPr>
                <w:noProof/>
                <w:webHidden/>
              </w:rPr>
              <w:instrText xml:space="preserve"> PAGEREF _Toc43475858 \h </w:instrText>
            </w:r>
            <w:r w:rsidR="0012650C">
              <w:rPr>
                <w:noProof/>
                <w:webHidden/>
              </w:rPr>
            </w:r>
            <w:r w:rsidR="0012650C">
              <w:rPr>
                <w:noProof/>
                <w:webHidden/>
              </w:rPr>
              <w:fldChar w:fldCharType="separate"/>
            </w:r>
            <w:r w:rsidR="0012650C">
              <w:rPr>
                <w:noProof/>
                <w:webHidden/>
              </w:rPr>
              <w:t>0</w:t>
            </w:r>
            <w:r w:rsidR="0012650C">
              <w:rPr>
                <w:noProof/>
                <w:webHidden/>
              </w:rPr>
              <w:fldChar w:fldCharType="end"/>
            </w:r>
          </w:hyperlink>
        </w:p>
        <w:p w:rsidR="0012650C" w:rsidRDefault="0073263D">
          <w:pPr>
            <w:pStyle w:val="TM2"/>
            <w:tabs>
              <w:tab w:val="right" w:leader="dot" w:pos="8296"/>
            </w:tabs>
            <w:rPr>
              <w:rFonts w:eastAsiaTheme="minorEastAsia"/>
              <w:noProof/>
              <w:color w:val="auto"/>
              <w:lang w:eastAsia="fr-FR"/>
            </w:rPr>
          </w:pPr>
          <w:hyperlink w:anchor="_Toc43475859" w:history="1">
            <w:r w:rsidR="0012650C" w:rsidRPr="003923C6">
              <w:rPr>
                <w:rStyle w:val="Lienhypertexte"/>
                <w:bCs/>
                <w:noProof/>
              </w:rPr>
              <w:t>Bloc de compétences : Qualité et sécurisation du code réalisé</w:t>
            </w:r>
            <w:r w:rsidR="0012650C">
              <w:rPr>
                <w:noProof/>
                <w:webHidden/>
              </w:rPr>
              <w:tab/>
            </w:r>
            <w:r w:rsidR="0012650C">
              <w:rPr>
                <w:noProof/>
                <w:webHidden/>
              </w:rPr>
              <w:fldChar w:fldCharType="begin"/>
            </w:r>
            <w:r w:rsidR="0012650C">
              <w:rPr>
                <w:noProof/>
                <w:webHidden/>
              </w:rPr>
              <w:instrText xml:space="preserve"> PAGEREF _Toc43475859 \h </w:instrText>
            </w:r>
            <w:r w:rsidR="0012650C">
              <w:rPr>
                <w:noProof/>
                <w:webHidden/>
              </w:rPr>
            </w:r>
            <w:r w:rsidR="0012650C">
              <w:rPr>
                <w:noProof/>
                <w:webHidden/>
              </w:rPr>
              <w:fldChar w:fldCharType="separate"/>
            </w:r>
            <w:r w:rsidR="0012650C">
              <w:rPr>
                <w:noProof/>
                <w:webHidden/>
              </w:rPr>
              <w:t>0</w:t>
            </w:r>
            <w:r w:rsidR="0012650C">
              <w:rPr>
                <w:noProof/>
                <w:webHidden/>
              </w:rPr>
              <w:fldChar w:fldCharType="end"/>
            </w:r>
          </w:hyperlink>
        </w:p>
        <w:p w:rsidR="0012650C" w:rsidRDefault="0073263D">
          <w:pPr>
            <w:pStyle w:val="TM2"/>
            <w:tabs>
              <w:tab w:val="right" w:leader="dot" w:pos="8296"/>
            </w:tabs>
            <w:rPr>
              <w:rFonts w:eastAsiaTheme="minorEastAsia"/>
              <w:noProof/>
              <w:color w:val="auto"/>
              <w:lang w:eastAsia="fr-FR"/>
            </w:rPr>
          </w:pPr>
          <w:hyperlink w:anchor="_Toc43475860" w:history="1">
            <w:r w:rsidR="0012650C" w:rsidRPr="003923C6">
              <w:rPr>
                <w:rStyle w:val="Lienhypertexte"/>
                <w:noProof/>
              </w:rPr>
              <w:t>Bloc de compétences : Audit, conception, méthode de projet</w:t>
            </w:r>
            <w:r w:rsidR="0012650C">
              <w:rPr>
                <w:noProof/>
                <w:webHidden/>
              </w:rPr>
              <w:tab/>
            </w:r>
            <w:r w:rsidR="0012650C">
              <w:rPr>
                <w:noProof/>
                <w:webHidden/>
              </w:rPr>
              <w:fldChar w:fldCharType="begin"/>
            </w:r>
            <w:r w:rsidR="0012650C">
              <w:rPr>
                <w:noProof/>
                <w:webHidden/>
              </w:rPr>
              <w:instrText xml:space="preserve"> PAGEREF _Toc43475860 \h </w:instrText>
            </w:r>
            <w:r w:rsidR="0012650C">
              <w:rPr>
                <w:noProof/>
                <w:webHidden/>
              </w:rPr>
            </w:r>
            <w:r w:rsidR="0012650C">
              <w:rPr>
                <w:noProof/>
                <w:webHidden/>
              </w:rPr>
              <w:fldChar w:fldCharType="separate"/>
            </w:r>
            <w:r w:rsidR="0012650C">
              <w:rPr>
                <w:noProof/>
                <w:webHidden/>
              </w:rPr>
              <w:t>4</w:t>
            </w:r>
            <w:r w:rsidR="0012650C">
              <w:rPr>
                <w:noProof/>
                <w:webHidden/>
              </w:rPr>
              <w:fldChar w:fldCharType="end"/>
            </w:r>
          </w:hyperlink>
        </w:p>
        <w:p w:rsidR="0012650C" w:rsidRDefault="0073263D">
          <w:pPr>
            <w:pStyle w:val="TM2"/>
            <w:tabs>
              <w:tab w:val="right" w:leader="dot" w:pos="8296"/>
            </w:tabs>
            <w:rPr>
              <w:rFonts w:eastAsiaTheme="minorEastAsia"/>
              <w:noProof/>
              <w:color w:val="auto"/>
              <w:lang w:eastAsia="fr-FR"/>
            </w:rPr>
          </w:pPr>
          <w:hyperlink w:anchor="_Toc43475861" w:history="1">
            <w:r w:rsidR="0012650C" w:rsidRPr="003923C6">
              <w:rPr>
                <w:rStyle w:val="Lienhypertexte"/>
                <w:noProof/>
              </w:rPr>
              <w:t>Bloc de compétences : Réalisation d’applications logicielles</w:t>
            </w:r>
            <w:r w:rsidR="0012650C">
              <w:rPr>
                <w:noProof/>
                <w:webHidden/>
              </w:rPr>
              <w:tab/>
            </w:r>
            <w:r w:rsidR="0012650C">
              <w:rPr>
                <w:noProof/>
                <w:webHidden/>
              </w:rPr>
              <w:fldChar w:fldCharType="begin"/>
            </w:r>
            <w:r w:rsidR="0012650C">
              <w:rPr>
                <w:noProof/>
                <w:webHidden/>
              </w:rPr>
              <w:instrText xml:space="preserve"> PAGEREF _Toc43475861 \h </w:instrText>
            </w:r>
            <w:r w:rsidR="0012650C">
              <w:rPr>
                <w:noProof/>
                <w:webHidden/>
              </w:rPr>
            </w:r>
            <w:r w:rsidR="0012650C">
              <w:rPr>
                <w:noProof/>
                <w:webHidden/>
              </w:rPr>
              <w:fldChar w:fldCharType="separate"/>
            </w:r>
            <w:r w:rsidR="0012650C">
              <w:rPr>
                <w:noProof/>
                <w:webHidden/>
              </w:rPr>
              <w:t>6</w:t>
            </w:r>
            <w:r w:rsidR="0012650C">
              <w:rPr>
                <w:noProof/>
                <w:webHidden/>
              </w:rPr>
              <w:fldChar w:fldCharType="end"/>
            </w:r>
          </w:hyperlink>
        </w:p>
        <w:p w:rsidR="0012650C" w:rsidRDefault="0073263D">
          <w:pPr>
            <w:pStyle w:val="TM2"/>
            <w:tabs>
              <w:tab w:val="right" w:leader="dot" w:pos="8296"/>
            </w:tabs>
            <w:rPr>
              <w:rFonts w:eastAsiaTheme="minorEastAsia"/>
              <w:noProof/>
              <w:color w:val="auto"/>
              <w:lang w:eastAsia="fr-FR"/>
            </w:rPr>
          </w:pPr>
          <w:hyperlink w:anchor="_Toc43475862" w:history="1">
            <w:r w:rsidR="0012650C" w:rsidRPr="003923C6">
              <w:rPr>
                <w:rStyle w:val="Lienhypertexte"/>
                <w:noProof/>
              </w:rPr>
              <w:t>Bloc de compétences : Communiquer avec les acteurs du projet</w:t>
            </w:r>
            <w:r w:rsidR="0012650C">
              <w:rPr>
                <w:noProof/>
                <w:webHidden/>
              </w:rPr>
              <w:tab/>
            </w:r>
            <w:r w:rsidR="0012650C">
              <w:rPr>
                <w:noProof/>
                <w:webHidden/>
              </w:rPr>
              <w:fldChar w:fldCharType="begin"/>
            </w:r>
            <w:r w:rsidR="0012650C">
              <w:rPr>
                <w:noProof/>
                <w:webHidden/>
              </w:rPr>
              <w:instrText xml:space="preserve"> PAGEREF _Toc43475862 \h </w:instrText>
            </w:r>
            <w:r w:rsidR="0012650C">
              <w:rPr>
                <w:noProof/>
                <w:webHidden/>
              </w:rPr>
            </w:r>
            <w:r w:rsidR="0012650C">
              <w:rPr>
                <w:noProof/>
                <w:webHidden/>
              </w:rPr>
              <w:fldChar w:fldCharType="separate"/>
            </w:r>
            <w:r w:rsidR="0012650C">
              <w:rPr>
                <w:noProof/>
                <w:webHidden/>
              </w:rPr>
              <w:t>8</w:t>
            </w:r>
            <w:r w:rsidR="0012650C">
              <w:rPr>
                <w:noProof/>
                <w:webHidden/>
              </w:rPr>
              <w:fldChar w:fldCharType="end"/>
            </w:r>
          </w:hyperlink>
        </w:p>
        <w:p w:rsidR="0012650C" w:rsidRDefault="0073263D">
          <w:pPr>
            <w:pStyle w:val="TM2"/>
            <w:tabs>
              <w:tab w:val="right" w:leader="dot" w:pos="8296"/>
            </w:tabs>
            <w:rPr>
              <w:rFonts w:eastAsiaTheme="minorEastAsia"/>
              <w:noProof/>
              <w:color w:val="auto"/>
              <w:lang w:eastAsia="fr-FR"/>
            </w:rPr>
          </w:pPr>
          <w:hyperlink w:anchor="_Toc43475863" w:history="1">
            <w:r w:rsidR="0012650C" w:rsidRPr="003923C6">
              <w:rPr>
                <w:rStyle w:val="Lienhypertexte"/>
                <w:noProof/>
              </w:rPr>
              <w:t>BLoc de compétences : Adapter l’environnement d’exécution, échanger des données entre logiciels</w:t>
            </w:r>
            <w:r w:rsidR="0012650C">
              <w:rPr>
                <w:noProof/>
                <w:webHidden/>
              </w:rPr>
              <w:tab/>
            </w:r>
            <w:r w:rsidR="0012650C">
              <w:rPr>
                <w:noProof/>
                <w:webHidden/>
              </w:rPr>
              <w:fldChar w:fldCharType="begin"/>
            </w:r>
            <w:r w:rsidR="0012650C">
              <w:rPr>
                <w:noProof/>
                <w:webHidden/>
              </w:rPr>
              <w:instrText xml:space="preserve"> PAGEREF _Toc43475863 \h </w:instrText>
            </w:r>
            <w:r w:rsidR="0012650C">
              <w:rPr>
                <w:noProof/>
                <w:webHidden/>
              </w:rPr>
            </w:r>
            <w:r w:rsidR="0012650C">
              <w:rPr>
                <w:noProof/>
                <w:webHidden/>
              </w:rPr>
              <w:fldChar w:fldCharType="separate"/>
            </w:r>
            <w:r w:rsidR="0012650C">
              <w:rPr>
                <w:noProof/>
                <w:webHidden/>
              </w:rPr>
              <w:t>9</w:t>
            </w:r>
            <w:r w:rsidR="0012650C">
              <w:rPr>
                <w:noProof/>
                <w:webHidden/>
              </w:rPr>
              <w:fldChar w:fldCharType="end"/>
            </w:r>
          </w:hyperlink>
        </w:p>
        <w:p w:rsidR="000810B8" w:rsidRDefault="000810B8">
          <w:r>
            <w:fldChar w:fldCharType="end"/>
          </w:r>
        </w:p>
      </w:sdtContent>
    </w:sdt>
    <w:p w:rsidR="0008070C" w:rsidRDefault="0008070C">
      <w:pPr>
        <w:rPr>
          <w:rFonts w:asciiTheme="majorHAnsi" w:eastAsiaTheme="majorEastAsia" w:hAnsiTheme="majorHAnsi" w:cstheme="majorBidi"/>
          <w:color w:val="007789" w:themeColor="accent1" w:themeShade="BF"/>
          <w:sz w:val="32"/>
        </w:rPr>
      </w:pPr>
      <w:r>
        <w:br w:type="page"/>
      </w:r>
    </w:p>
    <w:p w:rsidR="00A71E4C" w:rsidRDefault="00A71E4C" w:rsidP="00C6554A">
      <w:pPr>
        <w:pStyle w:val="Titre1"/>
      </w:pPr>
      <w:bookmarkStart w:id="0" w:name="_Toc43475841"/>
      <w:r>
        <w:lastRenderedPageBreak/>
        <w:t>Présentations</w:t>
      </w:r>
      <w:bookmarkEnd w:id="0"/>
    </w:p>
    <w:p w:rsidR="00C6554A" w:rsidRDefault="00A71E4C" w:rsidP="00A71E4C">
      <w:pPr>
        <w:pStyle w:val="Titre2"/>
      </w:pPr>
      <w:bookmarkStart w:id="1" w:name="_Toc43475842"/>
      <w:r>
        <w:t>Personnelle</w:t>
      </w:r>
      <w:bookmarkEnd w:id="1"/>
    </w:p>
    <w:p w:rsidR="00C6554A" w:rsidRDefault="00FC7731" w:rsidP="008F0982">
      <w:r>
        <w:t xml:space="preserve">Je me présente : Kénan Roux, 27 ans à l’heure où j’écris ces lignes, originaire de Haute-Savoie. </w:t>
      </w:r>
      <w:r w:rsidR="003C1423">
        <w:t>Curieux de tout et passionné depuis toujours par les sciences et l’informatique, j’ai</w:t>
      </w:r>
      <w:r w:rsidR="007A3575">
        <w:t>,</w:t>
      </w:r>
      <w:r w:rsidR="003C1423">
        <w:t xml:space="preserve"> à la suite de mon baccalauréat scientifique, </w:t>
      </w:r>
      <w:r w:rsidR="00127779">
        <w:t>passée un DUT Informatique au sein de l’IUT d’Annecy mais suite à un stage de fin d’études loin de l’idée que je me faisais du travail de développeur informatique et étant en parallèle salarié à temps partiel dans une enseigne de restauration rapide qui me promettais une évolution ainsi qu’une formation dans le management, j’ai, une fois mon DUT obtenu, bifurqué dans le domaine de la restauration pendant plusieurs années, suite à cela après avoir acquis toutes compétences que pouvait me proposer mon entreprise, j’ai de nouveau changé de domaine, cette fois plus en rapport avec le travail que j’occupais pour me diriger vers l’hôtellerie et le tourisme saisonniers pendant encore quelque temps.</w:t>
      </w:r>
    </w:p>
    <w:p w:rsidR="00127779" w:rsidRDefault="00127779" w:rsidP="008F0982">
      <w:r>
        <w:t xml:space="preserve">Suite à ces nombreuses expériences, j’ai voulu retourner dans le développement informatique, en postulant notamment pour le SI de Pôle-emploi ou encore pour Cdiscount, malheureusement les nombreuse années passées sans pratiquer le développement ni la veille informatique m’ont permis de faire ce constat : l’évolution de monde informatique étant tellement rapide, les compétences acquises lors de mon DUT étaient devenus trop lointaines et ne me permettaient plus de postulé dans un quelconque métier du développement. </w:t>
      </w:r>
    </w:p>
    <w:p w:rsidR="00FC7731" w:rsidRDefault="00127779" w:rsidP="008F0982">
      <w:r>
        <w:t xml:space="preserve">C’est alors qu’une connaissance commune avec un membre de la cellule de recrutement de CGI m’a mise en relation avec lui. Celui-ci m’a alors </w:t>
      </w:r>
      <w:r w:rsidR="00A71E4C">
        <w:t xml:space="preserve">parlé du </w:t>
      </w:r>
      <w:r w:rsidR="00FC7731" w:rsidRPr="00FC7731">
        <w:t>cursus « U’DEV – École du développeur CGI »</w:t>
      </w:r>
      <w:r w:rsidR="00FC7731">
        <w:t xml:space="preserve"> </w:t>
      </w:r>
      <w:r w:rsidR="00A71E4C">
        <w:t xml:space="preserve">créer par CGI en collaboration </w:t>
      </w:r>
      <w:r w:rsidR="00FC7731" w:rsidRPr="00FC7731">
        <w:t>avec l’IPI (Institut de Poly-Informatique -  École membre du Groupe IGS</w:t>
      </w:r>
      <w:r w:rsidR="00FC7731">
        <w:t>).</w:t>
      </w:r>
    </w:p>
    <w:p w:rsidR="00A71E4C" w:rsidRDefault="00FC7731" w:rsidP="008F0982">
      <w:r>
        <w:t>Ce programme débouche sur un Bac+2 ou un Bac+3 selon le lieu de formation à savoir : Toulouse, Clermont-Ferrand pour le niveau Bac+2. Paris, Lyon, Bordeaux, Arras</w:t>
      </w:r>
      <w:r w:rsidR="004E2035">
        <w:t xml:space="preserve"> et Nantes pour le niveau Bac+3 et</w:t>
      </w:r>
      <w:r w:rsidR="00A71E4C">
        <w:t xml:space="preserve"> </w:t>
      </w:r>
      <w:r w:rsidR="00127779">
        <w:t>correspondait alors parfaitement avec ce dont j’avais besoin pour réintégrer le domaine du développement informatique</w:t>
      </w:r>
      <w:r w:rsidR="004E2035">
        <w:t xml:space="preserve"> puisqu’il inclut</w:t>
      </w:r>
      <w:r w:rsidR="00A71E4C">
        <w:t> :</w:t>
      </w:r>
    </w:p>
    <w:p w:rsidR="00C6554A" w:rsidRDefault="00A71E4C" w:rsidP="008F0982">
      <w:r>
        <w:t xml:space="preserve">Une </w:t>
      </w:r>
      <w:r w:rsidR="00FC7731">
        <w:t>formation de base dans la conception et le développement d’applications qui me fit office de remise à niveau et de rappel des techniques de développement.</w:t>
      </w:r>
    </w:p>
    <w:p w:rsidR="00A71E4C" w:rsidRDefault="00A71E4C" w:rsidP="008F0982">
      <w:r>
        <w:t xml:space="preserve">Une alternance dans une </w:t>
      </w:r>
      <w:r w:rsidR="004E2035">
        <w:t xml:space="preserve">grande </w:t>
      </w:r>
      <w:r>
        <w:t xml:space="preserve">entreprise </w:t>
      </w:r>
      <w:r w:rsidR="00FC7731">
        <w:t xml:space="preserve">d’accueil spécialisée </w:t>
      </w:r>
      <w:r w:rsidR="004E2035">
        <w:t>dans le</w:t>
      </w:r>
      <w:r>
        <w:t xml:space="preserve"> conseil et développement IT </w:t>
      </w:r>
      <w:r w:rsidR="004E2035">
        <w:t>et présente sur toute la France.</w:t>
      </w:r>
    </w:p>
    <w:p w:rsidR="00A71E4C" w:rsidRDefault="00A71E4C" w:rsidP="008F0982">
      <w:r>
        <w:t>Une promesse de CDI au sein de cette entreprise ainsi qu’un titre RNCP de niveau 6 (Bac+3) me permettant par la même occasion d’obtenir un diplôme supérieur à mon DUT (Bac+2)</w:t>
      </w:r>
      <w:r w:rsidR="004E2035">
        <w:t>.</w:t>
      </w:r>
    </w:p>
    <w:p w:rsidR="00A71E4C" w:rsidRDefault="00A71E4C" w:rsidP="008F0982">
      <w:r>
        <w:t xml:space="preserve">C’est ainsi que j’ai postulé à ce </w:t>
      </w:r>
      <w:r w:rsidR="004E2035">
        <w:t xml:space="preserve">cursus à l’EPSI, l’école partenaire sur Bordeaux, </w:t>
      </w:r>
      <w:r>
        <w:t>et ai été accepté.</w:t>
      </w:r>
    </w:p>
    <w:p w:rsidR="00A71E4C" w:rsidRPr="00514122" w:rsidRDefault="00A71E4C" w:rsidP="008F0982">
      <w:r>
        <w:t>Je vais maintenant vous présenter CGI</w:t>
      </w:r>
      <w:r w:rsidR="00933493">
        <w:t>,</w:t>
      </w:r>
      <w:r>
        <w:t xml:space="preserve"> l’entreprise qui a permis </w:t>
      </w:r>
      <w:r w:rsidR="004E2035">
        <w:t xml:space="preserve">tout </w:t>
      </w:r>
      <w:r>
        <w:t>cela.</w:t>
      </w:r>
    </w:p>
    <w:p w:rsidR="00C6554A" w:rsidRDefault="00A71E4C" w:rsidP="00FC7731">
      <w:pPr>
        <w:pStyle w:val="Titre2"/>
      </w:pPr>
      <w:bookmarkStart w:id="2" w:name="_Toc43475843"/>
      <w:r>
        <w:lastRenderedPageBreak/>
        <w:t>CGI</w:t>
      </w:r>
      <w:bookmarkEnd w:id="2"/>
    </w:p>
    <w:p w:rsidR="00933493" w:rsidRPr="00933493" w:rsidRDefault="00933493" w:rsidP="00933493">
      <w:r>
        <w:rPr>
          <w:noProof/>
          <w:lang w:eastAsia="fr-FR"/>
        </w:rPr>
        <w:drawing>
          <wp:inline distT="0" distB="0" distL="0" distR="0">
            <wp:extent cx="5274310" cy="2470150"/>
            <wp:effectExtent l="0" t="0" r="254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2E63D9" w:rsidRDefault="004E2035" w:rsidP="00933493">
      <w:pPr>
        <w:pStyle w:val="Photo"/>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4E2035" w:rsidRDefault="004E2035" w:rsidP="004E2035"/>
    <w:p w:rsidR="004E2035" w:rsidRDefault="00933493" w:rsidP="004E2035">
      <w:pPr>
        <w:pStyle w:val="Titre3"/>
      </w:pPr>
      <w:bookmarkStart w:id="3" w:name="_Toc43475844"/>
      <w:r>
        <w:t>Présentation</w:t>
      </w:r>
      <w:bookmarkEnd w:id="3"/>
    </w:p>
    <w:p w:rsidR="00202F08" w:rsidRDefault="00EF629D" w:rsidP="008F0982">
      <w:r w:rsidRPr="00EF629D">
        <w:t>CGI  Group  (</w:t>
      </w:r>
      <w:r w:rsidR="00933493">
        <w:t>« </w:t>
      </w:r>
      <w:r w:rsidRPr="00EF629D">
        <w:t>Consultants  to Government and Industry</w:t>
      </w:r>
      <w:r w:rsidR="00933493">
        <w:t> » traduit « </w:t>
      </w:r>
      <w:r w:rsidR="00933493" w:rsidRPr="00933493">
        <w:t>Conseillers  en  gestion  et  informatique</w:t>
      </w:r>
      <w:r w:rsidR="00933493">
        <w:t> » en Français</w:t>
      </w:r>
      <w:r w:rsidRPr="00EF629D">
        <w:t xml:space="preserve">)  a été fondée </w:t>
      </w:r>
      <w:r>
        <w:t>en juin 1976 à Québec, au Canada</w:t>
      </w:r>
      <w:r w:rsidR="00933493">
        <w:t xml:space="preserve"> et</w:t>
      </w:r>
      <w:r>
        <w:t xml:space="preserve"> </w:t>
      </w:r>
      <w:r w:rsidR="00933493" w:rsidRPr="00933493">
        <w:t>est une entreprise d’envergure mondiale de services-conseils en technologie de l’information, d’intégration de systèmes, d’impartition et de solutions, dont le siège social est établi à Montréal</w:t>
      </w:r>
      <w:r w:rsidR="00933493">
        <w:t xml:space="preserve"> au</w:t>
      </w:r>
      <w:r w:rsidR="00933493" w:rsidRPr="00933493">
        <w:t xml:space="preserve"> Canada.</w:t>
      </w:r>
    </w:p>
    <w:p w:rsidR="00202F08" w:rsidRDefault="00202F08" w:rsidP="008F0982">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EF629D" w:rsidRDefault="00EF629D" w:rsidP="00EF629D"/>
    <w:p w:rsidR="00933493" w:rsidRDefault="00933493" w:rsidP="00933493">
      <w:pPr>
        <w:pStyle w:val="Titre3"/>
      </w:pPr>
      <w:bookmarkStart w:id="4" w:name="_Toc43475845"/>
      <w:r>
        <w:t>L’histoire</w:t>
      </w:r>
      <w:bookmarkEnd w:id="4"/>
    </w:p>
    <w:p w:rsidR="00933493" w:rsidRDefault="00933493" w:rsidP="00933493">
      <w:r>
        <w:t xml:space="preserve">L’histoire de CGI </w:t>
      </w:r>
      <w:r w:rsidR="00202F08">
        <w:t>à</w:t>
      </w:r>
      <w:r>
        <w:t xml:space="preserve"> aujourd’hui se déroule sur </w:t>
      </w:r>
      <w:r w:rsidR="009217BA">
        <w:t>plusieurs décennies</w:t>
      </w:r>
      <w:r>
        <w:t> :</w:t>
      </w:r>
    </w:p>
    <w:p w:rsidR="00933493" w:rsidRPr="00933493" w:rsidRDefault="009217BA" w:rsidP="00933493">
      <w:pPr>
        <w:pStyle w:val="Titre4"/>
      </w:pPr>
      <w:bookmarkStart w:id="5" w:name="_Toc43475846"/>
      <w:r>
        <w:t>Les débuts 1976 - 1986 :</w:t>
      </w:r>
      <w:bookmarkEnd w:id="5"/>
    </w:p>
    <w:p w:rsidR="009217BA" w:rsidRDefault="009217BA" w:rsidP="00EF629D">
      <w:r w:rsidRPr="009217BA">
        <w:t>Serge Godin fonde CGI dans la ville de Québec (Canada) en juin 1976. Quelques mois plus tard, André Imbeau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933493" w:rsidRDefault="009217BA" w:rsidP="00EF629D">
      <w:r w:rsidRPr="009217BA">
        <w:lastRenderedPageBreak/>
        <w:t xml:space="preserve">Au cours des dix premières années d’existence de CGI, l’équipe grandissante de membres hautement qualifiés aide à formuler les principes et les convictions de CGI. </w:t>
      </w:r>
    </w:p>
    <w:p w:rsidR="009217BA" w:rsidRDefault="009217BA" w:rsidP="009217BA">
      <w:r>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9217BA" w:rsidRDefault="009217BA" w:rsidP="009217BA"/>
    <w:p w:rsidR="009217BA" w:rsidRDefault="009217BA" w:rsidP="009217BA">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9217BA" w:rsidRDefault="009217BA" w:rsidP="009217BA">
      <w:pPr>
        <w:pStyle w:val="Titre4"/>
      </w:pPr>
      <w:bookmarkStart w:id="6" w:name="_Toc43475847"/>
      <w:r>
        <w:t>Les premières fusions : 1986-1996</w:t>
      </w:r>
      <w:bookmarkEnd w:id="6"/>
    </w:p>
    <w:p w:rsidR="009217BA" w:rsidRDefault="009217BA" w:rsidP="009217BA">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9217BA" w:rsidRDefault="009217BA" w:rsidP="009217BA">
      <w:r>
        <w:t>Grâce à cette acquisition, CGI est désormais en mesure d’offrir des services-conseils en TI et en gestion, des services d’intégration de systèmes ainsi que des services d’impartition des TI.</w:t>
      </w:r>
    </w:p>
    <w:p w:rsidR="009217BA" w:rsidRDefault="009217BA" w:rsidP="009217BA">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9217BA" w:rsidRDefault="009217BA" w:rsidP="009217BA">
      <w:r>
        <w:t>En 1992, l’entreprise publie la première version des Assises de gestion de CGI et en fait le pivot de l’ensemble de ses cadres de gestion, politiques et lignes directrices. Les 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9217BA" w:rsidRDefault="009217BA" w:rsidP="009217BA">
      <w:r>
        <w:t xml:space="preserve">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w:t>
      </w:r>
      <w:r>
        <w:lastRenderedPageBreak/>
        <w:t>les cadres de gestion relatifs aux principales parties prenantes de CGI font partie de notre certification ISO 9001.</w:t>
      </w:r>
    </w:p>
    <w:p w:rsidR="009217BA" w:rsidRDefault="009217BA" w:rsidP="009217BA"/>
    <w:p w:rsidR="009217BA" w:rsidRDefault="009217BA" w:rsidP="009217BA">
      <w:r>
        <w:t>De 1986 à 1996, la direction s’est surtout efforcée de développer et de renforcer les capacités de l’entreprise, tout en préservant sa solidité financière. À la fin de cette période, le chiffre d’affaires annuel de CGI atteint 122 millions $.</w:t>
      </w:r>
    </w:p>
    <w:p w:rsidR="00EA36BB" w:rsidRDefault="00EA36BB" w:rsidP="009217BA"/>
    <w:p w:rsidR="00EA36BB" w:rsidRDefault="00603026" w:rsidP="00EA36BB">
      <w:pPr>
        <w:pStyle w:val="Titre4"/>
      </w:pPr>
      <w:bookmarkStart w:id="7" w:name="_Toc43475848"/>
      <w:r>
        <w:t>Mondialisation, regroupement d’entreprises et La bulle internet : 1996-2006</w:t>
      </w:r>
      <w:bookmarkEnd w:id="7"/>
    </w:p>
    <w:p w:rsidR="00603026" w:rsidRDefault="00603026" w:rsidP="00603026">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603026" w:rsidRDefault="00603026" w:rsidP="00603026">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603026" w:rsidRDefault="00603026" w:rsidP="00603026">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603026" w:rsidRDefault="00603026" w:rsidP="00603026">
      <w:pPr>
        <w:pStyle w:val="Listepuces"/>
      </w:pPr>
      <w:r w:rsidRPr="00603026">
        <w:rPr>
          <w:b/>
        </w:rPr>
        <w:t>la croissance interne</w:t>
      </w:r>
      <w:r>
        <w:t xml:space="preserve"> : croître par l’entremise de nouveaux mandats provenant de notre clientèle actuelle et de nouveaux clients;</w:t>
      </w:r>
    </w:p>
    <w:p w:rsidR="00603026" w:rsidRDefault="00603026" w:rsidP="00603026">
      <w:pPr>
        <w:pStyle w:val="Listepuces"/>
      </w:pPr>
      <w:r w:rsidRPr="00603026">
        <w:rPr>
          <w:b/>
        </w:rPr>
        <w:t>les acquisitions</w:t>
      </w:r>
      <w:r>
        <w:t xml:space="preserve"> : croître grâce à des acquisitions qui sont soumises à des critères stricts de convergence stratégique, de synergies et de contribution aux bénéfices.</w:t>
      </w:r>
    </w:p>
    <w:p w:rsidR="00603026" w:rsidRDefault="00603026" w:rsidP="00603026">
      <w:r>
        <w:t>Les grandes acquisitions suivantes sont celles qui ont eu l’incidence la plus considérable sur la taille de CGI et sur sa présence dans des territoires clés.</w:t>
      </w:r>
    </w:p>
    <w:p w:rsidR="00603026" w:rsidRDefault="00603026" w:rsidP="00603026">
      <w:pPr>
        <w:pStyle w:val="Listepuces"/>
      </w:pPr>
      <w:r>
        <w:t xml:space="preserve">En </w:t>
      </w:r>
      <w:r w:rsidRPr="00603026">
        <w:rPr>
          <w:b/>
        </w:rPr>
        <w:t>1998</w:t>
      </w:r>
      <w:r>
        <w:t xml:space="preserve">, la </w:t>
      </w:r>
      <w:r w:rsidRPr="00603026">
        <w:rPr>
          <w:b/>
        </w:rPr>
        <w:t>fusion de CGI et de Bell Sygma</w:t>
      </w:r>
      <w:r>
        <w:t xml:space="preserve"> mène à la conclusion du plus grand contrat d’impartition signé au Canada à cette époque et double presque la taille de l’entreprise.</w:t>
      </w:r>
    </w:p>
    <w:p w:rsidR="00603026" w:rsidRDefault="00603026" w:rsidP="00603026">
      <w:pPr>
        <w:pStyle w:val="Listepuces"/>
      </w:pPr>
      <w:r>
        <w:t xml:space="preserve">En </w:t>
      </w:r>
      <w:r w:rsidRPr="00603026">
        <w:rPr>
          <w:b/>
        </w:rPr>
        <w:t>2001</w:t>
      </w:r>
      <w:r>
        <w:t xml:space="preserve">, </w:t>
      </w:r>
      <w:r w:rsidRPr="00603026">
        <w:rPr>
          <w:b/>
        </w:rPr>
        <w:t>CGI fusionne avec IMRGlobal</w:t>
      </w:r>
      <w:r>
        <w:t xml:space="preserve"> pour se doter de bureaux en Inde et offrir aux clients un plus grand éventail de possibilités de prestation de services à l’échelle mondiale.</w:t>
      </w:r>
    </w:p>
    <w:p w:rsidR="00603026" w:rsidRDefault="00603026" w:rsidP="00603026">
      <w:pPr>
        <w:pStyle w:val="Listepuces"/>
      </w:pPr>
      <w:r>
        <w:lastRenderedPageBreak/>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603026" w:rsidRDefault="00603026" w:rsidP="00603026">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603026" w:rsidRDefault="00603026" w:rsidP="00603026">
      <w:r>
        <w:t>À la fin de l’exercice financier 2006, le chiffre d’affaires annuel de CGI s’élève à 3,5 milliards $.</w:t>
      </w:r>
    </w:p>
    <w:p w:rsidR="00603026" w:rsidRDefault="00603026" w:rsidP="00603026">
      <w:pPr>
        <w:pStyle w:val="Titre4"/>
      </w:pPr>
      <w:bookmarkStart w:id="8" w:name="_Toc43475849"/>
      <w:r>
        <w:t>Doubler sa taille : 2006-2016</w:t>
      </w:r>
      <w:bookmarkEnd w:id="8"/>
    </w:p>
    <w:p w:rsidR="00802802" w:rsidRDefault="00802802" w:rsidP="00802802">
      <w:r>
        <w:t>Cette décennie est marquée par un engagement continu envers les principes fondamentaux qui contribuent au succès de toutes les parties prenantes de CGI et à la réalisation de son objectif stratégique qui est de doubler la taille de l’entreprise.</w:t>
      </w:r>
    </w:p>
    <w:p w:rsidR="00802802" w:rsidRDefault="00802802" w:rsidP="00802802">
      <w:r>
        <w:t xml:space="preserve">En </w:t>
      </w:r>
      <w:r w:rsidRPr="00802802">
        <w:rPr>
          <w:b/>
        </w:rPr>
        <w:t>2010, CGI fusionne avec Stanley Inc., et ses filiales Oberon et Techrizon</w:t>
      </w:r>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802802" w:rsidRDefault="00802802" w:rsidP="00802802">
      <w:r w:rsidRPr="00802802">
        <w:rPr>
          <w:b/>
        </w:rPr>
        <w:t>Deux ans plus tard, CGI a réalisé sa plus grande acquisition à ce jour en fusionnant avec Logica</w:t>
      </w:r>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603026" w:rsidRPr="00603026" w:rsidRDefault="00802802" w:rsidP="00802802">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r w:rsidRPr="00802802">
        <w:rPr>
          <w:b/>
        </w:rPr>
        <w:t>Alcyane</w:t>
      </w:r>
      <w:r>
        <w:t>, une société française de services-conseils stratégiques également spécialisée dans le secteur bancaire</w:t>
      </w:r>
      <w:r w:rsidR="0033327E">
        <w:t>,</w:t>
      </w:r>
      <w:r>
        <w:t xml:space="preserv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EA36BB" w:rsidRDefault="0033327E" w:rsidP="00802802">
      <w:pPr>
        <w:pStyle w:val="Titre4"/>
      </w:pPr>
      <w:bookmarkStart w:id="9" w:name="_Toc43475850"/>
      <w:r>
        <w:t xml:space="preserve">Renforcement de sa position multisectoriels mondiale : </w:t>
      </w:r>
      <w:r w:rsidR="00802802">
        <w:t>2016- aujourd’hui</w:t>
      </w:r>
      <w:bookmarkEnd w:id="9"/>
      <w:r>
        <w:t xml:space="preserve"> </w:t>
      </w:r>
    </w:p>
    <w:p w:rsidR="00802802" w:rsidRDefault="00802802" w:rsidP="00802802">
      <w:r>
        <w:t xml:space="preserve">En </w:t>
      </w:r>
      <w:r w:rsidRPr="0033327E">
        <w:rPr>
          <w:b/>
        </w:rPr>
        <w:t>2017</w:t>
      </w:r>
      <w:r>
        <w:t xml:space="preserve">, </w:t>
      </w:r>
      <w:r w:rsidR="0033327E">
        <w:t>ils ont</w:t>
      </w:r>
      <w:r>
        <w:t xml:space="preserve">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w:t>
      </w:r>
      <w:r w:rsidR="0033327E">
        <w:t>se</w:t>
      </w:r>
      <w:r>
        <w:t xml:space="preserve"> procurant des capacités robustes en consultation stratégique, en analyse de données et en transformat</w:t>
      </w:r>
      <w:r w:rsidR="0033327E">
        <w:t>ion numérique,</w:t>
      </w:r>
      <w:r>
        <w:t xml:space="preserve"> </w:t>
      </w:r>
      <w:r w:rsidRPr="0033327E">
        <w:rPr>
          <w:b/>
        </w:rPr>
        <w:t>Summa Technologies</w:t>
      </w:r>
      <w:r>
        <w:t xml:space="preserve"> (Pittsburgh, PA), offrant de l’expertise en expérience numérique et en d</w:t>
      </w:r>
      <w:r w:rsidR="0033327E">
        <w:t>éveloppement agile de logiciels,</w:t>
      </w:r>
      <w:r>
        <w:t xml:space="preserve"> et </w:t>
      </w:r>
      <w:r w:rsidRPr="0033327E">
        <w:rPr>
          <w:b/>
        </w:rPr>
        <w:t>Paragon Consulting</w:t>
      </w:r>
      <w:r>
        <w:t xml:space="preserve"> (Philadelphia, PA/New Jersey/New York), fournissant une expertise approfondie en santé et sciences de la vie ainsi qu’en transformation numérique et en intégration de systèmes. En Europe du </w:t>
      </w:r>
      <w:r>
        <w:lastRenderedPageBreak/>
        <w:t xml:space="preserve">Nord, </w:t>
      </w:r>
      <w:r w:rsidR="0033327E">
        <w:t>ils ont</w:t>
      </w:r>
      <w:r>
        <w:t xml:space="preserve"> procédé à une fusion avec </w:t>
      </w:r>
      <w:r w:rsidRPr="0033327E">
        <w:rPr>
          <w:b/>
        </w:rPr>
        <w:t>Affecto Plc</w:t>
      </w:r>
      <w:r>
        <w:t>, un fournisseur de solutions et services en intelligence d’affaires et en gestion de l’information d’entreprise</w:t>
      </w:r>
      <w:r w:rsidR="0033327E">
        <w:t xml:space="preserve"> établi à Helsinki en Finlande.</w:t>
      </w:r>
    </w:p>
    <w:p w:rsidR="00802802" w:rsidRDefault="00802802" w:rsidP="00802802">
      <w:r>
        <w:t xml:space="preserve">En </w:t>
      </w:r>
      <w:r w:rsidRPr="0033327E">
        <w:rPr>
          <w:b/>
        </w:rPr>
        <w:t>2018</w:t>
      </w:r>
      <w:r>
        <w:t xml:space="preserve">, nous avons fusionné avec </w:t>
      </w:r>
      <w:r w:rsidRPr="0033327E">
        <w:rPr>
          <w:b/>
        </w:rPr>
        <w:t>ckc AG</w:t>
      </w:r>
      <w:r>
        <w:t xml:space="preserve">, une entreprise dont le siège social est établi en Allemagne, qui offre des services de développement et de gestion agiles de logiciels </w:t>
      </w:r>
      <w:r w:rsidR="0033327E">
        <w:t>axés sur le secteur automobile.</w:t>
      </w:r>
    </w:p>
    <w:p w:rsidR="00802802" w:rsidRDefault="00802802" w:rsidP="00802802">
      <w:r>
        <w:t xml:space="preserve">En </w:t>
      </w:r>
      <w:r w:rsidRPr="0033327E">
        <w:rPr>
          <w:b/>
        </w:rPr>
        <w:t>2019</w:t>
      </w:r>
      <w:r>
        <w:t xml:space="preserve">, </w:t>
      </w:r>
      <w:r w:rsidR="0033327E">
        <w:t>ils annoncent leur</w:t>
      </w:r>
      <w:r>
        <w:t xml:space="preserve"> acquisition </w:t>
      </w:r>
      <w:r w:rsidRPr="0033327E">
        <w:t>d’</w:t>
      </w:r>
      <w:r w:rsidRPr="0033327E">
        <w:rPr>
          <w:b/>
        </w:rPr>
        <w:t>Acando AB</w:t>
      </w:r>
      <w:r>
        <w:t xml:space="preserve">, un leader des services en management et en TI en Europe du Nord et en Allemagne. </w:t>
      </w:r>
      <w:r w:rsidR="0033327E">
        <w:t>Ils ont</w:t>
      </w:r>
      <w:r>
        <w:t xml:space="preserve"> également réalisé les acquisitions de </w:t>
      </w:r>
      <w:r w:rsidRPr="0033327E">
        <w:rPr>
          <w:b/>
        </w:rPr>
        <w:t>SCISYS</w:t>
      </w:r>
      <w:r>
        <w:t xml:space="preserve">, un fournisseur de premier plan de services en TI au Royaume-Uni et en Allemagne, ainsi que de </w:t>
      </w:r>
      <w:r w:rsidRPr="0033327E">
        <w:rPr>
          <w:b/>
        </w:rPr>
        <w:t>Sunflower Systems</w:t>
      </w:r>
      <w:r>
        <w:t>, un chef de file dans les domaines de la gestion des actifs et des services aux États-Unis.</w:t>
      </w:r>
    </w:p>
    <w:p w:rsidR="00802802" w:rsidRDefault="00802802" w:rsidP="00802802"/>
    <w:p w:rsidR="00802802" w:rsidRDefault="00802802" w:rsidP="00802802">
      <w:r>
        <w:t xml:space="preserve">En </w:t>
      </w:r>
      <w:r w:rsidRPr="0033327E">
        <w:rPr>
          <w:b/>
        </w:rPr>
        <w:t>2020</w:t>
      </w:r>
      <w:r>
        <w:t xml:space="preserve">, </w:t>
      </w:r>
      <w:r w:rsidR="0033327E">
        <w:t>ils ont</w:t>
      </w:r>
      <w:r>
        <w:t xml:space="preserve"> fait l’acquisition de </w:t>
      </w:r>
      <w:r w:rsidRPr="0033327E">
        <w:rPr>
          <w:b/>
        </w:rPr>
        <w:t>Meti Logiciels et Services</w:t>
      </w:r>
      <w:r>
        <w:t xml:space="preserve">, une entreprise établie en France qui offre des solutions d’affaires intégrées ainsi que des services-conseils au secteur du commerce de détail. </w:t>
      </w:r>
      <w:r w:rsidR="0033327E">
        <w:t>Ils annoncent également</w:t>
      </w:r>
      <w:r>
        <w:t xml:space="preserve"> </w:t>
      </w:r>
      <w:r w:rsidR="0033327E">
        <w:t>leur</w:t>
      </w:r>
      <w:r>
        <w:t xml:space="preserve"> intention de </w:t>
      </w:r>
      <w:r w:rsidR="0033327E">
        <w:t>se</w:t>
      </w:r>
      <w:r>
        <w:t xml:space="preserve"> porter acquéreurs de </w:t>
      </w:r>
      <w:r w:rsidRPr="0033327E">
        <w:rPr>
          <w:b/>
        </w:rPr>
        <w:t>TeraThink</w:t>
      </w:r>
      <w:r>
        <w:t xml:space="preserve">, une firme de premier plan de services-conseils en technologie de l’information et en management. Cette organisation offre des services de transformation numérique, de finances d’entreprise, de gestion des risques et d’analyse de données au </w:t>
      </w:r>
      <w:r w:rsidR="0033327E">
        <w:t>gouvernement fédéral américain.</w:t>
      </w:r>
    </w:p>
    <w:p w:rsidR="00802802" w:rsidRDefault="00802802" w:rsidP="00802802">
      <w:r>
        <w:t xml:space="preserve">La combinaison de toutes ces fusions et acquisitions </w:t>
      </w:r>
      <w:r w:rsidR="0033327E">
        <w:t>leur</w:t>
      </w:r>
      <w:r>
        <w:t xml:space="preserve"> a permis </w:t>
      </w:r>
      <w:r w:rsidRPr="0033327E">
        <w:rPr>
          <w:b/>
        </w:rPr>
        <w:t>d’accroître la taille de l’équipe mondiale de CGI à 78</w:t>
      </w:r>
      <w:r w:rsidRPr="0033327E">
        <w:rPr>
          <w:rFonts w:ascii="Times New Roman" w:hAnsi="Times New Roman" w:cs="Times New Roman"/>
          <w:b/>
        </w:rPr>
        <w:t> </w:t>
      </w:r>
      <w:r w:rsidRPr="0033327E">
        <w:rPr>
          <w:b/>
        </w:rPr>
        <w:t>000 membres</w:t>
      </w:r>
      <w:r>
        <w:t>.</w:t>
      </w:r>
    </w:p>
    <w:p w:rsidR="00802802" w:rsidRDefault="00802802" w:rsidP="00802802"/>
    <w:p w:rsidR="00802802" w:rsidRDefault="00802802" w:rsidP="00802802">
      <w:r>
        <w:t xml:space="preserve">Également en 2020, en réponse à la </w:t>
      </w:r>
      <w:r w:rsidRPr="00202F08">
        <w:rPr>
          <w:b/>
        </w:rPr>
        <w:t>pandémie de COVID-19</w:t>
      </w:r>
      <w:r>
        <w:t xml:space="preserve"> et reconnaissant la nécessité pour </w:t>
      </w:r>
      <w:r w:rsidR="00202F08">
        <w:t>ses</w:t>
      </w:r>
      <w:r>
        <w:t xml:space="preserve"> clients d’assurer la continuité d’exploitation de leurs systèmes essentiels, </w:t>
      </w:r>
      <w:r w:rsidR="00202F08">
        <w:t>l’entreprise s’est</w:t>
      </w:r>
      <w:r>
        <w:t xml:space="preserve"> rapidement mobilisé</w:t>
      </w:r>
      <w:r w:rsidR="00202F08">
        <w:t>e</w:t>
      </w:r>
      <w:r>
        <w:t xml:space="preserve"> pour protéger les principaux systèmes de paie, d’assurance et financiers, les capacités des centres d’appels et l’ensemble des chaînes d’approvisionnement technologique. Pour aider </w:t>
      </w:r>
      <w:r w:rsidR="00202F08">
        <w:t>ses</w:t>
      </w:r>
      <w:r>
        <w:t xml:space="preserve"> clients à composer à court, à moyen et à long terme avec les impacts résultant de la pandémie, </w:t>
      </w:r>
      <w:r w:rsidR="00202F08">
        <w:t xml:space="preserve">ils ont </w:t>
      </w:r>
      <w:r>
        <w:t xml:space="preserve">également développé un cadre de gestion qui prévoit des perspectives et des services pour les aider à aborder l’avenir. </w:t>
      </w:r>
      <w:r w:rsidR="00202F08">
        <w:t>Ces</w:t>
      </w:r>
      <w:r>
        <w:t xml:space="preserve"> phases</w:t>
      </w:r>
      <w:r w:rsidR="00202F08">
        <w:t xml:space="preserve"> sont appelées</w:t>
      </w:r>
      <w:r>
        <w:t xml:space="preserve"> Répondre. Rebondir. Réinventer.</w:t>
      </w:r>
    </w:p>
    <w:p w:rsidR="00802802" w:rsidRDefault="00802802" w:rsidP="00802802">
      <w:r w:rsidRPr="00202F08">
        <w:rPr>
          <w:b/>
        </w:rPr>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B11609" w:rsidRPr="00B11609" w:rsidRDefault="00B11609" w:rsidP="00802802">
      <w:pPr>
        <w:rPr>
          <w:szCs w:val="23"/>
        </w:rPr>
      </w:pPr>
      <w:r w:rsidRPr="00B11609">
        <w:rPr>
          <w:szCs w:val="23"/>
        </w:rPr>
        <w:lastRenderedPageBreak/>
        <w:t>CGI fournit des services pour de nombreuses grandes entreprises de secteurs variés, ainsi qu’à des gouvernements. Voici un échantillon représentatif des clients de la société :</w:t>
      </w:r>
    </w:p>
    <w:p w:rsidR="00B11609" w:rsidRDefault="00B11609" w:rsidP="00802802">
      <w:r w:rsidRPr="00B11609">
        <w:rPr>
          <w:noProof/>
          <w:lang w:eastAsia="fr-FR"/>
        </w:rPr>
        <w:drawing>
          <wp:inline distT="0" distB="0" distL="0" distR="0">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B11609" w:rsidRDefault="00B11609" w:rsidP="00802802">
      <w:r w:rsidRPr="00B11609">
        <w:rPr>
          <w:noProof/>
          <w:lang w:eastAsia="fr-FR"/>
        </w:rPr>
        <w:drawing>
          <wp:inline distT="0" distB="0" distL="0" distR="0">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B11609" w:rsidRPr="00802802" w:rsidRDefault="00B11609" w:rsidP="00802802"/>
    <w:p w:rsidR="00EA36BB" w:rsidRDefault="00202F08" w:rsidP="00202F08">
      <w:pPr>
        <w:pStyle w:val="Titre3"/>
      </w:pPr>
      <w:bookmarkStart w:id="10" w:name="_Toc43475851"/>
      <w:r>
        <w:t>Organisation</w:t>
      </w:r>
      <w:r w:rsidR="00EA2270">
        <w:t xml:space="preserve"> globale</w:t>
      </w:r>
      <w:bookmarkEnd w:id="10"/>
    </w:p>
    <w:p w:rsidR="00883ABD" w:rsidRDefault="00202F08" w:rsidP="00202F08">
      <w:r>
        <w:t xml:space="preserve">Afin de satisfaire au mieux ses clients dans les différents pays </w:t>
      </w:r>
      <w:r w:rsidR="00B11609">
        <w:t xml:space="preserve">et secteurs d’activités </w:t>
      </w:r>
      <w:r>
        <w:t>où elle est implantée,</w:t>
      </w:r>
      <w:r w:rsidR="00883ABD">
        <w:t xml:space="preserve"> </w:t>
      </w:r>
      <w:r>
        <w:t xml:space="preserve">CGI se </w:t>
      </w:r>
      <w:r w:rsidR="00883ABD">
        <w:t>divise</w:t>
      </w:r>
      <w:r>
        <w:t xml:space="preserve"> en </w:t>
      </w:r>
      <w:r w:rsidR="000810B8">
        <w:t xml:space="preserve">plusieurs </w:t>
      </w:r>
      <w:r>
        <w:t>SBU</w:t>
      </w:r>
      <w:r w:rsidR="002D2258">
        <w:t xml:space="preserve"> (Strategic Business Unit)</w:t>
      </w:r>
      <w:r w:rsidR="000810B8">
        <w:t xml:space="preserve"> à travers le monde</w:t>
      </w:r>
      <w:r w:rsidR="00883ABD">
        <w:t> :</w:t>
      </w:r>
    </w:p>
    <w:p w:rsidR="00883ABD" w:rsidRDefault="00883ABD" w:rsidP="00883ABD">
      <w:pPr>
        <w:pStyle w:val="Listepuces"/>
        <w:spacing w:after="0" w:line="240" w:lineRule="auto"/>
      </w:pPr>
      <w:r>
        <w:t>Asie-Pacifique GD CoE</w:t>
      </w:r>
    </w:p>
    <w:p w:rsidR="00883ABD" w:rsidRDefault="00883ABD" w:rsidP="00883ABD">
      <w:pPr>
        <w:pStyle w:val="Listepuces"/>
        <w:spacing w:after="0" w:line="240" w:lineRule="auto"/>
      </w:pPr>
      <w:r>
        <w:t>Australie</w:t>
      </w:r>
    </w:p>
    <w:p w:rsidR="00883ABD" w:rsidRDefault="00883ABD" w:rsidP="00883ABD">
      <w:pPr>
        <w:pStyle w:val="Listepuces"/>
        <w:spacing w:after="0" w:line="240" w:lineRule="auto"/>
      </w:pPr>
      <w:r>
        <w:t>Canada</w:t>
      </w:r>
    </w:p>
    <w:p w:rsidR="00883ABD" w:rsidRDefault="00883ABD" w:rsidP="00883ABD">
      <w:pPr>
        <w:pStyle w:val="Listepuces"/>
        <w:spacing w:after="0" w:line="240" w:lineRule="auto"/>
      </w:pPr>
      <w:r>
        <w:t>Centre et est de l’Europe</w:t>
      </w:r>
    </w:p>
    <w:p w:rsidR="00883ABD" w:rsidRDefault="00883ABD" w:rsidP="00883ABD">
      <w:pPr>
        <w:pStyle w:val="Listepuces"/>
        <w:spacing w:after="0" w:line="240" w:lineRule="auto"/>
      </w:pPr>
      <w:r>
        <w:t>CGI Federal</w:t>
      </w:r>
    </w:p>
    <w:p w:rsidR="00883ABD" w:rsidRDefault="00883ABD" w:rsidP="00883ABD">
      <w:pPr>
        <w:pStyle w:val="Listepuces"/>
        <w:spacing w:after="0" w:line="240" w:lineRule="auto"/>
      </w:pPr>
      <w:r>
        <w:t>États-Unis CSG</w:t>
      </w:r>
    </w:p>
    <w:p w:rsidR="00883ABD" w:rsidRDefault="00883ABD" w:rsidP="00883ABD">
      <w:pPr>
        <w:pStyle w:val="Listepuces"/>
        <w:spacing w:after="0" w:line="240" w:lineRule="auto"/>
      </w:pPr>
      <w:r>
        <w:t>Europe du Nord</w:t>
      </w:r>
    </w:p>
    <w:p w:rsidR="00883ABD" w:rsidRDefault="00883ABD" w:rsidP="00883ABD">
      <w:pPr>
        <w:pStyle w:val="Listepuces"/>
        <w:spacing w:after="0" w:line="240" w:lineRule="auto"/>
      </w:pPr>
      <w:r>
        <w:t>Europe de l’Ouest et du Sud</w:t>
      </w:r>
    </w:p>
    <w:p w:rsidR="00883ABD" w:rsidRDefault="00883ABD" w:rsidP="00883ABD">
      <w:pPr>
        <w:pStyle w:val="Listepuces"/>
        <w:spacing w:after="0" w:line="240" w:lineRule="auto"/>
      </w:pPr>
      <w:r>
        <w:t>Royaume-Uni</w:t>
      </w:r>
    </w:p>
    <w:p w:rsidR="00EA2270" w:rsidRDefault="00EA2270" w:rsidP="00EA2270">
      <w:pPr>
        <w:pStyle w:val="Titre3"/>
      </w:pPr>
      <w:bookmarkStart w:id="11" w:name="_Toc43475852"/>
      <w:r>
        <w:t>La SBU Europe de l’Ouest et du Sud</w:t>
      </w:r>
      <w:bookmarkEnd w:id="11"/>
    </w:p>
    <w:p w:rsidR="00883ABD" w:rsidRDefault="00883ABD" w:rsidP="00883ABD">
      <w:pPr>
        <w:pStyle w:val="Listepuces"/>
        <w:numPr>
          <w:ilvl w:val="0"/>
          <w:numId w:val="0"/>
        </w:numPr>
      </w:pPr>
      <w:r>
        <w:t xml:space="preserve">Nous nous focaliserons sur la SBU Europe de l’Ouest et du Sud aussi appelée </w:t>
      </w:r>
      <w:r w:rsidR="00B11609">
        <w:t>W</w:t>
      </w:r>
      <w:r w:rsidR="002D2258">
        <w:t>estern and Southern Europe</w:t>
      </w:r>
      <w:r>
        <w:t xml:space="preserve"> (WSE) dont voici une représentation géographique :</w:t>
      </w:r>
    </w:p>
    <w:p w:rsidR="00883ABD" w:rsidRDefault="00883ABD" w:rsidP="00202F08">
      <w:r w:rsidRPr="00883ABD">
        <w:rPr>
          <w:noProof/>
          <w:lang w:eastAsia="fr-FR"/>
        </w:rPr>
        <w:lastRenderedPageBreak/>
        <w:drawing>
          <wp:inline distT="0" distB="0" distL="0" distR="0">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267E9B" w:rsidRDefault="00883ABD" w:rsidP="00202F08">
      <w:r w:rsidRPr="00883ABD">
        <w:t>La SBU Ouest et sud de l’Europe est présente en Belgique, en Espagne, en France, en Italie, au Luxembourg, au Portugal et en Roumanie. Elle inclue également le Brésil et le Maroc malgré leur éloignement géographique. Elle comporte 15 000 employés.</w:t>
      </w:r>
      <w:r w:rsidR="00267E9B">
        <w:t xml:space="preserve"> Elle est dirigée par Laurent Gerin.</w:t>
      </w:r>
    </w:p>
    <w:p w:rsidR="00202F08" w:rsidRDefault="00883ABD" w:rsidP="00202F08">
      <w:r>
        <w:t xml:space="preserve">Cette SBU est elle-même subdivisée en plusieurs BU (Business </w:t>
      </w:r>
      <w:r w:rsidR="007A3575">
        <w:t>Unit</w:t>
      </w:r>
      <w:r>
        <w:t>)</w:t>
      </w:r>
      <w:r w:rsidR="00EA2270">
        <w:t xml:space="preserve"> dont voici la représentation organisationnelle </w:t>
      </w:r>
      <w:r w:rsidR="002D2258">
        <w:t>:</w:t>
      </w:r>
    </w:p>
    <w:p w:rsidR="00EA2270" w:rsidRDefault="00EA2270" w:rsidP="00EF629D">
      <w:r>
        <w:rPr>
          <w:noProof/>
          <w:lang w:eastAsia="fr-FR"/>
        </w:rPr>
        <w:drawing>
          <wp:inline distT="0" distB="0" distL="0" distR="0" wp14:anchorId="2834A13B" wp14:editId="5DCD8BAB">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24530"/>
                    </a:xfrm>
                    <a:prstGeom prst="rect">
                      <a:avLst/>
                    </a:prstGeom>
                  </pic:spPr>
                </pic:pic>
              </a:graphicData>
            </a:graphic>
          </wp:inline>
        </w:drawing>
      </w:r>
    </w:p>
    <w:p w:rsidR="002D2258" w:rsidRDefault="002D2258" w:rsidP="00EF629D">
      <w:r>
        <w:t xml:space="preserve">Ma BU d’appartenance est France Grand Ouest (GO) </w:t>
      </w:r>
      <w:r w:rsidR="00EA2270">
        <w:t>que</w:t>
      </w:r>
      <w:r>
        <w:t xml:space="preserve"> je vais </w:t>
      </w:r>
      <w:r w:rsidR="00EA2270">
        <w:t>présenter rapidement</w:t>
      </w:r>
      <w:r>
        <w:t>.</w:t>
      </w:r>
    </w:p>
    <w:p w:rsidR="00933493" w:rsidRDefault="009F60C9" w:rsidP="00EA2270">
      <w:pPr>
        <w:pStyle w:val="Titre3"/>
      </w:pPr>
      <w:bookmarkStart w:id="12" w:name="_Toc43475853"/>
      <w:r>
        <w:t>France grand ouest</w:t>
      </w:r>
      <w:r w:rsidR="005B5971">
        <w:t xml:space="preserve"> (FGO)</w:t>
      </w:r>
      <w:bookmarkEnd w:id="12"/>
    </w:p>
    <w:p w:rsidR="00EA2270" w:rsidRPr="009F60C9" w:rsidRDefault="009F60C9" w:rsidP="009F60C9">
      <w:r w:rsidRPr="009F60C9">
        <w:t xml:space="preserve">La BU </w:t>
      </w:r>
      <w:r w:rsidR="00EA2270">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rsidR="008F0982">
        <w:t xml:space="preserve"> Elle est dirigé par Gilles Le Franc.</w:t>
      </w:r>
    </w:p>
    <w:p w:rsidR="009F60C9" w:rsidRDefault="009F60C9" w:rsidP="009F60C9">
      <w:pPr>
        <w:pStyle w:val="Titre3"/>
      </w:pPr>
      <w:bookmarkStart w:id="13" w:name="_Toc43475854"/>
      <w:r>
        <w:lastRenderedPageBreak/>
        <w:t>Organisation</w:t>
      </w:r>
      <w:bookmarkEnd w:id="13"/>
    </w:p>
    <w:p w:rsidR="00EA2270" w:rsidRDefault="008F0982" w:rsidP="001552BD">
      <w:r>
        <w:t xml:space="preserve">Cette BU </w:t>
      </w:r>
      <w:r w:rsidR="001552BD">
        <w:t>regroupe 8 agences</w:t>
      </w:r>
      <w:r>
        <w:t>,</w:t>
      </w:r>
      <w:r w:rsidR="001552BD">
        <w:t xml:space="preserve"> qui sont regroupée</w:t>
      </w:r>
      <w:r>
        <w:t>s</w:t>
      </w:r>
      <w:r w:rsidR="00EA2270">
        <w:t xml:space="preserve"> </w:t>
      </w:r>
      <w:r w:rsidR="001552BD">
        <w:t>en 4 « Metro Markets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1552BD" w:rsidRPr="00EA2270" w:rsidRDefault="005B5971" w:rsidP="001552BD">
      <w:r>
        <w:rPr>
          <w:noProof/>
          <w:lang w:eastAsia="fr-FR"/>
        </w:rPr>
        <w:drawing>
          <wp:inline distT="0" distB="0" distL="0" distR="0">
            <wp:extent cx="5274310" cy="4757420"/>
            <wp:effectExtent l="0" t="0" r="254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757420"/>
                    </a:xfrm>
                    <a:prstGeom prst="rect">
                      <a:avLst/>
                    </a:prstGeom>
                  </pic:spPr>
                </pic:pic>
              </a:graphicData>
            </a:graphic>
          </wp:inline>
        </w:drawing>
      </w:r>
    </w:p>
    <w:p w:rsidR="009F60C9" w:rsidRDefault="009F60C9" w:rsidP="005B5971">
      <w:r>
        <w:t xml:space="preserve"> </w:t>
      </w:r>
      <w:r w:rsidR="005B5971">
        <w:t>Mon agence d’accueil se trouve à Bordeaux</w:t>
      </w:r>
      <w:r w:rsidR="008F0982">
        <w:t>, au Haillan,</w:t>
      </w:r>
      <w:r w:rsidR="005B5971">
        <w:t xml:space="preserve"> et j’ai été affecté au secteur Bordeaux-LBP (Bordeaux-La Banque Postale) spécialisé</w:t>
      </w:r>
      <w:r w:rsidR="008F0982">
        <w:t>e</w:t>
      </w:r>
      <w:r w:rsidR="005B5971">
        <w:t xml:space="preserve"> dans les services financiers.</w:t>
      </w:r>
    </w:p>
    <w:p w:rsidR="005B5971" w:rsidRDefault="005B5971" w:rsidP="005B5971">
      <w:pPr>
        <w:pStyle w:val="Titre3"/>
      </w:pPr>
      <w:bookmarkStart w:id="14" w:name="_Toc43475855"/>
      <w:r>
        <w:t>CGI Bordeaux-LBP</w:t>
      </w:r>
      <w:bookmarkEnd w:id="14"/>
    </w:p>
    <w:p w:rsidR="005B5971" w:rsidRDefault="005B5971" w:rsidP="005B5971">
      <w:r>
        <w:t xml:space="preserve">CGI Bordeaux-LBP est un secteur à part entière qui </w:t>
      </w:r>
      <w:r w:rsidR="00EA0665">
        <w:t>regroupent tous</w:t>
      </w:r>
      <w:r>
        <w:t xml:space="preserve"> les </w:t>
      </w:r>
      <w:r w:rsidR="00EA0665">
        <w:t>projets</w:t>
      </w:r>
      <w:r>
        <w:t xml:space="preserve"> assurés par CGI pour le compte de La Banque Postale, il regroupe plusieurs Centre de Services dédiés aux solutions de la LBP, contient 253 membres et es</w:t>
      </w:r>
      <w:r w:rsidR="0040425B">
        <w:t>t dirigé par Isabelle Maréchal.</w:t>
      </w:r>
    </w:p>
    <w:p w:rsidR="0040425B" w:rsidRDefault="0040425B" w:rsidP="005B5971">
      <w:r>
        <w:t>Bien que ce secteur regroupe tous les projets en relation avec la LBP, il comprend également un projet</w:t>
      </w:r>
      <w:r w:rsidR="00EA0665">
        <w:t xml:space="preserve"> un peu à part</w:t>
      </w:r>
      <w:r>
        <w:t xml:space="preserve"> qui n’a aucun lien avec celle-ci, ce projet, c’est celui dans lequel j’ai été affecté, il est sous la direction de Philippe Ansel</w:t>
      </w:r>
      <w:r w:rsidR="00EA0665">
        <w:t>metti, directeur de projets LBP, raison pour laquelle il est dans le secteur Bordeaux-LBP.</w:t>
      </w:r>
    </w:p>
    <w:p w:rsidR="00284A74" w:rsidRPr="00284A74" w:rsidRDefault="00EA0665" w:rsidP="005C2616">
      <w:pPr>
        <w:pStyle w:val="Titre3"/>
      </w:pPr>
      <w:bookmarkStart w:id="15" w:name="_Toc43475856"/>
      <w:r>
        <w:lastRenderedPageBreak/>
        <w:t xml:space="preserve">Le projet Tierce Maintenance Applicative (TMA) </w:t>
      </w:r>
      <w:r w:rsidR="007F1779">
        <w:t>Meta4 PeopleNet</w:t>
      </w:r>
      <w:bookmarkEnd w:id="15"/>
      <w:r>
        <w:t xml:space="preserve"> </w:t>
      </w:r>
    </w:p>
    <w:p w:rsidR="008F0982" w:rsidRDefault="008F0982" w:rsidP="00EA0665">
      <w:r>
        <w:t>C’est le projet sur lequel j’ai été affecté suite à une baisse de charge sur mon projet initial au sein de LBP, le projet s’appelait PENT et s’appuyait sur la technologie Mainframe sous COBOL, il avait pour but de centralisé les alertes et risques pour des prêts  financiers aux entreprise clientes de La Banque Postale.</w:t>
      </w:r>
    </w:p>
    <w:p w:rsidR="00232B8C" w:rsidRDefault="008F0982" w:rsidP="00EA0665">
      <w:r>
        <w:t xml:space="preserve"> </w:t>
      </w:r>
      <w:r w:rsidR="00EA0665">
        <w:t xml:space="preserve">Il s’agit d’un projet de TMA </w:t>
      </w:r>
      <w:r w:rsidR="007F1779">
        <w:t xml:space="preserve">sur un </w:t>
      </w:r>
      <w:r w:rsidR="00232B8C">
        <w:t>SIRH (</w:t>
      </w:r>
      <w:r w:rsidR="00232B8C" w:rsidRPr="00232B8C">
        <w:t>Système d'Information Ressources Humaines</w:t>
      </w:r>
      <w:r w:rsidR="00232B8C">
        <w:t>) </w:t>
      </w:r>
      <w:r w:rsidR="007F1779">
        <w:t xml:space="preserve">très complet se rapprochant d’un AGL (Atelier de Génie Logiciel) qui possède </w:t>
      </w:r>
      <w:r w:rsidR="00F65195">
        <w:t xml:space="preserve">donc </w:t>
      </w:r>
      <w:r w:rsidR="007F1779">
        <w:t>son propre environnement de développement interne ainsi que de son propre langage orienté objet, le LN4</w:t>
      </w:r>
      <w:r w:rsidR="00F65195">
        <w:t xml:space="preserve"> (dérivé du Visual Basic) </w:t>
      </w:r>
      <w:r w:rsidR="00232B8C">
        <w:t xml:space="preserve">: Meta4 </w:t>
      </w:r>
      <w:r w:rsidR="00EA0665">
        <w:t>PeopleNet</w:t>
      </w:r>
      <w:r w:rsidR="00232B8C">
        <w:t xml:space="preserve"> de l’éditeur Meta4</w:t>
      </w:r>
      <w:r w:rsidR="007F1779">
        <w:t>,</w:t>
      </w:r>
      <w:r w:rsidR="00232B8C">
        <w:t xml:space="preserve"> racheté en 2019 par la société Cegid.</w:t>
      </w:r>
    </w:p>
    <w:p w:rsidR="00310756" w:rsidRDefault="00232B8C" w:rsidP="00EA0665">
      <w:r>
        <w:t>La maintenance est assurée pour le compte de 3 clients dans des secteur d’activités aussi variés que la gestion de patrimoine financier, la métallurgie en passant par la paie des retraites françaises.</w:t>
      </w:r>
    </w:p>
    <w:p w:rsidR="00DE6B42" w:rsidRDefault="00310756" w:rsidP="00EA0665">
      <w:r>
        <w:t>Chacun</w:t>
      </w:r>
      <w:r w:rsidR="00232B8C">
        <w:t xml:space="preserve"> </w:t>
      </w:r>
      <w:r w:rsidR="00284A74">
        <w:t>de ces clients a donc choisi</w:t>
      </w:r>
      <w:r>
        <w:t xml:space="preserve"> de confié l’infogérance de leur</w:t>
      </w:r>
      <w:r w:rsidR="00232B8C">
        <w:t xml:space="preserve"> </w:t>
      </w:r>
      <w:r>
        <w:t>SI</w:t>
      </w:r>
      <w:r w:rsidR="00232B8C">
        <w:t>RH</w:t>
      </w:r>
      <w:r>
        <w:t xml:space="preserve"> au centre d’expertise technique Meta4 de CGI Bordeaux, initialement également présent chez CGI Paris, l’équipe d’expert à laquelle je suis venu m’intégrer se compose à l’heure actuelle de 4 ingénieurs en technique</w:t>
      </w:r>
      <w:r w:rsidR="00DE6B42">
        <w:t>s</w:t>
      </w:r>
      <w:r>
        <w:t xml:space="preserve"> informatique</w:t>
      </w:r>
      <w:r w:rsidR="00DE6B42">
        <w:t>s</w:t>
      </w:r>
      <w:r>
        <w:t xml:space="preserve"> intégralement dédiés à la maintenance du progiciel et à l’assistance des</w:t>
      </w:r>
      <w:r w:rsidR="00DE6B42">
        <w:t xml:space="preserve"> utilisateurs finaux qui, dans notre cas, sont les gestionnaires de</w:t>
      </w:r>
      <w:r>
        <w:t xml:space="preserve"> paies</w:t>
      </w:r>
      <w:r w:rsidR="00DE6B42">
        <w:t xml:space="preserve"> et les employé RH</w:t>
      </w:r>
      <w:r>
        <w:t xml:space="preserve"> de nos clients</w:t>
      </w:r>
      <w:r w:rsidR="00DE6B42">
        <w:t>.</w:t>
      </w:r>
    </w:p>
    <w:p w:rsidR="00175FD9" w:rsidRDefault="00310756" w:rsidP="00EA0665">
      <w:r>
        <w:t>Nos missions consiste</w:t>
      </w:r>
      <w:r w:rsidR="00175FD9">
        <w:t>nt</w:t>
      </w:r>
      <w:r>
        <w:t xml:space="preserve"> </w:t>
      </w:r>
      <w:r w:rsidR="00175FD9">
        <w:t>à :</w:t>
      </w:r>
    </w:p>
    <w:p w:rsidR="00175FD9" w:rsidRDefault="00175FD9" w:rsidP="00175FD9">
      <w:pPr>
        <w:pStyle w:val="Paragraphedeliste"/>
        <w:numPr>
          <w:ilvl w:val="0"/>
          <w:numId w:val="16"/>
        </w:numPr>
      </w:pPr>
      <w:r>
        <w:t>Installer sur les environnements clients les mises à jours logiciel (soit des MDV pour Montée de Version, soit des HTF pour Hot Fixes, selon l’importance et la taille des mises à jour apportées) délivrées par l’éditeur du progiciel, tout en nous assurant que les règles de calcul de paie spécifiques à chaque client soient conservées et fonctionnent toujours.</w:t>
      </w:r>
    </w:p>
    <w:p w:rsidR="00232B8C" w:rsidRDefault="00175FD9" w:rsidP="00175FD9">
      <w:pPr>
        <w:pStyle w:val="Paragraphedeliste"/>
        <w:numPr>
          <w:ilvl w:val="0"/>
          <w:numId w:val="16"/>
        </w:numPr>
      </w:pPr>
      <w:r>
        <w:t xml:space="preserve">Répondre aux </w:t>
      </w:r>
      <w:r w:rsidR="00310756">
        <w:t xml:space="preserve">tickets </w:t>
      </w:r>
      <w:r>
        <w:t xml:space="preserve">de demande de résolution de bug ou d’assistance, aussi appelés tickets </w:t>
      </w:r>
      <w:r w:rsidR="00310756">
        <w:t>Gama</w:t>
      </w:r>
      <w:r>
        <w:t>,</w:t>
      </w:r>
      <w:r w:rsidR="00310756">
        <w:t xml:space="preserve"> posté</w:t>
      </w:r>
      <w:r>
        <w:t>s</w:t>
      </w:r>
      <w:r w:rsidR="00310756">
        <w:t xml:space="preserve"> par les </w:t>
      </w:r>
      <w:r w:rsidR="00DE6B42">
        <w:t xml:space="preserve">utilisateurs </w:t>
      </w:r>
      <w:r>
        <w:t>sur l’outil de ticketing</w:t>
      </w:r>
      <w:r w:rsidR="00DE6B42">
        <w:t xml:space="preserve"> de CGI :  GamaWeb. </w:t>
      </w:r>
    </w:p>
    <w:p w:rsidR="00DE6B42" w:rsidRDefault="00DE6B42" w:rsidP="00DE6B42">
      <w:r>
        <w:t>La réponse aux tickets Gama, peut, selon le problème remonté, donné lieu soit à une aide technique par communication téléphonique ou par mail, soit au développement, dans le progiciel, d’une correction, ou même, d’un nouveau module afin d’ajouter des fonctionnalités utilisables par les utilisateurs finaux si demandé par le client.</w:t>
      </w:r>
    </w:p>
    <w:p w:rsidR="00985A8A" w:rsidRDefault="00985A8A" w:rsidP="00DE6B42">
      <w:r>
        <w:t xml:space="preserve">L’équipe fonctionne en quasi-autonomie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de chaque client et les nouvelles missions apportées par le chargé de projet présent au sein de l’équipe, Jean-Philippe Roy. </w:t>
      </w:r>
    </w:p>
    <w:p w:rsidR="00985A8A" w:rsidRDefault="00985A8A" w:rsidP="00DE6B42">
      <w:r>
        <w:t>Comme chaque membre de l’équipe est e</w:t>
      </w:r>
      <w:r w:rsidR="00D13B13">
        <w:t>n communication directe avec le client qui lui est assigné</w:t>
      </w:r>
      <w:r>
        <w:t xml:space="preserve">, le chargé de projet a mis </w:t>
      </w:r>
      <w:r w:rsidR="00D13B13">
        <w:t>en place</w:t>
      </w:r>
      <w:r>
        <w:t xml:space="preserve"> un plan de communication strict à </w:t>
      </w:r>
      <w:r>
        <w:lastRenderedPageBreak/>
        <w:t xml:space="preserve">respecter afin de </w:t>
      </w:r>
      <w:r w:rsidR="00D13B13">
        <w:t>conserver</w:t>
      </w:r>
      <w:r>
        <w:t xml:space="preserve"> l’image de marque professionnel</w:t>
      </w:r>
      <w:r w:rsidR="00D13B13">
        <w:t>le</w:t>
      </w:r>
      <w:r>
        <w:t xml:space="preserve"> de CGI. </w:t>
      </w:r>
      <w:r w:rsidR="00D13B13">
        <w:t>Ainsi chaque membre de l’équipe porte différente casquettes qui seraient, sur d’autre projets, portées par différentes personnes, chaque membre est dont polyvalent dans son travail, tant sur la communication, que sur l’analyse, la conception et la livraison des évolutions. C’est pour cette polyvalence que j’ai accepté de passer sur ce projet, moi qui depuis le début de ma vie professionnelle n’ai eu que des expériences sur des postes polyvalents je me sens à l’aise avec ce besoin et souhaitait pouvoir l’appliquer au domaine du développement l’informatique</w:t>
      </w:r>
      <w:r w:rsidR="00DD6800">
        <w:t xml:space="preserve"> afin d’acquérir le plus de compétences possible dans plusieurs métiers du domaine</w:t>
      </w:r>
      <w:r w:rsidR="00D13B13">
        <w:t>.</w:t>
      </w:r>
    </w:p>
    <w:p w:rsidR="00DD6800" w:rsidRDefault="00DD6800" w:rsidP="00DE6B42">
      <w:bookmarkStart w:id="16" w:name="_GoBack"/>
      <w:bookmarkEnd w:id="16"/>
    </w:p>
    <w:p w:rsidR="00F65195" w:rsidRDefault="00F65195">
      <w:r>
        <w:br w:type="page"/>
      </w:r>
    </w:p>
    <w:p w:rsidR="00726E21" w:rsidRDefault="00F1203E" w:rsidP="00F65195">
      <w:pPr>
        <w:pStyle w:val="Titre1"/>
        <w:sectPr w:rsidR="00726E21" w:rsidSect="00D5222D">
          <w:footerReference w:type="default" r:id="rId15"/>
          <w:pgSz w:w="11906" w:h="16838" w:code="9"/>
          <w:pgMar w:top="1728" w:right="1800" w:bottom="1440" w:left="1800" w:header="720" w:footer="720" w:gutter="0"/>
          <w:pgNumType w:start="0"/>
          <w:cols w:space="720"/>
          <w:titlePg/>
          <w:docGrid w:linePitch="360"/>
        </w:sectPr>
      </w:pPr>
      <w:bookmarkStart w:id="17" w:name="_Toc43475857"/>
      <w:r>
        <w:lastRenderedPageBreak/>
        <w:t>Annexes :</w:t>
      </w:r>
      <w:bookmarkEnd w:id="17"/>
    </w:p>
    <w:p w:rsidR="0012650C" w:rsidRDefault="0012650C" w:rsidP="0012650C">
      <w:pPr>
        <w:pStyle w:val="Titre1"/>
      </w:pPr>
      <w:bookmarkStart w:id="18" w:name="_Toc43475859"/>
      <w:r>
        <w:lastRenderedPageBreak/>
        <w:t>Blocs de compétences :</w:t>
      </w:r>
    </w:p>
    <w:p w:rsidR="00F65195" w:rsidRPr="00641373" w:rsidRDefault="00F65195" w:rsidP="00F65195">
      <w:pPr>
        <w:pStyle w:val="Titre2"/>
        <w:rPr>
          <w:bCs/>
          <w:sz w:val="28"/>
          <w:szCs w:val="28"/>
        </w:rPr>
      </w:pPr>
      <w:r w:rsidRPr="00641373">
        <w:rPr>
          <w:bCs/>
          <w:sz w:val="28"/>
          <w:szCs w:val="28"/>
        </w:rPr>
        <w:t>Qualité et sécurisation du code réalisé</w:t>
      </w:r>
      <w:bookmarkEnd w:id="18"/>
      <w:r w:rsidR="0012650C">
        <w:rPr>
          <w:bCs/>
          <w:sz w:val="28"/>
          <w:szCs w:val="28"/>
        </w:rPr>
        <w:t> :</w:t>
      </w:r>
    </w:p>
    <w:tbl>
      <w:tblPr>
        <w:tblStyle w:val="TableauGrille1Clair"/>
        <w:tblW w:w="0" w:type="auto"/>
        <w:tblLook w:val="04A0" w:firstRow="1" w:lastRow="0" w:firstColumn="1" w:lastColumn="0" w:noHBand="0" w:noVBand="1"/>
      </w:tblPr>
      <w:tblGrid>
        <w:gridCol w:w="2788"/>
        <w:gridCol w:w="2566"/>
        <w:gridCol w:w="2803"/>
        <w:gridCol w:w="1675"/>
        <w:gridCol w:w="1511"/>
        <w:gridCol w:w="2317"/>
      </w:tblGrid>
      <w:tr w:rsidR="00641373" w:rsidRPr="00641373" w:rsidTr="00641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6"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641373" w:rsidP="00F65195">
            <w:r w:rsidRPr="00641373">
              <w:t>Formaliser, identifier les résultats attendus.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La liste de contrôle des attendus fonctionnels est paraphée.</w:t>
            </w:r>
          </w:p>
        </w:tc>
        <w:tc>
          <w:tcPr>
            <w:tcW w:w="0" w:type="auto"/>
          </w:tcPr>
          <w:p w:rsidR="007B53CC" w:rsidRDefault="007B53CC" w:rsidP="007B53CC">
            <w:pPr>
              <w:cnfStyle w:val="000000000000" w:firstRow="0" w:lastRow="0" w:firstColumn="0" w:lastColumn="0" w:oddVBand="0" w:evenVBand="0" w:oddHBand="0" w:evenHBand="0" w:firstRowFirstColumn="0" w:firstRowLastColumn="0" w:lastRowFirstColumn="0" w:lastRowLastColumn="0"/>
            </w:pPr>
            <w:r>
              <w:t>Étude de l’existant.</w:t>
            </w:r>
          </w:p>
          <w:p w:rsidR="00641373" w:rsidRDefault="007B53CC" w:rsidP="007B53CC">
            <w:pPr>
              <w:cnfStyle w:val="000000000000" w:firstRow="0" w:lastRow="0" w:firstColumn="0" w:lastColumn="0" w:oddVBand="0" w:evenVBand="0" w:oddHBand="0" w:evenHBand="0" w:firstRowFirstColumn="0" w:firstRowLastColumn="0" w:lastRowFirstColumn="0" w:lastRowLastColumn="0"/>
            </w:pPr>
            <w:r>
              <w:t>Rédaction du cahier des spécifications fonctionnelles.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641373" w:rsidP="00F65195">
            <w:r w:rsidRPr="00641373">
              <w:t>Respecter des contraintes.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Un plan d’assurance qualité est observé.</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Conception/architecture d’applications logicielles.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Respecter les recommandations qualité de la norme en vigueur pour l’architecture des logiciels.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L’application est organisée en couches indépendantes.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rsidRPr="007B53CC">
              <w:t>Détermination du nombre de tiers de l’application.</w:t>
            </w:r>
          </w:p>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7B53CC">
            <w:r>
              <w:t>Anticiper les évolutions.</w:t>
            </w:r>
          </w:p>
          <w:p w:rsidR="00641373" w:rsidRDefault="007B53CC" w:rsidP="007B53CC">
            <w:r>
              <w:t>Qualifier les risques</w:t>
            </w:r>
          </w:p>
        </w:tc>
        <w:tc>
          <w:tcPr>
            <w:tcW w:w="0" w:type="auto"/>
          </w:tcPr>
          <w:p w:rsidR="007B53CC" w:rsidRDefault="007B53CC" w:rsidP="007B53CC">
            <w:pPr>
              <w:cnfStyle w:val="000000000000" w:firstRow="0" w:lastRow="0" w:firstColumn="0" w:lastColumn="0" w:oddVBand="0" w:evenVBand="0" w:oddHBand="0" w:evenHBand="0" w:firstRowFirstColumn="0" w:firstRowLastColumn="0" w:lastRowFirstColumn="0" w:lastRowLastColumn="0"/>
            </w:pPr>
            <w:r>
              <w:t>Les règles métier sont encapsulées dans des services logiciels.</w:t>
            </w:r>
          </w:p>
          <w:p w:rsidR="007B53CC" w:rsidRDefault="007B53CC" w:rsidP="007B53CC">
            <w:pPr>
              <w:cnfStyle w:val="000000000000" w:firstRow="0" w:lastRow="0" w:firstColumn="0" w:lastColumn="0" w:oddVBand="0" w:evenVBand="0" w:oddHBand="0" w:evenHBand="0" w:firstRowFirstColumn="0" w:firstRowLastColumn="0" w:lastRowFirstColumn="0" w:lastRowLastColumn="0"/>
            </w:pPr>
            <w:r>
              <w:t>L’accès aux données est réalisé par des services logiciels indépendants du mode de stockage.</w:t>
            </w:r>
          </w:p>
          <w:p w:rsidR="00641373" w:rsidRDefault="007B53CC" w:rsidP="007B53CC">
            <w:pPr>
              <w:cnfStyle w:val="000000000000" w:firstRow="0" w:lastRow="0" w:firstColumn="0" w:lastColumn="0" w:oddVBand="0" w:evenVBand="0" w:oddHBand="0" w:evenHBand="0" w:firstRowFirstColumn="0" w:firstRowLastColumn="0" w:lastRowFirstColumn="0" w:lastRowLastColumn="0"/>
            </w:pPr>
            <w:r>
              <w:lastRenderedPageBreak/>
              <w:t xml:space="preserve">L’exécution de l’application est répartie </w:t>
            </w:r>
            <w:r w:rsidRPr="007B53CC">
              <w:t>entre un nombre d’ordinateurs adapté au contexte.</w:t>
            </w:r>
          </w:p>
          <w:p w:rsidR="007B53CC" w:rsidRPr="007B53CC" w:rsidRDefault="007B53CC" w:rsidP="007B53CC">
            <w:pPr>
              <w:cnfStyle w:val="000000000000" w:firstRow="0" w:lastRow="0" w:firstColumn="0" w:lastColumn="0" w:oddVBand="0" w:evenVBand="0" w:oddHBand="0" w:evenHBand="0" w:firstRowFirstColumn="0" w:firstRowLastColumn="0" w:lastRowFirstColumn="0" w:lastRowLastColumn="0"/>
            </w:pPr>
            <w:r w:rsidRPr="007B53CC">
              <w:t>Un formulaire d’estimation des risques est rempli.</w:t>
            </w:r>
          </w:p>
        </w:tc>
        <w:tc>
          <w:tcPr>
            <w:tcW w:w="0" w:type="auto"/>
          </w:tcPr>
          <w:p w:rsidR="00D22390" w:rsidRDefault="00D22390" w:rsidP="00F65195">
            <w:pPr>
              <w:cnfStyle w:val="000000000000" w:firstRow="0" w:lastRow="0" w:firstColumn="0" w:lastColumn="0" w:oddVBand="0" w:evenVBand="0" w:oddHBand="0" w:evenHBand="0" w:firstRowFirstColumn="0" w:firstRowLastColumn="0" w:lastRowFirstColumn="0" w:lastRowLastColumn="0"/>
            </w:pPr>
            <w:r w:rsidRPr="007B53CC">
              <w:lastRenderedPageBreak/>
              <w:t>Conception de services métiers.</w:t>
            </w:r>
          </w:p>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Conception de services d’accès aux données.</w:t>
            </w:r>
          </w:p>
          <w:p w:rsidR="00D22390" w:rsidRDefault="00D22390" w:rsidP="00F65195">
            <w:pPr>
              <w:cnfStyle w:val="000000000000" w:firstRow="0" w:lastRow="0" w:firstColumn="0" w:lastColumn="0" w:oddVBand="0" w:evenVBand="0" w:oddHBand="0" w:evenHBand="0" w:firstRowFirstColumn="0" w:firstRowLastColumn="0" w:lastRowFirstColumn="0" w:lastRowLastColumn="0"/>
            </w:pPr>
            <w:r w:rsidRPr="00D22390">
              <w:t>Estimation, qualification des risques sécurité.</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Respecter une norme de présentation des écrans et documents de sortie.</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Une norme de présentation des données est respectée.</w:t>
            </w:r>
          </w:p>
          <w:p w:rsidR="00641373" w:rsidRDefault="00D22390" w:rsidP="00D22390">
            <w:pPr>
              <w:cnfStyle w:val="000000000000" w:firstRow="0" w:lastRow="0" w:firstColumn="0" w:lastColumn="0" w:oddVBand="0" w:evenVBand="0" w:oddHBand="0" w:evenHBand="0" w:firstRowFirstColumn="0" w:firstRowLastColumn="0" w:lastRowFirstColumn="0" w:lastRowLastColumn="0"/>
            </w:pPr>
            <w:r>
              <w:t>Les interfaces Homme/Machine sont validées.</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Réalisation d’une interface homme/machine (IHM)</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Réalisation des maquettes de sorties interactives.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Réalisation des maquettes de sortie imprimée.</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Concevoir des programmes avec une orientation objets.</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Une programmation orientée objets est utilisée.</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Programmation de logiciels.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Garantir un accès sécurisé aux données.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rsidRPr="00D22390">
              <w:t>Le taux de réutilisation du code utile est &gt; 80 %.</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Des gabarits sont utilisés.</w:t>
            </w:r>
          </w:p>
          <w:p w:rsidR="00641373" w:rsidRDefault="00D22390" w:rsidP="00D22390">
            <w:pPr>
              <w:cnfStyle w:val="000000000000" w:firstRow="0" w:lastRow="0" w:firstColumn="0" w:lastColumn="0" w:oddVBand="0" w:evenVBand="0" w:oddHBand="0" w:evenHBand="0" w:firstRowFirstColumn="0" w:firstRowLastColumn="0" w:lastRowFirstColumn="0" w:lastRowLastColumn="0"/>
            </w:pPr>
            <w:r>
              <w:t>Une charte de nommage est utilisée.</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Programmation de l’accès aux données de l’entreprise.</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7B53CC">
            <w:r w:rsidRPr="007B53CC">
              <w:t>Livrer le logiciel déverminé.</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 xml:space="preserve">Le taux de documentation interne </w:t>
            </w:r>
            <w:r>
              <w:lastRenderedPageBreak/>
              <w:t>du code est &gt; 8 % et &lt; 15 %.</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Les anomalies d’accès aux données ne génèrent pas d’interruption de l’exécution et sont répertoriées.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lastRenderedPageBreak/>
              <w:t>Tests unitaires.</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lastRenderedPageBreak/>
              <w:t>Préparation des jeux de tests.</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F65195">
            <w:r w:rsidRPr="007B53CC">
              <w:t>Livrer le logiciel conforme aux attentes.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Des outils de contrôle automatique du code sont utilisés.</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Aucun défaut visible ne persiste.</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Les contraintes spécifiques au projet sont respectées.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Un manuel d’assurance qualité est respecté.</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Une méthode de recettage est utilisée.</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L’étape du projet est validée.</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Contrôles de l’existence d’anomalies.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Recettage du logiciel.</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Validation d’une étape du projet.</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F65195">
            <w:r w:rsidRPr="007B53CC">
              <w:t>Clôturer une mission.</w:t>
            </w:r>
          </w:p>
        </w:tc>
        <w:tc>
          <w:tcPr>
            <w:tcW w:w="0" w:type="auto"/>
          </w:tcPr>
          <w:p w:rsidR="007B53CC" w:rsidRDefault="00D22390" w:rsidP="00F65195">
            <w:pPr>
              <w:cnfStyle w:val="000000000000" w:firstRow="0" w:lastRow="0" w:firstColumn="0" w:lastColumn="0" w:oddVBand="0" w:evenVBand="0" w:oddHBand="0" w:evenHBand="0" w:firstRowFirstColumn="0" w:firstRowLastColumn="0" w:lastRowFirstColumn="0" w:lastRowLastColumn="0"/>
            </w:pPr>
            <w:r w:rsidRPr="00D22390">
              <w:t>Le PV de réception du logiciel est validé.</w:t>
            </w:r>
          </w:p>
        </w:tc>
        <w:tc>
          <w:tcPr>
            <w:tcW w:w="0" w:type="auto"/>
          </w:tcPr>
          <w:p w:rsidR="007B53CC" w:rsidRDefault="00D22390" w:rsidP="00F65195">
            <w:pPr>
              <w:cnfStyle w:val="000000000000" w:firstRow="0" w:lastRow="0" w:firstColumn="0" w:lastColumn="0" w:oddVBand="0" w:evenVBand="0" w:oddHBand="0" w:evenHBand="0" w:firstRowFirstColumn="0" w:firstRowLastColumn="0" w:lastRowFirstColumn="0" w:lastRowLastColumn="0"/>
            </w:pPr>
            <w:r w:rsidRPr="00D22390">
              <w:t>Mise en exploitation.</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bl>
    <w:p w:rsidR="005B5971" w:rsidRDefault="005B5971" w:rsidP="005B5971"/>
    <w:p w:rsidR="00641373" w:rsidRDefault="00641373" w:rsidP="0012650C">
      <w:pPr>
        <w:pStyle w:val="Titre2"/>
      </w:pPr>
      <w:r>
        <w:br w:type="page"/>
      </w:r>
      <w:bookmarkStart w:id="19" w:name="_Toc43475860"/>
      <w:r w:rsidRPr="00641373">
        <w:lastRenderedPageBreak/>
        <w:t>Audit, conception, méthode de projet</w:t>
      </w:r>
      <w:bookmarkEnd w:id="19"/>
      <w:r w:rsidR="0012650C">
        <w:t> :</w:t>
      </w:r>
    </w:p>
    <w:tbl>
      <w:tblPr>
        <w:tblStyle w:val="TableauGrille1Clair"/>
        <w:tblW w:w="0" w:type="auto"/>
        <w:tblLook w:val="04A0" w:firstRow="1" w:lastRow="0" w:firstColumn="1" w:lastColumn="0" w:noHBand="0" w:noVBand="1"/>
      </w:tblPr>
      <w:tblGrid>
        <w:gridCol w:w="3310"/>
        <w:gridCol w:w="3203"/>
        <w:gridCol w:w="3010"/>
        <w:gridCol w:w="1331"/>
        <w:gridCol w:w="1511"/>
        <w:gridCol w:w="1295"/>
      </w:tblGrid>
      <w:tr w:rsidR="00641373" w:rsidRPr="00641373" w:rsidTr="00ED6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282"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29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D22390" w:rsidP="002E63D9">
            <w:r w:rsidRPr="00D22390">
              <w:t>Formaliser des processus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formalisée et validée.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conforme aux règles du système de management des services de l’entreprise.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conforme aux règles du système de management des services de l’entreprise.</w:t>
            </w:r>
          </w:p>
        </w:tc>
        <w:tc>
          <w:tcPr>
            <w:tcW w:w="0" w:type="auto"/>
          </w:tcPr>
          <w:p w:rsidR="00ED6BAD" w:rsidRDefault="00ED6BAD" w:rsidP="00ED6BAD">
            <w:pPr>
              <w:cnfStyle w:val="000000000000" w:firstRow="0" w:lastRow="0" w:firstColumn="0" w:lastColumn="0" w:oddVBand="0" w:evenVBand="0" w:oddHBand="0" w:evenHBand="0" w:firstRowFirstColumn="0" w:firstRowLastColumn="0" w:lastRowFirstColumn="0" w:lastRowLastColumn="0"/>
            </w:pPr>
            <w:r>
              <w:t>Étude de l’existant.</w:t>
            </w:r>
          </w:p>
          <w:p w:rsidR="00641373" w:rsidRDefault="00ED6BAD" w:rsidP="00ED6BAD">
            <w:pPr>
              <w:cnfStyle w:val="000000000000" w:firstRow="0" w:lastRow="0" w:firstColumn="0" w:lastColumn="0" w:oddVBand="0" w:evenVBand="0" w:oddHBand="0" w:evenHBand="0" w:firstRowFirstColumn="0" w:firstRowLastColumn="0" w:lastRowFirstColumn="0" w:lastRowLastColumn="0"/>
            </w:pPr>
            <w:r>
              <w:t>Identification des procédures en place.</w:t>
            </w:r>
          </w:p>
          <w:p w:rsidR="00ED6BAD" w:rsidRDefault="00ED6BAD" w:rsidP="00ED6BAD">
            <w:pPr>
              <w:cnfStyle w:val="000000000000" w:firstRow="0" w:lastRow="0" w:firstColumn="0" w:lastColumn="0" w:oddVBand="0" w:evenVBand="0" w:oddHBand="0" w:evenHBand="0" w:firstRowFirstColumn="0" w:firstRowLastColumn="0" w:lastRowFirstColumn="0" w:lastRowLastColumn="0"/>
            </w:pPr>
            <w:r w:rsidRPr="00ED6BAD">
              <w:t>Contrôle de la conformité des procédures utilisées avec la gouvernance de l’entreprise.</w:t>
            </w:r>
          </w:p>
          <w:p w:rsidR="00ED6BAD" w:rsidRDefault="00ED6BAD" w:rsidP="00ED6BAD">
            <w:pPr>
              <w:cnfStyle w:val="000000000000" w:firstRow="0" w:lastRow="0" w:firstColumn="0" w:lastColumn="0" w:oddVBand="0" w:evenVBand="0" w:oddHBand="0" w:evenHBand="0" w:firstRowFirstColumn="0" w:firstRowLastColumn="0" w:lastRowFirstColumn="0" w:lastRowLastColumn="0"/>
            </w:pPr>
            <w:r w:rsidRPr="00ED6BAD">
              <w:t>Recensement des documents utilisés, identification de leur circulation et des acteurs concernés.</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Formaliser les règles de gestion et d’organisation des données de l’entreprise.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proposition de reconstruction de la procédure est validée.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base de données est modélisée.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Reconfiguration de procédure.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Conception d’une base de données.</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ED6BAD">
            <w:r w:rsidRPr="00ED6BAD">
              <w:t>Une métho</w:t>
            </w:r>
            <w:r>
              <w:t xml:space="preserve">de de conception par objets est </w:t>
            </w:r>
            <w:r w:rsidRPr="00ED6BAD">
              <w:t>utilisée.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Concevoir des éléments logiciels réutilisables.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Conception de l’architecture applicative.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Une méthode AGILE est utilisée.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Produire du logiciel en équipe.</w:t>
            </w:r>
          </w:p>
        </w:tc>
        <w:tc>
          <w:tcPr>
            <w:tcW w:w="0" w:type="auto"/>
          </w:tcPr>
          <w:p w:rsidR="00ED6BAD" w:rsidRDefault="00ED6BAD" w:rsidP="00ED6BAD">
            <w:pPr>
              <w:cnfStyle w:val="000000000000" w:firstRow="0" w:lastRow="0" w:firstColumn="0" w:lastColumn="0" w:oddVBand="0" w:evenVBand="0" w:oddHBand="0" w:evenHBand="0" w:firstRowFirstColumn="0" w:firstRowLastColumn="0" w:lastRowFirstColumn="0" w:lastRowLastColumn="0"/>
            </w:pPr>
            <w:r>
              <w:t>Programmation en équipe.</w:t>
            </w:r>
          </w:p>
          <w:p w:rsidR="00641373" w:rsidRDefault="00ED6BAD" w:rsidP="00ED6BAD">
            <w:pPr>
              <w:cnfStyle w:val="000000000000" w:firstRow="0" w:lastRow="0" w:firstColumn="0" w:lastColumn="0" w:oddVBand="0" w:evenVBand="0" w:oddHBand="0" w:evenHBand="0" w:firstRowFirstColumn="0" w:firstRowLastColumn="0" w:lastRowFirstColumn="0" w:lastRowLastColumn="0"/>
            </w:pPr>
            <w:r>
              <w:lastRenderedPageBreak/>
              <w:t>Écriture de code.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Absence de signaux d’alertes au point de contrôle du projet.</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Remonter les alertes au(x) décideur(s).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Coordination de l’avancement.</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Les étapes du projet sont planifiées.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Estimer des délais.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Planification des tâches du projet.</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Le projet est conforme au schéma directeur de l’entreprise et respecte les principes d’urbanisation du S.I.</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Concevoir une solution logicielle.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Conception de la solution logicielle.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ED6BAD" w:rsidTr="00ED6BAD">
        <w:tc>
          <w:tcPr>
            <w:cnfStyle w:val="001000000000" w:firstRow="0" w:lastRow="0" w:firstColumn="1" w:lastColumn="0" w:oddVBand="0" w:evenVBand="0" w:oddHBand="0" w:evenHBand="0" w:firstRowFirstColumn="0" w:firstRowLastColumn="0" w:lastRowFirstColumn="0" w:lastRowLastColumn="0"/>
            <w:tcW w:w="0" w:type="auto"/>
          </w:tcPr>
          <w:p w:rsidR="00ED6BAD" w:rsidRDefault="00ED6BAD" w:rsidP="002E63D9">
            <w:r w:rsidRPr="00ED6BAD">
              <w:t>Les spécifications fonctionnelles produites respectent le cahier des charges fourni.</w:t>
            </w: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82"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r>
      <w:tr w:rsidR="00ED6BAD" w:rsidTr="00ED6BAD">
        <w:tc>
          <w:tcPr>
            <w:cnfStyle w:val="001000000000" w:firstRow="0" w:lastRow="0" w:firstColumn="1" w:lastColumn="0" w:oddVBand="0" w:evenVBand="0" w:oddHBand="0" w:evenHBand="0" w:firstRowFirstColumn="0" w:firstRowLastColumn="0" w:lastRowFirstColumn="0" w:lastRowLastColumn="0"/>
            <w:tcW w:w="0" w:type="auto"/>
          </w:tcPr>
          <w:p w:rsidR="00ED6BAD" w:rsidRDefault="00ED6BAD" w:rsidP="002E63D9">
            <w:r w:rsidRPr="00ED6BAD">
              <w:t>L’impact de modification est acceptable.</w:t>
            </w:r>
          </w:p>
        </w:tc>
        <w:tc>
          <w:tcPr>
            <w:tcW w:w="0" w:type="auto"/>
          </w:tcPr>
          <w:p w:rsidR="00ED6BAD" w:rsidRDefault="00CF734F" w:rsidP="002E63D9">
            <w:pPr>
              <w:cnfStyle w:val="000000000000" w:firstRow="0" w:lastRow="0" w:firstColumn="0" w:lastColumn="0" w:oddVBand="0" w:evenVBand="0" w:oddHBand="0" w:evenHBand="0" w:firstRowFirstColumn="0" w:firstRowLastColumn="0" w:lastRowFirstColumn="0" w:lastRowLastColumn="0"/>
            </w:pPr>
            <w:r w:rsidRPr="00CF734F">
              <w:t>Anticiper des répercussions.</w:t>
            </w: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82"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r>
    </w:tbl>
    <w:p w:rsidR="00641373" w:rsidRDefault="00641373" w:rsidP="00641373"/>
    <w:p w:rsidR="00641373" w:rsidRDefault="00641373">
      <w:r>
        <w:br w:type="page"/>
      </w:r>
    </w:p>
    <w:p w:rsidR="00641373" w:rsidRDefault="00641373" w:rsidP="00641373">
      <w:pPr>
        <w:pStyle w:val="Titre2"/>
      </w:pPr>
      <w:bookmarkStart w:id="20" w:name="_Toc43475861"/>
      <w:r w:rsidRPr="00641373">
        <w:lastRenderedPageBreak/>
        <w:t>Réalisation d’applications logicielles</w:t>
      </w:r>
      <w:bookmarkEnd w:id="20"/>
      <w:r w:rsidR="0012650C">
        <w:t> :</w:t>
      </w:r>
    </w:p>
    <w:tbl>
      <w:tblPr>
        <w:tblStyle w:val="TableauGrille1Clair"/>
        <w:tblW w:w="0" w:type="auto"/>
        <w:tblLook w:val="04A0" w:firstRow="1" w:lastRow="0" w:firstColumn="1" w:lastColumn="0" w:noHBand="0" w:noVBand="1"/>
      </w:tblPr>
      <w:tblGrid>
        <w:gridCol w:w="3681"/>
        <w:gridCol w:w="2470"/>
        <w:gridCol w:w="3414"/>
        <w:gridCol w:w="1331"/>
        <w:gridCol w:w="1511"/>
        <w:gridCol w:w="1253"/>
      </w:tblGrid>
      <w:tr w:rsidR="00641373" w:rsidRPr="00641373" w:rsidTr="00CF7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Exemples d’activités et tâches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06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201"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00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Encapsuler des solutions logicielles spécifiques dans des services logiciels génériques.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service d’accès aux données est opérationnel.</w:t>
            </w:r>
          </w:p>
        </w:tc>
        <w:tc>
          <w:tcPr>
            <w:tcW w:w="0" w:type="auto"/>
          </w:tcPr>
          <w:p w:rsidR="00CF734F" w:rsidRDefault="00CF734F" w:rsidP="00CF734F">
            <w:pPr>
              <w:cnfStyle w:val="000000000000" w:firstRow="0" w:lastRow="0" w:firstColumn="0" w:lastColumn="0" w:oddVBand="0" w:evenVBand="0" w:oddHBand="0" w:evenHBand="0" w:firstRowFirstColumn="0" w:firstRowLastColumn="0" w:lastRowFirstColumn="0" w:lastRowLastColumn="0"/>
            </w:pPr>
            <w:r>
              <w:t>Programmation.</w:t>
            </w:r>
          </w:p>
          <w:p w:rsidR="00641373" w:rsidRDefault="00CF734F" w:rsidP="00CF734F">
            <w:pPr>
              <w:cnfStyle w:val="000000000000" w:firstRow="0" w:lastRow="0" w:firstColumn="0" w:lastColumn="0" w:oddVBand="0" w:evenVBand="0" w:oddHBand="0" w:evenHBand="0" w:firstRowFirstColumn="0" w:firstRowLastColumn="0" w:lastRowFirstColumn="0" w:lastRowLastColumn="0"/>
            </w:pPr>
            <w:r>
              <w:t>Investigations documentaires fonctionnelles ou techniques complémentaires.</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Produire du logiciel générique réutilisable.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internes sont réutilisables.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Transcription des spécifications fonctionnelles en algorithmes.</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Produire du logiciel partageable.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sont partageables en local.</w:t>
            </w:r>
          </w:p>
          <w:p w:rsidR="00CF734F"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sont partageables à distance.</w:t>
            </w:r>
          </w:p>
        </w:tc>
        <w:tc>
          <w:tcPr>
            <w:tcW w:w="0" w:type="auto"/>
          </w:tcPr>
          <w:p w:rsidR="00CF734F" w:rsidRDefault="00CF734F" w:rsidP="00CF734F">
            <w:pPr>
              <w:cnfStyle w:val="000000000000" w:firstRow="0" w:lastRow="0" w:firstColumn="0" w:lastColumn="0" w:oddVBand="0" w:evenVBand="0" w:oddHBand="0" w:evenHBand="0" w:firstRowFirstColumn="0" w:firstRowLastColumn="0" w:lastRowFirstColumn="0" w:lastRowLastColumn="0"/>
            </w:pPr>
            <w:r>
              <w:t>Transcription des algorithmes en code source.</w:t>
            </w:r>
          </w:p>
          <w:p w:rsidR="00641373" w:rsidRDefault="00641373" w:rsidP="00CF734F">
            <w:pPr>
              <w:cnfStyle w:val="000000000000" w:firstRow="0" w:lastRow="0" w:firstColumn="0" w:lastColumn="0" w:oddVBand="0" w:evenVBand="0" w:oddHBand="0" w:evenHBand="0" w:firstRowFirstColumn="0" w:firstRowLastColumn="0" w:lastRowFirstColumn="0" w:lastRowLastColumn="0"/>
            </w:pP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Intégrer des éléments logiciels hétérogènes et produire des exécutables livrables.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logiciel est livrable, prêt pour la mise en production.</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t>Compilation, déverminage du code source.</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Modifier un algorithme sans générer de dysfonctionnements.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La modification n’entraîne pas de régression fonctionnelle.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Agglomération des différents éléments logiciels en unités de traitement, réalisation des tests unitaires</w:t>
            </w:r>
            <w:r>
              <w:t>.</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lastRenderedPageBreak/>
              <w:t>Contrôler des délais.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compte-rendu d’activité est renseigné,</w:t>
            </w:r>
            <w:r>
              <w:t xml:space="preserve"> </w:t>
            </w:r>
            <w:r w:rsidRPr="00CF734F">
              <w:t>les écarts sont constatés.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Mise à jour du planning de réalisation.</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641373"/>
    <w:p w:rsidR="00641373" w:rsidRDefault="00641373">
      <w:r>
        <w:br w:type="page"/>
      </w:r>
    </w:p>
    <w:p w:rsidR="00641373" w:rsidRDefault="00641373" w:rsidP="00641373">
      <w:pPr>
        <w:pStyle w:val="Titre2"/>
      </w:pPr>
      <w:bookmarkStart w:id="21" w:name="_Toc43475862"/>
      <w:r w:rsidRPr="00641373">
        <w:lastRenderedPageBreak/>
        <w:t>Communiquer avec les acteurs du projet</w:t>
      </w:r>
      <w:bookmarkEnd w:id="21"/>
      <w:r w:rsidR="0012650C">
        <w:t> :</w:t>
      </w:r>
    </w:p>
    <w:tbl>
      <w:tblPr>
        <w:tblStyle w:val="TableauGrille1Clair"/>
        <w:tblW w:w="0" w:type="auto"/>
        <w:tblLook w:val="04A0" w:firstRow="1" w:lastRow="0" w:firstColumn="1" w:lastColumn="0" w:noHBand="0" w:noVBand="1"/>
      </w:tblPr>
      <w:tblGrid>
        <w:gridCol w:w="3271"/>
        <w:gridCol w:w="3137"/>
        <w:gridCol w:w="1749"/>
        <w:gridCol w:w="1675"/>
        <w:gridCol w:w="1511"/>
        <w:gridCol w:w="2317"/>
      </w:tblGrid>
      <w:tr w:rsidR="00641373" w:rsidRPr="00641373" w:rsidTr="0012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Exemples d’activités et tâches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E874D9" w:rsidP="002E63D9">
            <w:r w:rsidRPr="00E874D9">
              <w:t>User d’une communication professionnelle tant en français qu’en anglais.</w:t>
            </w:r>
          </w:p>
        </w:tc>
        <w:tc>
          <w:tcPr>
            <w:tcW w:w="0" w:type="auto"/>
          </w:tcPr>
          <w:p w:rsidR="00E874D9" w:rsidRDefault="00E874D9" w:rsidP="00E874D9">
            <w:pPr>
              <w:cnfStyle w:val="000000000000" w:firstRow="0" w:lastRow="0" w:firstColumn="0" w:lastColumn="0" w:oddVBand="0" w:evenVBand="0" w:oddHBand="0" w:evenHBand="0" w:firstRowFirstColumn="0" w:firstRowLastColumn="0" w:lastRowFirstColumn="0" w:lastRowLastColumn="0"/>
            </w:pPr>
            <w:r>
              <w:t>Le compte-rendu de la réunion est validé.</w:t>
            </w:r>
          </w:p>
          <w:p w:rsidR="00641373" w:rsidRDefault="00E874D9" w:rsidP="00E874D9">
            <w:pPr>
              <w:cnfStyle w:val="000000000000" w:firstRow="0" w:lastRow="0" w:firstColumn="0" w:lastColumn="0" w:oddVBand="0" w:evenVBand="0" w:oddHBand="0" w:evenHBand="0" w:firstRowFirstColumn="0" w:firstRowLastColumn="0" w:lastRowFirstColumn="0" w:lastRowLastColumn="0"/>
            </w:pPr>
            <w:r>
              <w:t>Le score du TOEIC est &gt; 749</w:t>
            </w:r>
          </w:p>
        </w:tc>
        <w:tc>
          <w:tcPr>
            <w:tcW w:w="0" w:type="auto"/>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E874D9" w:rsidP="002E63D9">
            <w:r w:rsidRPr="00E874D9">
              <w:t>Interagir efficacement dans un environnement de travail collaboratif.</w:t>
            </w:r>
          </w:p>
        </w:tc>
        <w:tc>
          <w:tcPr>
            <w:tcW w:w="0" w:type="auto"/>
          </w:tcPr>
          <w:p w:rsidR="00641373" w:rsidRDefault="00E874D9" w:rsidP="002E63D9">
            <w:pPr>
              <w:cnfStyle w:val="000000000000" w:firstRow="0" w:lastRow="0" w:firstColumn="0" w:lastColumn="0" w:oddVBand="0" w:evenVBand="0" w:oddHBand="0" w:evenHBand="0" w:firstRowFirstColumn="0" w:firstRowLastColumn="0" w:lastRowFirstColumn="0" w:lastRowLastColumn="0"/>
            </w:pPr>
            <w:r w:rsidRPr="00E874D9">
              <w:t>Le document collectant l’expression des besoins des utilisateurs est validé.</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Le document collectant l’expression des besoins des utilisateurs est validé.</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La présentation est appréciée.</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Les utilisateurs sont opérationnels, le transfert des nouvelles compétences est validé.</w:t>
            </w:r>
          </w:p>
        </w:tc>
        <w:tc>
          <w:tcPr>
            <w:tcW w:w="0" w:type="auto"/>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641373"/>
    <w:p w:rsidR="00641373" w:rsidRDefault="00641373">
      <w:r>
        <w:br w:type="page"/>
      </w:r>
    </w:p>
    <w:p w:rsidR="00641373" w:rsidRDefault="00641373" w:rsidP="00641373">
      <w:pPr>
        <w:pStyle w:val="Titre2"/>
      </w:pPr>
      <w:bookmarkStart w:id="22" w:name="_Toc43475863"/>
      <w:r w:rsidRPr="00641373">
        <w:lastRenderedPageBreak/>
        <w:t>Adapter l’environnement d’exécution, échanger des données entre logiciels</w:t>
      </w:r>
      <w:bookmarkEnd w:id="22"/>
      <w:r w:rsidR="0012650C">
        <w:t> :</w:t>
      </w:r>
    </w:p>
    <w:tbl>
      <w:tblPr>
        <w:tblStyle w:val="TableauGrille1Clair"/>
        <w:tblW w:w="0" w:type="auto"/>
        <w:tblLook w:val="04A0" w:firstRow="1" w:lastRow="0" w:firstColumn="1" w:lastColumn="0" w:noHBand="0" w:noVBand="1"/>
      </w:tblPr>
      <w:tblGrid>
        <w:gridCol w:w="2519"/>
        <w:gridCol w:w="2573"/>
        <w:gridCol w:w="3065"/>
        <w:gridCol w:w="1675"/>
        <w:gridCol w:w="1511"/>
        <w:gridCol w:w="2317"/>
      </w:tblGrid>
      <w:tr w:rsidR="00641373" w:rsidRPr="00641373" w:rsidTr="0012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12650C" w:rsidRPr="0012650C"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12650C" w:rsidTr="0012650C">
        <w:tc>
          <w:tcPr>
            <w:cnfStyle w:val="001000000000" w:firstRow="0" w:lastRow="0" w:firstColumn="1" w:lastColumn="0" w:oddVBand="0" w:evenVBand="0" w:oddHBand="0" w:evenHBand="0" w:firstRowFirstColumn="0" w:firstRowLastColumn="0" w:lastRowFirstColumn="0" w:lastRowLastColumn="0"/>
            <w:tcW w:w="0" w:type="auto"/>
          </w:tcPr>
          <w:p w:rsidR="0012650C" w:rsidRDefault="0012650C" w:rsidP="00175FD9">
            <w:r w:rsidRPr="00E874D9">
              <w:t>Réaliser des échanges de données informatisés (EDI).</w:t>
            </w:r>
          </w:p>
        </w:tc>
        <w:tc>
          <w:tcPr>
            <w:tcW w:w="0" w:type="auto"/>
          </w:tcPr>
          <w:p w:rsidR="0012650C" w:rsidRDefault="0012650C" w:rsidP="00175FD9">
            <w:pPr>
              <w:cnfStyle w:val="000000000000" w:firstRow="0" w:lastRow="0" w:firstColumn="0" w:lastColumn="0" w:oddVBand="0" w:evenVBand="0" w:oddHBand="0" w:evenHBand="0" w:firstRowFirstColumn="0" w:firstRowLastColumn="0" w:lastRowFirstColumn="0" w:lastRowLastColumn="0"/>
            </w:pPr>
            <w:r>
              <w:t>Les données sont consolidées.</w:t>
            </w:r>
          </w:p>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0" w:type="auto"/>
          </w:tcPr>
          <w:p w:rsidR="0012650C" w:rsidRDefault="0012650C" w:rsidP="00175FD9">
            <w:pPr>
              <w:cnfStyle w:val="000000000000" w:firstRow="0" w:lastRow="0" w:firstColumn="0" w:lastColumn="0" w:oddVBand="0" w:evenVBand="0" w:oddHBand="0" w:evenHBand="0" w:firstRowFirstColumn="0" w:firstRowLastColumn="0" w:lastRowFirstColumn="0" w:lastRowLastColumn="0"/>
            </w:pPr>
            <w:r w:rsidRPr="0012650C">
              <w:t>Réalisation d’un procédé d’échange de données informatisées.</w:t>
            </w:r>
          </w:p>
        </w:tc>
        <w:tc>
          <w:tcPr>
            <w:tcW w:w="1675"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1394"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2317"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r>
      <w:tr w:rsidR="0012650C" w:rsidTr="0012650C">
        <w:tc>
          <w:tcPr>
            <w:cnfStyle w:val="001000000000" w:firstRow="0" w:lastRow="0" w:firstColumn="1" w:lastColumn="0" w:oddVBand="0" w:evenVBand="0" w:oddHBand="0" w:evenHBand="0" w:firstRowFirstColumn="0" w:firstRowLastColumn="0" w:lastRowFirstColumn="0" w:lastRowLastColumn="0"/>
            <w:tcW w:w="0" w:type="auto"/>
          </w:tcPr>
          <w:p w:rsidR="0012650C" w:rsidRDefault="0012650C" w:rsidP="00175FD9">
            <w:r w:rsidRPr="00E874D9">
              <w:t>Automatiser des traitements.</w:t>
            </w:r>
          </w:p>
          <w:p w:rsidR="0012650C" w:rsidRDefault="0012650C" w:rsidP="00175FD9"/>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La base de données tierce est accédée.</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L’interface d’échange de données est opérationnelle.</w:t>
            </w:r>
          </w:p>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Rétro-documentation de logiciels et de bases de données.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Consolidation, agrégation de données.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Programmation de l’interface d’échange de données.</w:t>
            </w:r>
          </w:p>
        </w:tc>
        <w:tc>
          <w:tcPr>
            <w:tcW w:w="1675"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1394"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2317"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12650C" w:rsidP="002E63D9">
            <w:r w:rsidRPr="00E874D9">
              <w:t>Programmer des scripts systèmes.</w:t>
            </w:r>
          </w:p>
        </w:tc>
        <w:tc>
          <w:tcPr>
            <w:tcW w:w="0" w:type="auto"/>
          </w:tcPr>
          <w:p w:rsidR="00641373" w:rsidRDefault="0012650C" w:rsidP="002E63D9">
            <w:pPr>
              <w:cnfStyle w:val="000000000000" w:firstRow="0" w:lastRow="0" w:firstColumn="0" w:lastColumn="0" w:oddVBand="0" w:evenVBand="0" w:oddHBand="0" w:evenHBand="0" w:firstRowFirstColumn="0" w:firstRowLastColumn="0" w:lastRowFirstColumn="0" w:lastRowLastColumn="0"/>
            </w:pPr>
            <w:r w:rsidRPr="0012650C">
              <w:t>L’environnement de tests est opérationnel.</w:t>
            </w:r>
          </w:p>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Réalisation d’un environnement de tests.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Création, configuration de machines virtuelles.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Installation, configuration de serveurs d’applications, Web et base de données.</w:t>
            </w:r>
          </w:p>
          <w:p w:rsidR="00641373" w:rsidRDefault="0012650C" w:rsidP="0012650C">
            <w:pPr>
              <w:cnfStyle w:val="000000000000" w:firstRow="0" w:lastRow="0" w:firstColumn="0" w:lastColumn="0" w:oddVBand="0" w:evenVBand="0" w:oddHBand="0" w:evenHBand="0" w:firstRowFirstColumn="0" w:firstRowLastColumn="0" w:lastRowFirstColumn="0" w:lastRowLastColumn="0"/>
            </w:pPr>
            <w:r>
              <w:t>Écriture de scripts systèmes pour adapter l’environnement d’exécution.</w:t>
            </w: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12650C">
      <w:pPr>
        <w:tabs>
          <w:tab w:val="left" w:pos="7420"/>
        </w:tabs>
      </w:pPr>
    </w:p>
    <w:sectPr w:rsidR="00641373" w:rsidRPr="00641373" w:rsidSect="00726E21">
      <w:pgSz w:w="16838" w:h="11906" w:orient="landscape" w:code="9"/>
      <w:pgMar w:top="1800" w:right="1728" w:bottom="180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63D" w:rsidRDefault="0073263D" w:rsidP="00C6554A">
      <w:pPr>
        <w:spacing w:before="0" w:after="0" w:line="240" w:lineRule="auto"/>
      </w:pPr>
      <w:r>
        <w:separator/>
      </w:r>
    </w:p>
  </w:endnote>
  <w:endnote w:type="continuationSeparator" w:id="0">
    <w:p w:rsidR="0073263D" w:rsidRDefault="0073263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FD9" w:rsidRDefault="00175FD9">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DD6800">
      <w:rPr>
        <w:noProof/>
        <w:lang w:bidi="fr-FR"/>
      </w:rPr>
      <w:t>11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63D" w:rsidRDefault="0073263D" w:rsidP="00C6554A">
      <w:pPr>
        <w:spacing w:before="0" w:after="0" w:line="240" w:lineRule="auto"/>
      </w:pPr>
      <w:r>
        <w:separator/>
      </w:r>
    </w:p>
  </w:footnote>
  <w:footnote w:type="continuationSeparator" w:id="0">
    <w:p w:rsidR="0073263D" w:rsidRDefault="0073263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423"/>
    <w:rsid w:val="0008070C"/>
    <w:rsid w:val="000810B8"/>
    <w:rsid w:val="0012650C"/>
    <w:rsid w:val="00127779"/>
    <w:rsid w:val="001552BD"/>
    <w:rsid w:val="00175FD9"/>
    <w:rsid w:val="00197FF9"/>
    <w:rsid w:val="00202F08"/>
    <w:rsid w:val="00232B8C"/>
    <w:rsid w:val="002554CD"/>
    <w:rsid w:val="00267E9B"/>
    <w:rsid w:val="00284A74"/>
    <w:rsid w:val="00293B83"/>
    <w:rsid w:val="002B4294"/>
    <w:rsid w:val="002B72E8"/>
    <w:rsid w:val="002D2258"/>
    <w:rsid w:val="002E63D9"/>
    <w:rsid w:val="00306FE7"/>
    <w:rsid w:val="00310756"/>
    <w:rsid w:val="0033327E"/>
    <w:rsid w:val="00333D0D"/>
    <w:rsid w:val="003C1423"/>
    <w:rsid w:val="0040425B"/>
    <w:rsid w:val="004C049F"/>
    <w:rsid w:val="004E2035"/>
    <w:rsid w:val="005000E2"/>
    <w:rsid w:val="005A52BF"/>
    <w:rsid w:val="005B5971"/>
    <w:rsid w:val="005C2616"/>
    <w:rsid w:val="00603026"/>
    <w:rsid w:val="00641373"/>
    <w:rsid w:val="006A3CE7"/>
    <w:rsid w:val="006C6F04"/>
    <w:rsid w:val="00712B00"/>
    <w:rsid w:val="00726E21"/>
    <w:rsid w:val="0073263D"/>
    <w:rsid w:val="007A3575"/>
    <w:rsid w:val="007B53CC"/>
    <w:rsid w:val="007F1779"/>
    <w:rsid w:val="00800D33"/>
    <w:rsid w:val="00802802"/>
    <w:rsid w:val="00883ABD"/>
    <w:rsid w:val="0089714F"/>
    <w:rsid w:val="008F0982"/>
    <w:rsid w:val="009217BA"/>
    <w:rsid w:val="00933493"/>
    <w:rsid w:val="00985A8A"/>
    <w:rsid w:val="009F60C9"/>
    <w:rsid w:val="00A71E4C"/>
    <w:rsid w:val="00B11609"/>
    <w:rsid w:val="00C6554A"/>
    <w:rsid w:val="00CD4D9B"/>
    <w:rsid w:val="00CF734F"/>
    <w:rsid w:val="00D13B13"/>
    <w:rsid w:val="00D22390"/>
    <w:rsid w:val="00D5222D"/>
    <w:rsid w:val="00DD6800"/>
    <w:rsid w:val="00DE6B42"/>
    <w:rsid w:val="00E874D9"/>
    <w:rsid w:val="00EA0665"/>
    <w:rsid w:val="00EA2270"/>
    <w:rsid w:val="00EA36BB"/>
    <w:rsid w:val="00ED6BAD"/>
    <w:rsid w:val="00ED7C44"/>
    <w:rsid w:val="00EF629D"/>
    <w:rsid w:val="00F1203E"/>
    <w:rsid w:val="00F65195"/>
    <w:rsid w:val="00FC77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0B598"/>
  <w15:chartTrackingRefBased/>
  <w15:docId w15:val="{98E7D5FE-55C9-4246-8061-1AC92AA1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982"/>
    <w:pPr>
      <w:jc w:val="both"/>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93349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5">
    <w:name w:val="heading 5"/>
    <w:basedOn w:val="Normal"/>
    <w:next w:val="Normal"/>
    <w:link w:val="Titre5Car"/>
    <w:uiPriority w:val="9"/>
    <w:unhideWhenUsed/>
    <w:qFormat/>
    <w:rsid w:val="0012650C"/>
    <w:pPr>
      <w:keepNext/>
      <w:keepLines/>
      <w:spacing w:before="40" w:after="0"/>
      <w:outlineLvl w:val="4"/>
    </w:pPr>
    <w:rPr>
      <w:rFonts w:asciiTheme="majorHAnsi" w:eastAsiaTheme="majorEastAsia" w:hAnsiTheme="majorHAnsi" w:cstheme="majorBidi"/>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character" w:customStyle="1" w:styleId="Titre4Car">
    <w:name w:val="Titre 4 Car"/>
    <w:basedOn w:val="Policepardfaut"/>
    <w:link w:val="Titre4"/>
    <w:uiPriority w:val="9"/>
    <w:rsid w:val="00933493"/>
    <w:rPr>
      <w:rFonts w:asciiTheme="majorHAnsi" w:eastAsiaTheme="majorEastAsia" w:hAnsiTheme="majorHAnsi" w:cstheme="majorBidi"/>
      <w:i/>
      <w:iCs/>
      <w:color w:val="007789" w:themeColor="accent1" w:themeShade="BF"/>
    </w:rPr>
  </w:style>
  <w:style w:type="paragraph" w:styleId="En-ttedetabledesmatires">
    <w:name w:val="TOC Heading"/>
    <w:basedOn w:val="Titre1"/>
    <w:next w:val="Normal"/>
    <w:uiPriority w:val="39"/>
    <w:unhideWhenUsed/>
    <w:qFormat/>
    <w:rsid w:val="000810B8"/>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0810B8"/>
    <w:pPr>
      <w:spacing w:after="100"/>
    </w:pPr>
  </w:style>
  <w:style w:type="paragraph" w:styleId="TM2">
    <w:name w:val="toc 2"/>
    <w:basedOn w:val="Normal"/>
    <w:next w:val="Normal"/>
    <w:autoRedefine/>
    <w:uiPriority w:val="39"/>
    <w:unhideWhenUsed/>
    <w:rsid w:val="000810B8"/>
    <w:pPr>
      <w:spacing w:after="100"/>
      <w:ind w:left="220"/>
    </w:pPr>
  </w:style>
  <w:style w:type="paragraph" w:styleId="TM3">
    <w:name w:val="toc 3"/>
    <w:basedOn w:val="Normal"/>
    <w:next w:val="Normal"/>
    <w:autoRedefine/>
    <w:uiPriority w:val="39"/>
    <w:unhideWhenUsed/>
    <w:rsid w:val="000810B8"/>
    <w:pPr>
      <w:spacing w:after="100"/>
      <w:ind w:left="440"/>
    </w:pPr>
  </w:style>
  <w:style w:type="paragraph" w:styleId="TM4">
    <w:name w:val="toc 4"/>
    <w:basedOn w:val="Normal"/>
    <w:next w:val="Normal"/>
    <w:autoRedefine/>
    <w:uiPriority w:val="39"/>
    <w:unhideWhenUsed/>
    <w:rsid w:val="000810B8"/>
    <w:pPr>
      <w:spacing w:after="100"/>
      <w:ind w:left="660"/>
    </w:pPr>
  </w:style>
  <w:style w:type="table" w:styleId="Grilledutableau">
    <w:name w:val="Table Grid"/>
    <w:basedOn w:val="TableauNormal"/>
    <w:uiPriority w:val="39"/>
    <w:rsid w:val="006413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641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41373"/>
    <w:pPr>
      <w:autoSpaceDE w:val="0"/>
      <w:autoSpaceDN w:val="0"/>
      <w:adjustRightInd w:val="0"/>
      <w:spacing w:before="0" w:after="0" w:line="240" w:lineRule="auto"/>
    </w:pPr>
    <w:rPr>
      <w:rFonts w:ascii="Times New Roman" w:hAnsi="Times New Roman" w:cs="Times New Roman"/>
      <w:color w:val="000000"/>
      <w:sz w:val="24"/>
      <w:szCs w:val="24"/>
    </w:rPr>
  </w:style>
  <w:style w:type="character" w:customStyle="1" w:styleId="Titre5Car">
    <w:name w:val="Titre 5 Car"/>
    <w:basedOn w:val="Policepardfaut"/>
    <w:link w:val="Titre5"/>
    <w:uiPriority w:val="9"/>
    <w:rsid w:val="0012650C"/>
    <w:rPr>
      <w:rFonts w:asciiTheme="majorHAnsi" w:eastAsiaTheme="majorEastAsia" w:hAnsiTheme="majorHAnsi" w:cstheme="majorBidi"/>
      <w:color w:val="007789" w:themeColor="accent1" w:themeShade="BF"/>
    </w:rPr>
  </w:style>
  <w:style w:type="paragraph" w:styleId="Paragraphedeliste">
    <w:name w:val="List Paragraph"/>
    <w:basedOn w:val="Normal"/>
    <w:uiPriority w:val="34"/>
    <w:unhideWhenUsed/>
    <w:qFormat/>
    <w:rsid w:val="00175F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22939">
      <w:bodyDiv w:val="1"/>
      <w:marLeft w:val="0"/>
      <w:marRight w:val="0"/>
      <w:marTop w:val="0"/>
      <w:marBottom w:val="0"/>
      <w:divBdr>
        <w:top w:val="none" w:sz="0" w:space="0" w:color="auto"/>
        <w:left w:val="none" w:sz="0" w:space="0" w:color="auto"/>
        <w:bottom w:val="none" w:sz="0" w:space="0" w:color="auto"/>
        <w:right w:val="none" w:sz="0" w:space="0" w:color="auto"/>
      </w:divBdr>
    </w:div>
    <w:div w:id="456031170">
      <w:bodyDiv w:val="1"/>
      <w:marLeft w:val="0"/>
      <w:marRight w:val="0"/>
      <w:marTop w:val="0"/>
      <w:marBottom w:val="0"/>
      <w:divBdr>
        <w:top w:val="none" w:sz="0" w:space="0" w:color="auto"/>
        <w:left w:val="none" w:sz="0" w:space="0" w:color="auto"/>
        <w:bottom w:val="none" w:sz="0" w:space="0" w:color="auto"/>
        <w:right w:val="none" w:sz="0" w:space="0" w:color="auto"/>
      </w:divBdr>
    </w:div>
    <w:div w:id="550269481">
      <w:bodyDiv w:val="1"/>
      <w:marLeft w:val="0"/>
      <w:marRight w:val="0"/>
      <w:marTop w:val="0"/>
      <w:marBottom w:val="0"/>
      <w:divBdr>
        <w:top w:val="none" w:sz="0" w:space="0" w:color="auto"/>
        <w:left w:val="none" w:sz="0" w:space="0" w:color="auto"/>
        <w:bottom w:val="none" w:sz="0" w:space="0" w:color="auto"/>
        <w:right w:val="none" w:sz="0" w:space="0" w:color="auto"/>
      </w:divBdr>
    </w:div>
    <w:div w:id="1476989355">
      <w:bodyDiv w:val="1"/>
      <w:marLeft w:val="0"/>
      <w:marRight w:val="0"/>
      <w:marTop w:val="0"/>
      <w:marBottom w:val="0"/>
      <w:divBdr>
        <w:top w:val="none" w:sz="0" w:space="0" w:color="auto"/>
        <w:left w:val="none" w:sz="0" w:space="0" w:color="auto"/>
        <w:bottom w:val="none" w:sz="0" w:space="0" w:color="auto"/>
        <w:right w:val="none" w:sz="0" w:space="0" w:color="auto"/>
      </w:divBdr>
    </w:div>
    <w:div w:id="175952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233;nan\AppData\Roaming\Microsoft\Templates\Rapport%20d&#8217;&#233;tudiant%20avec%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CB9F5678C7A4BC2A5DE3A6AA057B3F8"/>
        <w:category>
          <w:name w:val="Général"/>
          <w:gallery w:val="placeholder"/>
        </w:category>
        <w:types>
          <w:type w:val="bbPlcHdr"/>
        </w:types>
        <w:behaviors>
          <w:behavior w:val="content"/>
        </w:behaviors>
        <w:guid w:val="{006010CC-2B34-4B5F-9CC6-BCA324E2DFC5}"/>
      </w:docPartPr>
      <w:docPartBody>
        <w:p w:rsidR="002F472B" w:rsidRDefault="00C27BE3">
          <w:pPr>
            <w:pStyle w:val="4CB9F5678C7A4BC2A5DE3A6AA057B3F8"/>
          </w:pPr>
          <w:r w:rsidRPr="00D5413C">
            <w:rPr>
              <w:lang w:bidi="fr-FR"/>
            </w:rPr>
            <w:t>Titre du rapport</w:t>
          </w:r>
        </w:p>
      </w:docPartBody>
    </w:docPart>
    <w:docPart>
      <w:docPartPr>
        <w:name w:val="B61E42A20A2E48DA8EFFD8FCEB5A16EA"/>
        <w:category>
          <w:name w:val="Général"/>
          <w:gallery w:val="placeholder"/>
        </w:category>
        <w:types>
          <w:type w:val="bbPlcHdr"/>
        </w:types>
        <w:behaviors>
          <w:behavior w:val="content"/>
        </w:behaviors>
        <w:guid w:val="{E8C2A29C-9EB2-489D-AE40-697EC633FD62}"/>
      </w:docPartPr>
      <w:docPartBody>
        <w:p w:rsidR="002F472B" w:rsidRDefault="00C27BE3">
          <w:pPr>
            <w:pStyle w:val="B61E42A20A2E48DA8EFFD8FCEB5A16EA"/>
          </w:pPr>
          <w:r w:rsidRPr="00D5413C">
            <w:rPr>
              <w:lang w:bidi="fr-FR"/>
            </w:rPr>
            <w:t>SOUS-TITRE DU RAPPORT</w:t>
          </w:r>
        </w:p>
      </w:docPartBody>
    </w:docPart>
    <w:docPart>
      <w:docPartPr>
        <w:name w:val="8B089066863C4C1A8DD8CBF865F449AF"/>
        <w:category>
          <w:name w:val="Général"/>
          <w:gallery w:val="placeholder"/>
        </w:category>
        <w:types>
          <w:type w:val="bbPlcHdr"/>
        </w:types>
        <w:behaviors>
          <w:behavior w:val="content"/>
        </w:behaviors>
        <w:guid w:val="{6701773E-3EB5-4617-98B0-B6A7862E1C4C}"/>
      </w:docPartPr>
      <w:docPartBody>
        <w:p w:rsidR="002F472B" w:rsidRDefault="00C27BE3">
          <w:pPr>
            <w:pStyle w:val="8B089066863C4C1A8DD8CBF865F449AF"/>
          </w:pPr>
          <w:r>
            <w:rPr>
              <w:lang w:bidi="fr-FR"/>
            </w:rPr>
            <w:t>Nom</w:t>
          </w:r>
        </w:p>
      </w:docPartBody>
    </w:docPart>
    <w:docPart>
      <w:docPartPr>
        <w:name w:val="AFE26E9DD457446988CF94E296A91CE1"/>
        <w:category>
          <w:name w:val="Général"/>
          <w:gallery w:val="placeholder"/>
        </w:category>
        <w:types>
          <w:type w:val="bbPlcHdr"/>
        </w:types>
        <w:behaviors>
          <w:behavior w:val="content"/>
        </w:behaviors>
        <w:guid w:val="{AEB66D21-3627-4346-8BF0-2672325A7626}"/>
      </w:docPartPr>
      <w:docPartBody>
        <w:p w:rsidR="002F472B" w:rsidRDefault="00C27BE3">
          <w:pPr>
            <w:pStyle w:val="AFE26E9DD457446988CF94E296A91CE1"/>
          </w:pPr>
          <w:r>
            <w:rPr>
              <w:lang w:bidi="fr-FR"/>
            </w:rPr>
            <w:t>Intitulé du cours</w:t>
          </w:r>
        </w:p>
      </w:docPartBody>
    </w:docPart>
    <w:docPart>
      <w:docPartPr>
        <w:name w:val="35C769D74CB544DFABDA3583A41DF9CC"/>
        <w:category>
          <w:name w:val="Général"/>
          <w:gallery w:val="placeholder"/>
        </w:category>
        <w:types>
          <w:type w:val="bbPlcHdr"/>
        </w:types>
        <w:behaviors>
          <w:behavior w:val="content"/>
        </w:behaviors>
        <w:guid w:val="{300AD7F8-7E0F-4990-A1C6-D1FC544CB34A}"/>
      </w:docPartPr>
      <w:docPartBody>
        <w:p w:rsidR="002F472B" w:rsidRDefault="00C27BE3">
          <w:pPr>
            <w:pStyle w:val="35C769D74CB544DFABDA3583A41DF9CC"/>
          </w:pPr>
          <w:r>
            <w:rPr>
              <w:lang w:bidi="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E3"/>
    <w:rsid w:val="002C00E3"/>
    <w:rsid w:val="002F472B"/>
    <w:rsid w:val="00A401FA"/>
    <w:rsid w:val="00A904B9"/>
    <w:rsid w:val="00C27BE3"/>
    <w:rsid w:val="00F651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9F5678C7A4BC2A5DE3A6AA057B3F8">
    <w:name w:val="4CB9F5678C7A4BC2A5DE3A6AA057B3F8"/>
  </w:style>
  <w:style w:type="paragraph" w:customStyle="1" w:styleId="B61E42A20A2E48DA8EFFD8FCEB5A16EA">
    <w:name w:val="B61E42A20A2E48DA8EFFD8FCEB5A16EA"/>
  </w:style>
  <w:style w:type="paragraph" w:customStyle="1" w:styleId="8B089066863C4C1A8DD8CBF865F449AF">
    <w:name w:val="8B089066863C4C1A8DD8CBF865F449AF"/>
  </w:style>
  <w:style w:type="paragraph" w:customStyle="1" w:styleId="AFE26E9DD457446988CF94E296A91CE1">
    <w:name w:val="AFE26E9DD457446988CF94E296A91CE1"/>
  </w:style>
  <w:style w:type="paragraph" w:customStyle="1" w:styleId="35C769D74CB544DFABDA3583A41DF9CC">
    <w:name w:val="35C769D74CB544DFABDA3583A41DF9CC"/>
  </w:style>
  <w:style w:type="paragraph" w:customStyle="1" w:styleId="75D33437FE2442BBBFF6BB8CB5805499">
    <w:name w:val="75D33437FE2442BBBFF6BB8CB5805499"/>
  </w:style>
  <w:style w:type="paragraph" w:customStyle="1" w:styleId="A1382704C3994B9B8FA4250236C154CF">
    <w:name w:val="A1382704C3994B9B8FA4250236C154CF"/>
  </w:style>
  <w:style w:type="paragraph" w:styleId="Listepuces">
    <w:name w:val="List Bullet"/>
    <w:basedOn w:val="Normal"/>
    <w:uiPriority w:val="10"/>
    <w:unhideWhenUsed/>
    <w:qFormat/>
    <w:pPr>
      <w:numPr>
        <w:numId w:val="1"/>
      </w:numPr>
      <w:spacing w:before="120" w:after="200" w:line="264" w:lineRule="auto"/>
    </w:pPr>
    <w:rPr>
      <w:rFonts w:eastAsiaTheme="minorHAnsi"/>
      <w:color w:val="595959" w:themeColor="text1" w:themeTint="A6"/>
      <w:lang w:eastAsia="en-US"/>
    </w:rPr>
  </w:style>
  <w:style w:type="paragraph" w:customStyle="1" w:styleId="E8D0F0AE88C743DA9CDBE4D709A71269">
    <w:name w:val="E8D0F0AE88C743DA9CDBE4D709A71269"/>
  </w:style>
  <w:style w:type="paragraph" w:customStyle="1" w:styleId="DB2D8CD512504F258789100CDE317D1C">
    <w:name w:val="DB2D8CD512504F258789100CDE317D1C"/>
  </w:style>
  <w:style w:type="paragraph" w:customStyle="1" w:styleId="EDA65DD05D6F4F5A91B46F3954FC27D9">
    <w:name w:val="EDA65DD05D6F4F5A91B46F3954FC27D9"/>
  </w:style>
  <w:style w:type="paragraph" w:customStyle="1" w:styleId="9C5C4FB0174E4F30884B497059D8C2BA">
    <w:name w:val="9C5C4FB0174E4F30884B497059D8C2BA"/>
    <w:rsid w:val="002F472B"/>
  </w:style>
  <w:style w:type="paragraph" w:customStyle="1" w:styleId="F4CB9AC0944C4F839CA685F03BED6E30">
    <w:name w:val="F4CB9AC0944C4F839CA685F03BED6E30"/>
    <w:rsid w:val="002F472B"/>
  </w:style>
  <w:style w:type="paragraph" w:customStyle="1" w:styleId="A0FC8B70502C42EEB256F7ECF29EB4AF">
    <w:name w:val="A0FC8B70502C42EEB256F7ECF29EB4AF"/>
    <w:rsid w:val="002F4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E9333-1EBC-4528-9E94-A112FFFB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3204</TotalTime>
  <Pages>24</Pages>
  <Words>4954</Words>
  <Characters>27252</Characters>
  <Application>Microsoft Office Word</Application>
  <DocSecurity>0</DocSecurity>
  <Lines>227</Lines>
  <Paragraphs>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Kénan Roux</dc:creator>
  <cp:keywords/>
  <dc:description/>
  <cp:lastModifiedBy>ROUX, Kénan</cp:lastModifiedBy>
  <cp:revision>8</cp:revision>
  <dcterms:created xsi:type="dcterms:W3CDTF">2020-06-10T14:13:00Z</dcterms:created>
  <dcterms:modified xsi:type="dcterms:W3CDTF">2020-06-22T12:24:00Z</dcterms:modified>
</cp:coreProperties>
</file>