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19D" w:rsidRDefault="0094313E" w:rsidP="00D7719D">
      <w:pPr>
        <w:pStyle w:val="Titre"/>
        <w:ind w:left="0"/>
        <w:jc w:val="center"/>
      </w:pPr>
      <w:bookmarkStart w:id="0" w:name="CGI_TITLE"/>
      <w:r w:rsidRPr="007B79DC">
        <w:rPr>
          <w:noProof/>
          <w:lang w:val="fr-FR" w:eastAsia="fr-FR"/>
        </w:rPr>
        <w:drawing>
          <wp:anchor distT="0" distB="0" distL="114300" distR="114300" simplePos="0" relativeHeight="251670528" behindDoc="0" locked="0" layoutInCell="1" allowOverlap="1">
            <wp:simplePos x="0" y="0"/>
            <wp:positionH relativeFrom="margin">
              <wp:posOffset>152400</wp:posOffset>
            </wp:positionH>
            <wp:positionV relativeFrom="margin">
              <wp:posOffset>111125</wp:posOffset>
            </wp:positionV>
            <wp:extent cx="1362075" cy="135255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719D" w:rsidRDefault="00D7719D" w:rsidP="00D7719D">
      <w:pPr>
        <w:pStyle w:val="Titre"/>
        <w:ind w:left="0"/>
        <w:jc w:val="center"/>
      </w:pPr>
    </w:p>
    <w:p w:rsidR="00803FA0" w:rsidRPr="00D97CFC" w:rsidRDefault="007B79DC" w:rsidP="00D7719D">
      <w:pPr>
        <w:pStyle w:val="Titre"/>
        <w:ind w:left="0"/>
        <w:jc w:val="center"/>
      </w:pPr>
      <w:r w:rsidRPr="00D97CFC">
        <w:t xml:space="preserve">Dossier de </w:t>
      </w:r>
      <w:r w:rsidR="00D97CFC">
        <w:t>v</w:t>
      </w:r>
      <w:r w:rsidRPr="00D97CFC">
        <w:t>alidation</w:t>
      </w:r>
      <w:bookmarkEnd w:id="0"/>
    </w:p>
    <w:p w:rsidR="007B79DC" w:rsidRDefault="007B79DC" w:rsidP="00D7719D">
      <w:pPr>
        <w:pStyle w:val="Auteur"/>
        <w:ind w:left="0"/>
        <w:jc w:val="center"/>
      </w:pPr>
      <w:r>
        <w:t>Concepteur Développeur d’Applications Numériques</w:t>
      </w:r>
    </w:p>
    <w:p w:rsidR="007B79DC" w:rsidRPr="00331C22" w:rsidRDefault="007B79DC" w:rsidP="00910400">
      <w:pPr>
        <w:pStyle w:val="Auteur"/>
      </w:pPr>
    </w:p>
    <w:tbl>
      <w:tblPr>
        <w:tblpPr w:leftFromText="141" w:rightFromText="141" w:vertAnchor="text" w:horzAnchor="margin" w:tblpXSpec="center" w:tblpY="4498"/>
        <w:tblW w:w="8930" w:type="dxa"/>
        <w:tblLook w:val="04A0" w:firstRow="1" w:lastRow="0" w:firstColumn="1" w:lastColumn="0" w:noHBand="0" w:noVBand="1"/>
      </w:tblPr>
      <w:tblGrid>
        <w:gridCol w:w="4628"/>
        <w:gridCol w:w="4302"/>
      </w:tblGrid>
      <w:tr w:rsidR="00D7719D" w:rsidRPr="00331C22" w:rsidTr="0094313E">
        <w:trPr>
          <w:trHeight w:val="270"/>
        </w:trPr>
        <w:tc>
          <w:tcPr>
            <w:tcW w:w="4628" w:type="dxa"/>
          </w:tcPr>
          <w:p w:rsidR="00D7719D" w:rsidRPr="00331C22" w:rsidRDefault="00D7719D" w:rsidP="00D7719D">
            <w:pPr>
              <w:pStyle w:val="Auteur"/>
              <w:ind w:left="0"/>
            </w:pPr>
            <w:r w:rsidRPr="00331C22">
              <w:t>Nom Prénom</w:t>
            </w:r>
          </w:p>
        </w:tc>
        <w:tc>
          <w:tcPr>
            <w:tcW w:w="4302" w:type="dxa"/>
          </w:tcPr>
          <w:p w:rsidR="00D7719D" w:rsidRPr="00331C22" w:rsidRDefault="00D7719D" w:rsidP="00D7719D">
            <w:pPr>
              <w:pStyle w:val="Auteur"/>
              <w:ind w:left="0"/>
            </w:pPr>
            <w:r w:rsidRPr="00331C22">
              <w:t>Roux Kénan</w:t>
            </w:r>
          </w:p>
        </w:tc>
      </w:tr>
      <w:tr w:rsidR="00D7719D" w:rsidRPr="007B79DC" w:rsidTr="0094313E">
        <w:trPr>
          <w:trHeight w:val="270"/>
        </w:trPr>
        <w:tc>
          <w:tcPr>
            <w:tcW w:w="4628" w:type="dxa"/>
          </w:tcPr>
          <w:p w:rsidR="00D7719D" w:rsidRPr="007B79DC" w:rsidRDefault="00D7719D" w:rsidP="00D7719D">
            <w:pPr>
              <w:pStyle w:val="Auteur"/>
              <w:ind w:left="0"/>
            </w:pPr>
            <w:r w:rsidRPr="007B79DC">
              <w:t>Nom(s) Prénoms(s) du ou des tuteurs</w:t>
            </w:r>
          </w:p>
        </w:tc>
        <w:tc>
          <w:tcPr>
            <w:tcW w:w="4302" w:type="dxa"/>
          </w:tcPr>
          <w:p w:rsidR="00194A11" w:rsidRDefault="00194A11" w:rsidP="00D7719D">
            <w:pPr>
              <w:pStyle w:val="Auteur"/>
              <w:ind w:left="0"/>
            </w:pPr>
            <w:r>
              <w:t>Bertrand Fournet</w:t>
            </w:r>
          </w:p>
          <w:p w:rsidR="00D7719D" w:rsidRDefault="00D7719D" w:rsidP="006324A2">
            <w:pPr>
              <w:pStyle w:val="Auteur"/>
              <w:ind w:left="0"/>
            </w:pPr>
            <w:r>
              <w:t>Arthur Ab</w:t>
            </w:r>
            <w:r w:rsidR="006324A2">
              <w:t>erkane</w:t>
            </w:r>
          </w:p>
        </w:tc>
      </w:tr>
      <w:tr w:rsidR="00D7719D" w:rsidRPr="007B79DC" w:rsidTr="0094313E">
        <w:trPr>
          <w:trHeight w:val="270"/>
        </w:trPr>
        <w:tc>
          <w:tcPr>
            <w:tcW w:w="4628" w:type="dxa"/>
          </w:tcPr>
          <w:p w:rsidR="00D7719D" w:rsidRPr="007B79DC" w:rsidRDefault="00D7719D" w:rsidP="00D7719D">
            <w:pPr>
              <w:pStyle w:val="Auteur"/>
              <w:ind w:left="0"/>
            </w:pPr>
            <w:r w:rsidRPr="007B79DC">
              <w:t>Acronyme de la certification visée</w:t>
            </w:r>
          </w:p>
        </w:tc>
        <w:tc>
          <w:tcPr>
            <w:tcW w:w="4302" w:type="dxa"/>
          </w:tcPr>
          <w:p w:rsidR="00D7719D" w:rsidRDefault="00D7719D" w:rsidP="00D7719D">
            <w:pPr>
              <w:pStyle w:val="Auteur"/>
              <w:ind w:left="0"/>
            </w:pPr>
            <w:r w:rsidRPr="007B79DC">
              <w:t>CDAN</w:t>
            </w:r>
          </w:p>
        </w:tc>
      </w:tr>
      <w:tr w:rsidR="00D7719D" w:rsidRPr="007B79DC" w:rsidTr="0094313E">
        <w:trPr>
          <w:trHeight w:val="270"/>
        </w:trPr>
        <w:tc>
          <w:tcPr>
            <w:tcW w:w="4628" w:type="dxa"/>
          </w:tcPr>
          <w:p w:rsidR="00D7719D" w:rsidRPr="007B79DC" w:rsidRDefault="00D7719D" w:rsidP="00D7719D">
            <w:pPr>
              <w:pStyle w:val="Auteur"/>
              <w:ind w:left="0"/>
            </w:pPr>
            <w:r w:rsidRPr="007B79DC">
              <w:t>Niveau visé</w:t>
            </w:r>
          </w:p>
        </w:tc>
        <w:tc>
          <w:tcPr>
            <w:tcW w:w="4302" w:type="dxa"/>
          </w:tcPr>
          <w:p w:rsidR="00D7719D" w:rsidRDefault="00D7719D" w:rsidP="00D7719D">
            <w:pPr>
              <w:pStyle w:val="Auteur"/>
              <w:ind w:left="0"/>
            </w:pPr>
            <w:r w:rsidRPr="007B79DC">
              <w:t>Bac+3 (Niveau II)</w:t>
            </w:r>
          </w:p>
        </w:tc>
      </w:tr>
      <w:tr w:rsidR="00D7719D" w:rsidRPr="007B79DC" w:rsidTr="0094313E">
        <w:trPr>
          <w:trHeight w:val="270"/>
        </w:trPr>
        <w:tc>
          <w:tcPr>
            <w:tcW w:w="4628" w:type="dxa"/>
          </w:tcPr>
          <w:p w:rsidR="00D7719D" w:rsidRPr="007B79DC" w:rsidRDefault="00D7719D" w:rsidP="00D7719D">
            <w:pPr>
              <w:pStyle w:val="Auteur"/>
              <w:ind w:left="0"/>
            </w:pPr>
            <w:r w:rsidRPr="007B79DC">
              <w:t>Date de la soutenance</w:t>
            </w:r>
          </w:p>
        </w:tc>
        <w:tc>
          <w:tcPr>
            <w:tcW w:w="4302" w:type="dxa"/>
          </w:tcPr>
          <w:p w:rsidR="00D7719D" w:rsidRDefault="00D7719D" w:rsidP="00D7719D">
            <w:pPr>
              <w:pStyle w:val="Auteur"/>
              <w:ind w:left="0"/>
            </w:pPr>
          </w:p>
        </w:tc>
      </w:tr>
      <w:tr w:rsidR="00D7719D" w:rsidRPr="007B79DC" w:rsidTr="0094313E">
        <w:trPr>
          <w:trHeight w:val="176"/>
        </w:trPr>
        <w:tc>
          <w:tcPr>
            <w:tcW w:w="4628" w:type="dxa"/>
          </w:tcPr>
          <w:p w:rsidR="00D7719D" w:rsidRPr="007B79DC" w:rsidRDefault="00D7719D" w:rsidP="00D7719D">
            <w:pPr>
              <w:pStyle w:val="Date"/>
              <w:ind w:left="0"/>
            </w:pPr>
            <w:r w:rsidRPr="007B79DC">
              <w:t>Lieu de la soutenance</w:t>
            </w:r>
          </w:p>
        </w:tc>
        <w:tc>
          <w:tcPr>
            <w:tcW w:w="4302" w:type="dxa"/>
          </w:tcPr>
          <w:p w:rsidR="00D7719D" w:rsidRPr="007B79DC" w:rsidRDefault="00D7719D" w:rsidP="00D7719D">
            <w:pPr>
              <w:pStyle w:val="Date"/>
              <w:ind w:left="0"/>
            </w:pPr>
            <w:r w:rsidRPr="007B79DC">
              <w:t>EPSI Bordeaux</w:t>
            </w:r>
          </w:p>
        </w:tc>
      </w:tr>
    </w:tbl>
    <w:p w:rsidR="00803FA0" w:rsidRPr="00520672" w:rsidRDefault="00803FA0" w:rsidP="00300645">
      <w:pPr>
        <w:pStyle w:val="Corpsdetexte"/>
      </w:pPr>
      <w:r w:rsidRPr="00520672">
        <w:br w:type="page"/>
      </w:r>
    </w:p>
    <w:sdt>
      <w:sdtPr>
        <w:rPr>
          <w:rFonts w:asciiTheme="minorHAnsi" w:eastAsiaTheme="minorHAnsi" w:hAnsiTheme="minorHAnsi" w:cstheme="minorBidi"/>
          <w:b w:val="0"/>
          <w:bCs w:val="0"/>
          <w:color w:val="7D7B79" w:themeColor="text1" w:themeTint="A6"/>
          <w:sz w:val="22"/>
          <w:szCs w:val="22"/>
          <w:lang w:bidi="ar-SA"/>
        </w:rPr>
        <w:id w:val="-756596949"/>
        <w:docPartObj>
          <w:docPartGallery w:val="Table of Contents"/>
          <w:docPartUnique/>
        </w:docPartObj>
      </w:sdtPr>
      <w:sdtEndPr>
        <w:rPr>
          <w:rFonts w:eastAsia="Times New Roman" w:cs="Times New Roman"/>
          <w:color w:val="auto"/>
          <w:sz w:val="18"/>
        </w:rPr>
      </w:sdtEndPr>
      <w:sdtContent>
        <w:p w:rsidR="00331C22" w:rsidRDefault="00331C22" w:rsidP="00331C22">
          <w:pPr>
            <w:pStyle w:val="En-ttedetabledesmatires"/>
          </w:pPr>
          <w:r>
            <w:t>Table des matières</w:t>
          </w:r>
        </w:p>
        <w:p w:rsidR="005153E1" w:rsidRDefault="00331C22">
          <w:pPr>
            <w:pStyle w:val="TM1"/>
            <w:rPr>
              <w:rFonts w:asciiTheme="minorHAnsi" w:eastAsiaTheme="minorEastAsia" w:hAnsiTheme="minorHAnsi" w:cstheme="minorBidi"/>
              <w:b w:val="0"/>
              <w:bCs w:val="0"/>
              <w:noProof/>
              <w:color w:val="auto"/>
              <w:sz w:val="22"/>
              <w:szCs w:val="22"/>
              <w:lang w:val="fr-FR" w:eastAsia="fr-FR"/>
            </w:rPr>
          </w:pPr>
          <w:r>
            <w:rPr>
              <w:b w:val="0"/>
              <w:bCs w:val="0"/>
            </w:rPr>
            <w:fldChar w:fldCharType="begin"/>
          </w:r>
          <w:r>
            <w:instrText xml:space="preserve"> TOC \o "1-3" \h \z \u </w:instrText>
          </w:r>
          <w:r>
            <w:rPr>
              <w:b w:val="0"/>
              <w:bCs w:val="0"/>
            </w:rPr>
            <w:fldChar w:fldCharType="separate"/>
          </w:r>
          <w:hyperlink w:anchor="_Toc51690698" w:history="1">
            <w:r w:rsidR="005153E1" w:rsidRPr="00E46057">
              <w:rPr>
                <w:rStyle w:val="Lienhypertexte"/>
                <w:noProof/>
              </w:rPr>
              <w:t>Introduction</w:t>
            </w:r>
            <w:r w:rsidR="005153E1">
              <w:rPr>
                <w:noProof/>
                <w:webHidden/>
              </w:rPr>
              <w:tab/>
            </w:r>
            <w:r w:rsidR="005153E1">
              <w:rPr>
                <w:noProof/>
                <w:webHidden/>
              </w:rPr>
              <w:fldChar w:fldCharType="begin"/>
            </w:r>
            <w:r w:rsidR="005153E1">
              <w:rPr>
                <w:noProof/>
                <w:webHidden/>
              </w:rPr>
              <w:instrText xml:space="preserve"> PAGEREF _Toc51690698 \h </w:instrText>
            </w:r>
            <w:r w:rsidR="005153E1">
              <w:rPr>
                <w:noProof/>
                <w:webHidden/>
              </w:rPr>
            </w:r>
            <w:r w:rsidR="005153E1">
              <w:rPr>
                <w:noProof/>
                <w:webHidden/>
              </w:rPr>
              <w:fldChar w:fldCharType="separate"/>
            </w:r>
            <w:r w:rsidR="005153E1">
              <w:rPr>
                <w:noProof/>
                <w:webHidden/>
              </w:rPr>
              <w:t>3</w:t>
            </w:r>
            <w:r w:rsidR="005153E1">
              <w:rPr>
                <w:noProof/>
                <w:webHidden/>
              </w:rPr>
              <w:fldChar w:fldCharType="end"/>
            </w:r>
          </w:hyperlink>
        </w:p>
        <w:p w:rsidR="005153E1" w:rsidRDefault="00D231BD">
          <w:pPr>
            <w:pStyle w:val="TM1"/>
            <w:rPr>
              <w:rFonts w:asciiTheme="minorHAnsi" w:eastAsiaTheme="minorEastAsia" w:hAnsiTheme="minorHAnsi" w:cstheme="minorBidi"/>
              <w:b w:val="0"/>
              <w:bCs w:val="0"/>
              <w:noProof/>
              <w:color w:val="auto"/>
              <w:sz w:val="22"/>
              <w:szCs w:val="22"/>
              <w:lang w:val="fr-FR" w:eastAsia="fr-FR"/>
            </w:rPr>
          </w:pPr>
          <w:hyperlink w:anchor="_Toc51690699" w:history="1">
            <w:r w:rsidR="005153E1" w:rsidRPr="00E46057">
              <w:rPr>
                <w:rStyle w:val="Lienhypertexte"/>
                <w:noProof/>
              </w:rPr>
              <w:t>Présentations</w:t>
            </w:r>
            <w:r w:rsidR="005153E1">
              <w:rPr>
                <w:noProof/>
                <w:webHidden/>
              </w:rPr>
              <w:tab/>
            </w:r>
            <w:r w:rsidR="005153E1">
              <w:rPr>
                <w:noProof/>
                <w:webHidden/>
              </w:rPr>
              <w:fldChar w:fldCharType="begin"/>
            </w:r>
            <w:r w:rsidR="005153E1">
              <w:rPr>
                <w:noProof/>
                <w:webHidden/>
              </w:rPr>
              <w:instrText xml:space="preserve"> PAGEREF _Toc51690699 \h </w:instrText>
            </w:r>
            <w:r w:rsidR="005153E1">
              <w:rPr>
                <w:noProof/>
                <w:webHidden/>
              </w:rPr>
            </w:r>
            <w:r w:rsidR="005153E1">
              <w:rPr>
                <w:noProof/>
                <w:webHidden/>
              </w:rPr>
              <w:fldChar w:fldCharType="separate"/>
            </w:r>
            <w:r w:rsidR="005153E1">
              <w:rPr>
                <w:noProof/>
                <w:webHidden/>
              </w:rPr>
              <w:t>4</w:t>
            </w:r>
            <w:r w:rsidR="005153E1">
              <w:rPr>
                <w:noProof/>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00" w:history="1">
            <w:r w:rsidR="005153E1" w:rsidRPr="00E46057">
              <w:rPr>
                <w:rStyle w:val="Lienhypertexte"/>
              </w:rPr>
              <w:t>Concepteur developpeur d’applications numeriques</w:t>
            </w:r>
            <w:r w:rsidR="005153E1">
              <w:rPr>
                <w:webHidden/>
              </w:rPr>
              <w:tab/>
            </w:r>
            <w:r w:rsidR="005153E1">
              <w:rPr>
                <w:webHidden/>
              </w:rPr>
              <w:fldChar w:fldCharType="begin"/>
            </w:r>
            <w:r w:rsidR="005153E1">
              <w:rPr>
                <w:webHidden/>
              </w:rPr>
              <w:instrText xml:space="preserve"> PAGEREF _Toc51690700 \h </w:instrText>
            </w:r>
            <w:r w:rsidR="005153E1">
              <w:rPr>
                <w:webHidden/>
              </w:rPr>
            </w:r>
            <w:r w:rsidR="005153E1">
              <w:rPr>
                <w:webHidden/>
              </w:rPr>
              <w:fldChar w:fldCharType="separate"/>
            </w:r>
            <w:r w:rsidR="005153E1">
              <w:rPr>
                <w:webHidden/>
              </w:rPr>
              <w:t>4</w:t>
            </w:r>
            <w:r w:rsidR="005153E1">
              <w:rPr>
                <w:webHidden/>
              </w:rPr>
              <w:fldChar w:fldCharType="end"/>
            </w:r>
          </w:hyperlink>
        </w:p>
        <w:p w:rsidR="005153E1" w:rsidRPr="005153E1" w:rsidRDefault="00D231BD" w:rsidP="005153E1">
          <w:pPr>
            <w:pStyle w:val="TM2"/>
            <w:rPr>
              <w:rFonts w:asciiTheme="minorHAnsi" w:eastAsiaTheme="minorEastAsia" w:hAnsiTheme="minorHAnsi" w:cstheme="minorBidi"/>
              <w:color w:val="auto"/>
              <w:sz w:val="20"/>
              <w:szCs w:val="22"/>
              <w:lang w:val="fr-FR" w:eastAsia="fr-FR"/>
            </w:rPr>
          </w:pPr>
          <w:hyperlink w:anchor="_Toc51690701" w:history="1">
            <w:r w:rsidR="005153E1" w:rsidRPr="005153E1">
              <w:rPr>
                <w:rStyle w:val="Lienhypertexte"/>
              </w:rPr>
              <w:t>Personnelle</w:t>
            </w:r>
            <w:r w:rsidR="005153E1" w:rsidRPr="005153E1">
              <w:rPr>
                <w:webHidden/>
              </w:rPr>
              <w:tab/>
            </w:r>
            <w:r w:rsidR="005153E1" w:rsidRPr="005153E1">
              <w:rPr>
                <w:webHidden/>
              </w:rPr>
              <w:fldChar w:fldCharType="begin"/>
            </w:r>
            <w:r w:rsidR="005153E1" w:rsidRPr="005153E1">
              <w:rPr>
                <w:webHidden/>
              </w:rPr>
              <w:instrText xml:space="preserve"> PAGEREF _Toc51690701 \h </w:instrText>
            </w:r>
            <w:r w:rsidR="005153E1" w:rsidRPr="005153E1">
              <w:rPr>
                <w:webHidden/>
              </w:rPr>
            </w:r>
            <w:r w:rsidR="005153E1" w:rsidRPr="005153E1">
              <w:rPr>
                <w:webHidden/>
              </w:rPr>
              <w:fldChar w:fldCharType="separate"/>
            </w:r>
            <w:r w:rsidR="005153E1" w:rsidRPr="005153E1">
              <w:rPr>
                <w:webHidden/>
              </w:rPr>
              <w:t>5</w:t>
            </w:r>
            <w:r w:rsidR="005153E1" w:rsidRPr="005153E1">
              <w:rPr>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02" w:history="1">
            <w:r w:rsidR="005153E1" w:rsidRPr="00E46057">
              <w:rPr>
                <w:rStyle w:val="Lienhypertexte"/>
              </w:rPr>
              <w:t>CGI</w:t>
            </w:r>
            <w:r w:rsidR="005153E1">
              <w:rPr>
                <w:webHidden/>
              </w:rPr>
              <w:tab/>
            </w:r>
            <w:r w:rsidR="005153E1">
              <w:rPr>
                <w:webHidden/>
              </w:rPr>
              <w:fldChar w:fldCharType="begin"/>
            </w:r>
            <w:r w:rsidR="005153E1">
              <w:rPr>
                <w:webHidden/>
              </w:rPr>
              <w:instrText xml:space="preserve"> PAGEREF _Toc51690702 \h </w:instrText>
            </w:r>
            <w:r w:rsidR="005153E1">
              <w:rPr>
                <w:webHidden/>
              </w:rPr>
            </w:r>
            <w:r w:rsidR="005153E1">
              <w:rPr>
                <w:webHidden/>
              </w:rPr>
              <w:fldChar w:fldCharType="separate"/>
            </w:r>
            <w:r w:rsidR="005153E1">
              <w:rPr>
                <w:webHidden/>
              </w:rPr>
              <w:t>7</w:t>
            </w:r>
            <w:r w:rsidR="005153E1">
              <w:rPr>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03" w:history="1">
            <w:r w:rsidR="005153E1" w:rsidRPr="00E46057">
              <w:rPr>
                <w:rStyle w:val="Lienhypertexte"/>
                <w:noProof/>
              </w:rPr>
              <w:t>L’histoire</w:t>
            </w:r>
            <w:r w:rsidR="005153E1">
              <w:rPr>
                <w:noProof/>
                <w:webHidden/>
              </w:rPr>
              <w:tab/>
            </w:r>
            <w:r w:rsidR="005153E1">
              <w:rPr>
                <w:noProof/>
                <w:webHidden/>
              </w:rPr>
              <w:fldChar w:fldCharType="begin"/>
            </w:r>
            <w:r w:rsidR="005153E1">
              <w:rPr>
                <w:noProof/>
                <w:webHidden/>
              </w:rPr>
              <w:instrText xml:space="preserve"> PAGEREF _Toc51690703 \h </w:instrText>
            </w:r>
            <w:r w:rsidR="005153E1">
              <w:rPr>
                <w:noProof/>
                <w:webHidden/>
              </w:rPr>
            </w:r>
            <w:r w:rsidR="005153E1">
              <w:rPr>
                <w:noProof/>
                <w:webHidden/>
              </w:rPr>
              <w:fldChar w:fldCharType="separate"/>
            </w:r>
            <w:r w:rsidR="005153E1">
              <w:rPr>
                <w:noProof/>
                <w:webHidden/>
              </w:rPr>
              <w:t>7</w:t>
            </w:r>
            <w:r w:rsidR="005153E1">
              <w:rPr>
                <w:noProof/>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04" w:history="1">
            <w:r w:rsidR="005153E1" w:rsidRPr="00E46057">
              <w:rPr>
                <w:rStyle w:val="Lienhypertexte"/>
                <w:noProof/>
              </w:rPr>
              <w:t>Organisation globale</w:t>
            </w:r>
            <w:r w:rsidR="005153E1">
              <w:rPr>
                <w:noProof/>
                <w:webHidden/>
              </w:rPr>
              <w:tab/>
            </w:r>
            <w:r w:rsidR="005153E1">
              <w:rPr>
                <w:noProof/>
                <w:webHidden/>
              </w:rPr>
              <w:fldChar w:fldCharType="begin"/>
            </w:r>
            <w:r w:rsidR="005153E1">
              <w:rPr>
                <w:noProof/>
                <w:webHidden/>
              </w:rPr>
              <w:instrText xml:space="preserve"> PAGEREF _Toc51690704 \h </w:instrText>
            </w:r>
            <w:r w:rsidR="005153E1">
              <w:rPr>
                <w:noProof/>
                <w:webHidden/>
              </w:rPr>
            </w:r>
            <w:r w:rsidR="005153E1">
              <w:rPr>
                <w:noProof/>
                <w:webHidden/>
              </w:rPr>
              <w:fldChar w:fldCharType="separate"/>
            </w:r>
            <w:r w:rsidR="005153E1">
              <w:rPr>
                <w:noProof/>
                <w:webHidden/>
              </w:rPr>
              <w:t>12</w:t>
            </w:r>
            <w:r w:rsidR="005153E1">
              <w:rPr>
                <w:noProof/>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05" w:history="1">
            <w:r w:rsidR="005153E1" w:rsidRPr="00E46057">
              <w:rPr>
                <w:rStyle w:val="Lienhypertexte"/>
              </w:rPr>
              <w:t>La SBU Europe de l’Ouest et du Sud</w:t>
            </w:r>
            <w:r w:rsidR="005153E1">
              <w:rPr>
                <w:webHidden/>
              </w:rPr>
              <w:tab/>
            </w:r>
            <w:r w:rsidR="005153E1">
              <w:rPr>
                <w:webHidden/>
              </w:rPr>
              <w:fldChar w:fldCharType="begin"/>
            </w:r>
            <w:r w:rsidR="005153E1">
              <w:rPr>
                <w:webHidden/>
              </w:rPr>
              <w:instrText xml:space="preserve"> PAGEREF _Toc51690705 \h </w:instrText>
            </w:r>
            <w:r w:rsidR="005153E1">
              <w:rPr>
                <w:webHidden/>
              </w:rPr>
            </w:r>
            <w:r w:rsidR="005153E1">
              <w:rPr>
                <w:webHidden/>
              </w:rPr>
              <w:fldChar w:fldCharType="separate"/>
            </w:r>
            <w:r w:rsidR="005153E1">
              <w:rPr>
                <w:webHidden/>
              </w:rPr>
              <w:t>12</w:t>
            </w:r>
            <w:r w:rsidR="005153E1">
              <w:rPr>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06" w:history="1">
            <w:r w:rsidR="005153E1" w:rsidRPr="00E46057">
              <w:rPr>
                <w:rStyle w:val="Lienhypertexte"/>
              </w:rPr>
              <w:t>France grand ouest (FGO)</w:t>
            </w:r>
            <w:r w:rsidR="005153E1">
              <w:rPr>
                <w:webHidden/>
              </w:rPr>
              <w:tab/>
            </w:r>
            <w:r w:rsidR="005153E1">
              <w:rPr>
                <w:webHidden/>
              </w:rPr>
              <w:fldChar w:fldCharType="begin"/>
            </w:r>
            <w:r w:rsidR="005153E1">
              <w:rPr>
                <w:webHidden/>
              </w:rPr>
              <w:instrText xml:space="preserve"> PAGEREF _Toc51690706 \h </w:instrText>
            </w:r>
            <w:r w:rsidR="005153E1">
              <w:rPr>
                <w:webHidden/>
              </w:rPr>
            </w:r>
            <w:r w:rsidR="005153E1">
              <w:rPr>
                <w:webHidden/>
              </w:rPr>
              <w:fldChar w:fldCharType="separate"/>
            </w:r>
            <w:r w:rsidR="005153E1">
              <w:rPr>
                <w:webHidden/>
              </w:rPr>
              <w:t>14</w:t>
            </w:r>
            <w:r w:rsidR="005153E1">
              <w:rPr>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07" w:history="1">
            <w:r w:rsidR="005153E1" w:rsidRPr="00E46057">
              <w:rPr>
                <w:rStyle w:val="Lienhypertexte"/>
              </w:rPr>
              <w:t>Agence de Bordeaux : CGI Bordeaux-LBP</w:t>
            </w:r>
            <w:r w:rsidR="005153E1">
              <w:rPr>
                <w:webHidden/>
              </w:rPr>
              <w:tab/>
            </w:r>
            <w:r w:rsidR="005153E1">
              <w:rPr>
                <w:webHidden/>
              </w:rPr>
              <w:fldChar w:fldCharType="begin"/>
            </w:r>
            <w:r w:rsidR="005153E1">
              <w:rPr>
                <w:webHidden/>
              </w:rPr>
              <w:instrText xml:space="preserve"> PAGEREF _Toc51690707 \h </w:instrText>
            </w:r>
            <w:r w:rsidR="005153E1">
              <w:rPr>
                <w:webHidden/>
              </w:rPr>
            </w:r>
            <w:r w:rsidR="005153E1">
              <w:rPr>
                <w:webHidden/>
              </w:rPr>
              <w:fldChar w:fldCharType="separate"/>
            </w:r>
            <w:r w:rsidR="005153E1">
              <w:rPr>
                <w:webHidden/>
              </w:rPr>
              <w:t>15</w:t>
            </w:r>
            <w:r w:rsidR="005153E1">
              <w:rPr>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08" w:history="1">
            <w:r w:rsidR="005153E1" w:rsidRPr="00E46057">
              <w:rPr>
                <w:rStyle w:val="Lienhypertexte"/>
              </w:rPr>
              <w:t>Le Projet de Tierce Maintenance Applicative (TMA) Meta4 PeopleNet</w:t>
            </w:r>
            <w:r w:rsidR="005153E1">
              <w:rPr>
                <w:webHidden/>
              </w:rPr>
              <w:tab/>
            </w:r>
            <w:r w:rsidR="005153E1">
              <w:rPr>
                <w:webHidden/>
              </w:rPr>
              <w:fldChar w:fldCharType="begin"/>
            </w:r>
            <w:r w:rsidR="005153E1">
              <w:rPr>
                <w:webHidden/>
              </w:rPr>
              <w:instrText xml:space="preserve"> PAGEREF _Toc51690708 \h </w:instrText>
            </w:r>
            <w:r w:rsidR="005153E1">
              <w:rPr>
                <w:webHidden/>
              </w:rPr>
            </w:r>
            <w:r w:rsidR="005153E1">
              <w:rPr>
                <w:webHidden/>
              </w:rPr>
              <w:fldChar w:fldCharType="separate"/>
            </w:r>
            <w:r w:rsidR="005153E1">
              <w:rPr>
                <w:webHidden/>
              </w:rPr>
              <w:t>15</w:t>
            </w:r>
            <w:r w:rsidR="005153E1">
              <w:rPr>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09" w:history="1">
            <w:r w:rsidR="005153E1" w:rsidRPr="00E46057">
              <w:rPr>
                <w:rStyle w:val="Lienhypertexte"/>
                <w:noProof/>
              </w:rPr>
              <w:t>L’histoire et la raison d’etre du projet</w:t>
            </w:r>
            <w:r w:rsidR="005153E1">
              <w:rPr>
                <w:noProof/>
                <w:webHidden/>
              </w:rPr>
              <w:tab/>
            </w:r>
            <w:r w:rsidR="005153E1">
              <w:rPr>
                <w:noProof/>
                <w:webHidden/>
              </w:rPr>
              <w:fldChar w:fldCharType="begin"/>
            </w:r>
            <w:r w:rsidR="005153E1">
              <w:rPr>
                <w:noProof/>
                <w:webHidden/>
              </w:rPr>
              <w:instrText xml:space="preserve"> PAGEREF _Toc51690709 \h </w:instrText>
            </w:r>
            <w:r w:rsidR="005153E1">
              <w:rPr>
                <w:noProof/>
                <w:webHidden/>
              </w:rPr>
            </w:r>
            <w:r w:rsidR="005153E1">
              <w:rPr>
                <w:noProof/>
                <w:webHidden/>
              </w:rPr>
              <w:fldChar w:fldCharType="separate"/>
            </w:r>
            <w:r w:rsidR="005153E1">
              <w:rPr>
                <w:noProof/>
                <w:webHidden/>
              </w:rPr>
              <w:t>15</w:t>
            </w:r>
            <w:r w:rsidR="005153E1">
              <w:rPr>
                <w:noProof/>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10" w:history="1">
            <w:r w:rsidR="005153E1" w:rsidRPr="00E46057">
              <w:rPr>
                <w:rStyle w:val="Lienhypertexte"/>
                <w:noProof/>
              </w:rPr>
              <w:t>L’équipe du projet</w:t>
            </w:r>
            <w:r w:rsidR="005153E1">
              <w:rPr>
                <w:noProof/>
                <w:webHidden/>
              </w:rPr>
              <w:tab/>
            </w:r>
            <w:r w:rsidR="005153E1">
              <w:rPr>
                <w:noProof/>
                <w:webHidden/>
              </w:rPr>
              <w:fldChar w:fldCharType="begin"/>
            </w:r>
            <w:r w:rsidR="005153E1">
              <w:rPr>
                <w:noProof/>
                <w:webHidden/>
              </w:rPr>
              <w:instrText xml:space="preserve"> PAGEREF _Toc51690710 \h </w:instrText>
            </w:r>
            <w:r w:rsidR="005153E1">
              <w:rPr>
                <w:noProof/>
                <w:webHidden/>
              </w:rPr>
            </w:r>
            <w:r w:rsidR="005153E1">
              <w:rPr>
                <w:noProof/>
                <w:webHidden/>
              </w:rPr>
              <w:fldChar w:fldCharType="separate"/>
            </w:r>
            <w:r w:rsidR="005153E1">
              <w:rPr>
                <w:noProof/>
                <w:webHidden/>
              </w:rPr>
              <w:t>16</w:t>
            </w:r>
            <w:r w:rsidR="005153E1">
              <w:rPr>
                <w:noProof/>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11" w:history="1">
            <w:r w:rsidR="005153E1" w:rsidRPr="00E46057">
              <w:rPr>
                <w:rStyle w:val="Lienhypertexte"/>
                <w:noProof/>
              </w:rPr>
              <w:t>NOS Clients :</w:t>
            </w:r>
            <w:r w:rsidR="005153E1">
              <w:rPr>
                <w:noProof/>
                <w:webHidden/>
              </w:rPr>
              <w:tab/>
            </w:r>
            <w:r w:rsidR="005153E1">
              <w:rPr>
                <w:noProof/>
                <w:webHidden/>
              </w:rPr>
              <w:fldChar w:fldCharType="begin"/>
            </w:r>
            <w:r w:rsidR="005153E1">
              <w:rPr>
                <w:noProof/>
                <w:webHidden/>
              </w:rPr>
              <w:instrText xml:space="preserve"> PAGEREF _Toc51690711 \h </w:instrText>
            </w:r>
            <w:r w:rsidR="005153E1">
              <w:rPr>
                <w:noProof/>
                <w:webHidden/>
              </w:rPr>
            </w:r>
            <w:r w:rsidR="005153E1">
              <w:rPr>
                <w:noProof/>
                <w:webHidden/>
              </w:rPr>
              <w:fldChar w:fldCharType="separate"/>
            </w:r>
            <w:r w:rsidR="005153E1">
              <w:rPr>
                <w:noProof/>
                <w:webHidden/>
              </w:rPr>
              <w:t>17</w:t>
            </w:r>
            <w:r w:rsidR="005153E1">
              <w:rPr>
                <w:noProof/>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12" w:history="1">
            <w:r w:rsidR="005153E1" w:rsidRPr="00E46057">
              <w:rPr>
                <w:rStyle w:val="Lienhypertexte"/>
                <w:noProof/>
              </w:rPr>
              <w:t>Ma place au sein du projet</w:t>
            </w:r>
            <w:r w:rsidR="005153E1">
              <w:rPr>
                <w:noProof/>
                <w:webHidden/>
              </w:rPr>
              <w:tab/>
            </w:r>
            <w:r w:rsidR="005153E1">
              <w:rPr>
                <w:noProof/>
                <w:webHidden/>
              </w:rPr>
              <w:fldChar w:fldCharType="begin"/>
            </w:r>
            <w:r w:rsidR="005153E1">
              <w:rPr>
                <w:noProof/>
                <w:webHidden/>
              </w:rPr>
              <w:instrText xml:space="preserve"> PAGEREF _Toc51690712 \h </w:instrText>
            </w:r>
            <w:r w:rsidR="005153E1">
              <w:rPr>
                <w:noProof/>
                <w:webHidden/>
              </w:rPr>
            </w:r>
            <w:r w:rsidR="005153E1">
              <w:rPr>
                <w:noProof/>
                <w:webHidden/>
              </w:rPr>
              <w:fldChar w:fldCharType="separate"/>
            </w:r>
            <w:r w:rsidR="005153E1">
              <w:rPr>
                <w:noProof/>
                <w:webHidden/>
              </w:rPr>
              <w:t>19</w:t>
            </w:r>
            <w:r w:rsidR="005153E1">
              <w:rPr>
                <w:noProof/>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13" w:history="1">
            <w:r w:rsidR="005153E1" w:rsidRPr="00E46057">
              <w:rPr>
                <w:rStyle w:val="Lienhypertexte"/>
                <w:noProof/>
              </w:rPr>
              <w:t>Le progiciel PeopleNet de Meta4</w:t>
            </w:r>
            <w:r w:rsidR="005153E1">
              <w:rPr>
                <w:noProof/>
                <w:webHidden/>
              </w:rPr>
              <w:tab/>
            </w:r>
            <w:r w:rsidR="005153E1">
              <w:rPr>
                <w:noProof/>
                <w:webHidden/>
              </w:rPr>
              <w:fldChar w:fldCharType="begin"/>
            </w:r>
            <w:r w:rsidR="005153E1">
              <w:rPr>
                <w:noProof/>
                <w:webHidden/>
              </w:rPr>
              <w:instrText xml:space="preserve"> PAGEREF _Toc51690713 \h </w:instrText>
            </w:r>
            <w:r w:rsidR="005153E1">
              <w:rPr>
                <w:noProof/>
                <w:webHidden/>
              </w:rPr>
            </w:r>
            <w:r w:rsidR="005153E1">
              <w:rPr>
                <w:noProof/>
                <w:webHidden/>
              </w:rPr>
              <w:fldChar w:fldCharType="separate"/>
            </w:r>
            <w:r w:rsidR="005153E1">
              <w:rPr>
                <w:noProof/>
                <w:webHidden/>
              </w:rPr>
              <w:t>20</w:t>
            </w:r>
            <w:r w:rsidR="005153E1">
              <w:rPr>
                <w:noProof/>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14" w:history="1">
            <w:r w:rsidR="005153E1" w:rsidRPr="00E46057">
              <w:rPr>
                <w:rStyle w:val="Lienhypertexte"/>
              </w:rPr>
              <w:t>MEs missions au sein du projet TMA MEta4 :</w:t>
            </w:r>
            <w:r w:rsidR="005153E1">
              <w:rPr>
                <w:webHidden/>
              </w:rPr>
              <w:tab/>
            </w:r>
            <w:r w:rsidR="005153E1">
              <w:rPr>
                <w:webHidden/>
              </w:rPr>
              <w:fldChar w:fldCharType="begin"/>
            </w:r>
            <w:r w:rsidR="005153E1">
              <w:rPr>
                <w:webHidden/>
              </w:rPr>
              <w:instrText xml:space="preserve"> PAGEREF _Toc51690714 \h </w:instrText>
            </w:r>
            <w:r w:rsidR="005153E1">
              <w:rPr>
                <w:webHidden/>
              </w:rPr>
            </w:r>
            <w:r w:rsidR="005153E1">
              <w:rPr>
                <w:webHidden/>
              </w:rPr>
              <w:fldChar w:fldCharType="separate"/>
            </w:r>
            <w:r w:rsidR="005153E1">
              <w:rPr>
                <w:webHidden/>
              </w:rPr>
              <w:t>21</w:t>
            </w:r>
            <w:r w:rsidR="005153E1">
              <w:rPr>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15" w:history="1">
            <w:r w:rsidR="005153E1" w:rsidRPr="00E46057">
              <w:rPr>
                <w:rStyle w:val="Lienhypertexte"/>
              </w:rPr>
              <w:t>Developpement d’un nouveau module</w:t>
            </w:r>
            <w:r w:rsidR="005153E1">
              <w:rPr>
                <w:webHidden/>
              </w:rPr>
              <w:tab/>
            </w:r>
            <w:r w:rsidR="005153E1">
              <w:rPr>
                <w:webHidden/>
              </w:rPr>
              <w:fldChar w:fldCharType="begin"/>
            </w:r>
            <w:r w:rsidR="005153E1">
              <w:rPr>
                <w:webHidden/>
              </w:rPr>
              <w:instrText xml:space="preserve"> PAGEREF _Toc51690715 \h </w:instrText>
            </w:r>
            <w:r w:rsidR="005153E1">
              <w:rPr>
                <w:webHidden/>
              </w:rPr>
            </w:r>
            <w:r w:rsidR="005153E1">
              <w:rPr>
                <w:webHidden/>
              </w:rPr>
              <w:fldChar w:fldCharType="separate"/>
            </w:r>
            <w:r w:rsidR="005153E1">
              <w:rPr>
                <w:webHidden/>
              </w:rPr>
              <w:t>22</w:t>
            </w:r>
            <w:r w:rsidR="005153E1">
              <w:rPr>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16" w:history="1">
            <w:r w:rsidR="005153E1" w:rsidRPr="00E46057">
              <w:rPr>
                <w:rStyle w:val="Lienhypertexte"/>
                <w:noProof/>
              </w:rPr>
              <w:t>Le besoin</w:t>
            </w:r>
            <w:r w:rsidR="005153E1">
              <w:rPr>
                <w:noProof/>
                <w:webHidden/>
              </w:rPr>
              <w:tab/>
            </w:r>
            <w:r w:rsidR="005153E1">
              <w:rPr>
                <w:noProof/>
                <w:webHidden/>
              </w:rPr>
              <w:fldChar w:fldCharType="begin"/>
            </w:r>
            <w:r w:rsidR="005153E1">
              <w:rPr>
                <w:noProof/>
                <w:webHidden/>
              </w:rPr>
              <w:instrText xml:space="preserve"> PAGEREF _Toc51690716 \h </w:instrText>
            </w:r>
            <w:r w:rsidR="005153E1">
              <w:rPr>
                <w:noProof/>
                <w:webHidden/>
              </w:rPr>
            </w:r>
            <w:r w:rsidR="005153E1">
              <w:rPr>
                <w:noProof/>
                <w:webHidden/>
              </w:rPr>
              <w:fldChar w:fldCharType="separate"/>
            </w:r>
            <w:r w:rsidR="005153E1">
              <w:rPr>
                <w:noProof/>
                <w:webHidden/>
              </w:rPr>
              <w:t>22</w:t>
            </w:r>
            <w:r w:rsidR="005153E1">
              <w:rPr>
                <w:noProof/>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17" w:history="1">
            <w:r w:rsidR="005153E1" w:rsidRPr="00E46057">
              <w:rPr>
                <w:rStyle w:val="Lienhypertexte"/>
                <w:noProof/>
              </w:rPr>
              <w:t>La conception</w:t>
            </w:r>
            <w:r w:rsidR="005153E1">
              <w:rPr>
                <w:noProof/>
                <w:webHidden/>
              </w:rPr>
              <w:tab/>
            </w:r>
            <w:r w:rsidR="005153E1">
              <w:rPr>
                <w:noProof/>
                <w:webHidden/>
              </w:rPr>
              <w:fldChar w:fldCharType="begin"/>
            </w:r>
            <w:r w:rsidR="005153E1">
              <w:rPr>
                <w:noProof/>
                <w:webHidden/>
              </w:rPr>
              <w:instrText xml:space="preserve"> PAGEREF _Toc51690717 \h </w:instrText>
            </w:r>
            <w:r w:rsidR="005153E1">
              <w:rPr>
                <w:noProof/>
                <w:webHidden/>
              </w:rPr>
            </w:r>
            <w:r w:rsidR="005153E1">
              <w:rPr>
                <w:noProof/>
                <w:webHidden/>
              </w:rPr>
              <w:fldChar w:fldCharType="separate"/>
            </w:r>
            <w:r w:rsidR="005153E1">
              <w:rPr>
                <w:noProof/>
                <w:webHidden/>
              </w:rPr>
              <w:t>22</w:t>
            </w:r>
            <w:r w:rsidR="005153E1">
              <w:rPr>
                <w:noProof/>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18" w:history="1">
            <w:r w:rsidR="005153E1" w:rsidRPr="00E46057">
              <w:rPr>
                <w:rStyle w:val="Lienhypertexte"/>
                <w:noProof/>
              </w:rPr>
              <w:t>le developpement</w:t>
            </w:r>
            <w:r w:rsidR="005153E1">
              <w:rPr>
                <w:noProof/>
                <w:webHidden/>
              </w:rPr>
              <w:tab/>
            </w:r>
            <w:r w:rsidR="005153E1">
              <w:rPr>
                <w:noProof/>
                <w:webHidden/>
              </w:rPr>
              <w:fldChar w:fldCharType="begin"/>
            </w:r>
            <w:r w:rsidR="005153E1">
              <w:rPr>
                <w:noProof/>
                <w:webHidden/>
              </w:rPr>
              <w:instrText xml:space="preserve"> PAGEREF _Toc51690718 \h </w:instrText>
            </w:r>
            <w:r w:rsidR="005153E1">
              <w:rPr>
                <w:noProof/>
                <w:webHidden/>
              </w:rPr>
            </w:r>
            <w:r w:rsidR="005153E1">
              <w:rPr>
                <w:noProof/>
                <w:webHidden/>
              </w:rPr>
              <w:fldChar w:fldCharType="separate"/>
            </w:r>
            <w:r w:rsidR="005153E1">
              <w:rPr>
                <w:noProof/>
                <w:webHidden/>
              </w:rPr>
              <w:t>22</w:t>
            </w:r>
            <w:r w:rsidR="005153E1">
              <w:rPr>
                <w:noProof/>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19" w:history="1">
            <w:r w:rsidR="005153E1" w:rsidRPr="00E46057">
              <w:rPr>
                <w:rStyle w:val="Lienhypertexte"/>
                <w:noProof/>
              </w:rPr>
              <w:t>les tests</w:t>
            </w:r>
            <w:r w:rsidR="005153E1">
              <w:rPr>
                <w:noProof/>
                <w:webHidden/>
              </w:rPr>
              <w:tab/>
            </w:r>
            <w:r w:rsidR="005153E1">
              <w:rPr>
                <w:noProof/>
                <w:webHidden/>
              </w:rPr>
              <w:fldChar w:fldCharType="begin"/>
            </w:r>
            <w:r w:rsidR="005153E1">
              <w:rPr>
                <w:noProof/>
                <w:webHidden/>
              </w:rPr>
              <w:instrText xml:space="preserve"> PAGEREF _Toc51690719 \h </w:instrText>
            </w:r>
            <w:r w:rsidR="005153E1">
              <w:rPr>
                <w:noProof/>
                <w:webHidden/>
              </w:rPr>
            </w:r>
            <w:r w:rsidR="005153E1">
              <w:rPr>
                <w:noProof/>
                <w:webHidden/>
              </w:rPr>
              <w:fldChar w:fldCharType="separate"/>
            </w:r>
            <w:r w:rsidR="005153E1">
              <w:rPr>
                <w:noProof/>
                <w:webHidden/>
              </w:rPr>
              <w:t>22</w:t>
            </w:r>
            <w:r w:rsidR="005153E1">
              <w:rPr>
                <w:noProof/>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20" w:history="1">
            <w:r w:rsidR="005153E1" w:rsidRPr="00E46057">
              <w:rPr>
                <w:rStyle w:val="Lienhypertexte"/>
                <w:noProof/>
              </w:rPr>
              <w:t>la generation et livraison du package</w:t>
            </w:r>
            <w:r w:rsidR="005153E1">
              <w:rPr>
                <w:noProof/>
                <w:webHidden/>
              </w:rPr>
              <w:tab/>
            </w:r>
            <w:r w:rsidR="005153E1">
              <w:rPr>
                <w:noProof/>
                <w:webHidden/>
              </w:rPr>
              <w:fldChar w:fldCharType="begin"/>
            </w:r>
            <w:r w:rsidR="005153E1">
              <w:rPr>
                <w:noProof/>
                <w:webHidden/>
              </w:rPr>
              <w:instrText xml:space="preserve"> PAGEREF _Toc51690720 \h </w:instrText>
            </w:r>
            <w:r w:rsidR="005153E1">
              <w:rPr>
                <w:noProof/>
                <w:webHidden/>
              </w:rPr>
            </w:r>
            <w:r w:rsidR="005153E1">
              <w:rPr>
                <w:noProof/>
                <w:webHidden/>
              </w:rPr>
              <w:fldChar w:fldCharType="separate"/>
            </w:r>
            <w:r w:rsidR="005153E1">
              <w:rPr>
                <w:noProof/>
                <w:webHidden/>
              </w:rPr>
              <w:t>22</w:t>
            </w:r>
            <w:r w:rsidR="005153E1">
              <w:rPr>
                <w:noProof/>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21" w:history="1">
            <w:r w:rsidR="005153E1" w:rsidRPr="00E46057">
              <w:rPr>
                <w:rStyle w:val="Lienhypertexte"/>
              </w:rPr>
              <w:t>La résolution de tickets OCUN</w:t>
            </w:r>
            <w:r w:rsidR="005153E1">
              <w:rPr>
                <w:webHidden/>
              </w:rPr>
              <w:tab/>
            </w:r>
            <w:r w:rsidR="005153E1">
              <w:rPr>
                <w:webHidden/>
              </w:rPr>
              <w:fldChar w:fldCharType="begin"/>
            </w:r>
            <w:r w:rsidR="005153E1">
              <w:rPr>
                <w:webHidden/>
              </w:rPr>
              <w:instrText xml:space="preserve"> PAGEREF _Toc51690721 \h </w:instrText>
            </w:r>
            <w:r w:rsidR="005153E1">
              <w:rPr>
                <w:webHidden/>
              </w:rPr>
            </w:r>
            <w:r w:rsidR="005153E1">
              <w:rPr>
                <w:webHidden/>
              </w:rPr>
              <w:fldChar w:fldCharType="separate"/>
            </w:r>
            <w:r w:rsidR="005153E1">
              <w:rPr>
                <w:webHidden/>
              </w:rPr>
              <w:t>22</w:t>
            </w:r>
            <w:r w:rsidR="005153E1">
              <w:rPr>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22" w:history="1">
            <w:r w:rsidR="005153E1" w:rsidRPr="00E46057">
              <w:rPr>
                <w:rStyle w:val="Lienhypertexte"/>
                <w:noProof/>
              </w:rPr>
              <w:t>le projet SRE de CDR : Integration d’un nouveau fond</w:t>
            </w:r>
            <w:r w:rsidR="005153E1">
              <w:rPr>
                <w:noProof/>
                <w:webHidden/>
              </w:rPr>
              <w:tab/>
            </w:r>
            <w:r w:rsidR="005153E1">
              <w:rPr>
                <w:noProof/>
                <w:webHidden/>
              </w:rPr>
              <w:fldChar w:fldCharType="begin"/>
            </w:r>
            <w:r w:rsidR="005153E1">
              <w:rPr>
                <w:noProof/>
                <w:webHidden/>
              </w:rPr>
              <w:instrText xml:space="preserve"> PAGEREF _Toc51690722 \h </w:instrText>
            </w:r>
            <w:r w:rsidR="005153E1">
              <w:rPr>
                <w:noProof/>
                <w:webHidden/>
              </w:rPr>
            </w:r>
            <w:r w:rsidR="005153E1">
              <w:rPr>
                <w:noProof/>
                <w:webHidden/>
              </w:rPr>
              <w:fldChar w:fldCharType="separate"/>
            </w:r>
            <w:r w:rsidR="005153E1">
              <w:rPr>
                <w:noProof/>
                <w:webHidden/>
              </w:rPr>
              <w:t>24</w:t>
            </w:r>
            <w:r w:rsidR="005153E1">
              <w:rPr>
                <w:noProof/>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23" w:history="1">
            <w:r w:rsidR="005153E1" w:rsidRPr="00E46057">
              <w:rPr>
                <w:rStyle w:val="Lienhypertexte"/>
              </w:rPr>
              <w:t>les outils :</w:t>
            </w:r>
            <w:r w:rsidR="005153E1">
              <w:rPr>
                <w:webHidden/>
              </w:rPr>
              <w:tab/>
            </w:r>
            <w:r w:rsidR="005153E1">
              <w:rPr>
                <w:webHidden/>
              </w:rPr>
              <w:fldChar w:fldCharType="begin"/>
            </w:r>
            <w:r w:rsidR="005153E1">
              <w:rPr>
                <w:webHidden/>
              </w:rPr>
              <w:instrText xml:space="preserve"> PAGEREF _Toc51690723 \h </w:instrText>
            </w:r>
            <w:r w:rsidR="005153E1">
              <w:rPr>
                <w:webHidden/>
              </w:rPr>
            </w:r>
            <w:r w:rsidR="005153E1">
              <w:rPr>
                <w:webHidden/>
              </w:rPr>
              <w:fldChar w:fldCharType="separate"/>
            </w:r>
            <w:r w:rsidR="005153E1">
              <w:rPr>
                <w:webHidden/>
              </w:rPr>
              <w:t>24</w:t>
            </w:r>
            <w:r w:rsidR="005153E1">
              <w:rPr>
                <w:webHidden/>
              </w:rPr>
              <w:fldChar w:fldCharType="end"/>
            </w:r>
          </w:hyperlink>
        </w:p>
        <w:p w:rsidR="005153E1" w:rsidRDefault="00D231BD">
          <w:pPr>
            <w:pStyle w:val="TM1"/>
            <w:rPr>
              <w:rFonts w:asciiTheme="minorHAnsi" w:eastAsiaTheme="minorEastAsia" w:hAnsiTheme="minorHAnsi" w:cstheme="minorBidi"/>
              <w:b w:val="0"/>
              <w:bCs w:val="0"/>
              <w:noProof/>
              <w:color w:val="auto"/>
              <w:sz w:val="22"/>
              <w:szCs w:val="22"/>
              <w:lang w:val="fr-FR" w:eastAsia="fr-FR"/>
            </w:rPr>
          </w:pPr>
          <w:hyperlink w:anchor="_Toc51690724" w:history="1">
            <w:r w:rsidR="005153E1" w:rsidRPr="00E46057">
              <w:rPr>
                <w:rStyle w:val="Lienhypertexte"/>
                <w:noProof/>
              </w:rPr>
              <w:t>Projets Personnels :</w:t>
            </w:r>
            <w:r w:rsidR="005153E1">
              <w:rPr>
                <w:noProof/>
                <w:webHidden/>
              </w:rPr>
              <w:tab/>
            </w:r>
            <w:r w:rsidR="005153E1">
              <w:rPr>
                <w:noProof/>
                <w:webHidden/>
              </w:rPr>
              <w:fldChar w:fldCharType="begin"/>
            </w:r>
            <w:r w:rsidR="005153E1">
              <w:rPr>
                <w:noProof/>
                <w:webHidden/>
              </w:rPr>
              <w:instrText xml:space="preserve"> PAGEREF _Toc51690724 \h </w:instrText>
            </w:r>
            <w:r w:rsidR="005153E1">
              <w:rPr>
                <w:noProof/>
                <w:webHidden/>
              </w:rPr>
            </w:r>
            <w:r w:rsidR="005153E1">
              <w:rPr>
                <w:noProof/>
                <w:webHidden/>
              </w:rPr>
              <w:fldChar w:fldCharType="separate"/>
            </w:r>
            <w:r w:rsidR="005153E1">
              <w:rPr>
                <w:noProof/>
                <w:webHidden/>
              </w:rPr>
              <w:t>24</w:t>
            </w:r>
            <w:r w:rsidR="005153E1">
              <w:rPr>
                <w:noProof/>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25" w:history="1">
            <w:r w:rsidR="005153E1" w:rsidRPr="00E46057">
              <w:rPr>
                <w:rStyle w:val="Lienhypertexte"/>
              </w:rPr>
              <w:t>Animoz</w:t>
            </w:r>
            <w:r w:rsidR="005153E1">
              <w:rPr>
                <w:webHidden/>
              </w:rPr>
              <w:tab/>
            </w:r>
            <w:r w:rsidR="005153E1">
              <w:rPr>
                <w:webHidden/>
              </w:rPr>
              <w:fldChar w:fldCharType="begin"/>
            </w:r>
            <w:r w:rsidR="005153E1">
              <w:rPr>
                <w:webHidden/>
              </w:rPr>
              <w:instrText xml:space="preserve"> PAGEREF _Toc51690725 \h </w:instrText>
            </w:r>
            <w:r w:rsidR="005153E1">
              <w:rPr>
                <w:webHidden/>
              </w:rPr>
            </w:r>
            <w:r w:rsidR="005153E1">
              <w:rPr>
                <w:webHidden/>
              </w:rPr>
              <w:fldChar w:fldCharType="separate"/>
            </w:r>
            <w:r w:rsidR="005153E1">
              <w:rPr>
                <w:webHidden/>
              </w:rPr>
              <w:t>24</w:t>
            </w:r>
            <w:r w:rsidR="005153E1">
              <w:rPr>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26" w:history="1">
            <w:r w:rsidR="005153E1" w:rsidRPr="00E46057">
              <w:rPr>
                <w:rStyle w:val="Lienhypertexte"/>
                <w:noProof/>
              </w:rPr>
              <w:t>Outils utilisés :</w:t>
            </w:r>
            <w:r w:rsidR="005153E1">
              <w:rPr>
                <w:noProof/>
                <w:webHidden/>
              </w:rPr>
              <w:tab/>
            </w:r>
            <w:r w:rsidR="005153E1">
              <w:rPr>
                <w:noProof/>
                <w:webHidden/>
              </w:rPr>
              <w:fldChar w:fldCharType="begin"/>
            </w:r>
            <w:r w:rsidR="005153E1">
              <w:rPr>
                <w:noProof/>
                <w:webHidden/>
              </w:rPr>
              <w:instrText xml:space="preserve"> PAGEREF _Toc51690726 \h </w:instrText>
            </w:r>
            <w:r w:rsidR="005153E1">
              <w:rPr>
                <w:noProof/>
                <w:webHidden/>
              </w:rPr>
            </w:r>
            <w:r w:rsidR="005153E1">
              <w:rPr>
                <w:noProof/>
                <w:webHidden/>
              </w:rPr>
              <w:fldChar w:fldCharType="separate"/>
            </w:r>
            <w:r w:rsidR="005153E1">
              <w:rPr>
                <w:noProof/>
                <w:webHidden/>
              </w:rPr>
              <w:t>24</w:t>
            </w:r>
            <w:r w:rsidR="005153E1">
              <w:rPr>
                <w:noProof/>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27" w:history="1">
            <w:r w:rsidR="005153E1" w:rsidRPr="00E46057">
              <w:rPr>
                <w:rStyle w:val="Lienhypertexte"/>
              </w:rPr>
              <w:t>Randoudev3</w:t>
            </w:r>
            <w:r w:rsidR="005153E1">
              <w:rPr>
                <w:webHidden/>
              </w:rPr>
              <w:tab/>
            </w:r>
            <w:r w:rsidR="005153E1">
              <w:rPr>
                <w:webHidden/>
              </w:rPr>
              <w:fldChar w:fldCharType="begin"/>
            </w:r>
            <w:r w:rsidR="005153E1">
              <w:rPr>
                <w:webHidden/>
              </w:rPr>
              <w:instrText xml:space="preserve"> PAGEREF _Toc51690727 \h </w:instrText>
            </w:r>
            <w:r w:rsidR="005153E1">
              <w:rPr>
                <w:webHidden/>
              </w:rPr>
            </w:r>
            <w:r w:rsidR="005153E1">
              <w:rPr>
                <w:webHidden/>
              </w:rPr>
              <w:fldChar w:fldCharType="separate"/>
            </w:r>
            <w:r w:rsidR="005153E1">
              <w:rPr>
                <w:webHidden/>
              </w:rPr>
              <w:t>25</w:t>
            </w:r>
            <w:r w:rsidR="005153E1">
              <w:rPr>
                <w:webHidden/>
              </w:rPr>
              <w:fldChar w:fldCharType="end"/>
            </w:r>
          </w:hyperlink>
        </w:p>
        <w:p w:rsidR="005153E1" w:rsidRDefault="00D231B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1690728" w:history="1">
            <w:r w:rsidR="005153E1" w:rsidRPr="00E46057">
              <w:rPr>
                <w:rStyle w:val="Lienhypertexte"/>
                <w:noProof/>
              </w:rPr>
              <w:t>La conception</w:t>
            </w:r>
            <w:r w:rsidR="005153E1">
              <w:rPr>
                <w:noProof/>
                <w:webHidden/>
              </w:rPr>
              <w:tab/>
            </w:r>
            <w:r w:rsidR="005153E1">
              <w:rPr>
                <w:noProof/>
                <w:webHidden/>
              </w:rPr>
              <w:fldChar w:fldCharType="begin"/>
            </w:r>
            <w:r w:rsidR="005153E1">
              <w:rPr>
                <w:noProof/>
                <w:webHidden/>
              </w:rPr>
              <w:instrText xml:space="preserve"> PAGEREF _Toc51690728 \h </w:instrText>
            </w:r>
            <w:r w:rsidR="005153E1">
              <w:rPr>
                <w:noProof/>
                <w:webHidden/>
              </w:rPr>
            </w:r>
            <w:r w:rsidR="005153E1">
              <w:rPr>
                <w:noProof/>
                <w:webHidden/>
              </w:rPr>
              <w:fldChar w:fldCharType="separate"/>
            </w:r>
            <w:r w:rsidR="005153E1">
              <w:rPr>
                <w:noProof/>
                <w:webHidden/>
              </w:rPr>
              <w:t>25</w:t>
            </w:r>
            <w:r w:rsidR="005153E1">
              <w:rPr>
                <w:noProof/>
                <w:webHidden/>
              </w:rPr>
              <w:fldChar w:fldCharType="end"/>
            </w:r>
          </w:hyperlink>
        </w:p>
        <w:p w:rsidR="005153E1" w:rsidRDefault="00D231BD">
          <w:pPr>
            <w:pStyle w:val="TM1"/>
            <w:rPr>
              <w:rFonts w:asciiTheme="minorHAnsi" w:eastAsiaTheme="minorEastAsia" w:hAnsiTheme="minorHAnsi" w:cstheme="minorBidi"/>
              <w:b w:val="0"/>
              <w:bCs w:val="0"/>
              <w:noProof/>
              <w:color w:val="auto"/>
              <w:sz w:val="22"/>
              <w:szCs w:val="22"/>
              <w:lang w:val="fr-FR" w:eastAsia="fr-FR"/>
            </w:rPr>
          </w:pPr>
          <w:hyperlink w:anchor="_Toc51690729" w:history="1">
            <w:r w:rsidR="005153E1" w:rsidRPr="00E46057">
              <w:rPr>
                <w:rStyle w:val="Lienhypertexte"/>
                <w:noProof/>
              </w:rPr>
              <w:t>Annexes :</w:t>
            </w:r>
            <w:r w:rsidR="005153E1">
              <w:rPr>
                <w:noProof/>
                <w:webHidden/>
              </w:rPr>
              <w:tab/>
            </w:r>
            <w:r w:rsidR="005153E1">
              <w:rPr>
                <w:noProof/>
                <w:webHidden/>
              </w:rPr>
              <w:fldChar w:fldCharType="begin"/>
            </w:r>
            <w:r w:rsidR="005153E1">
              <w:rPr>
                <w:noProof/>
                <w:webHidden/>
              </w:rPr>
              <w:instrText xml:space="preserve"> PAGEREF _Toc51690729 \h </w:instrText>
            </w:r>
            <w:r w:rsidR="005153E1">
              <w:rPr>
                <w:noProof/>
                <w:webHidden/>
              </w:rPr>
            </w:r>
            <w:r w:rsidR="005153E1">
              <w:rPr>
                <w:noProof/>
                <w:webHidden/>
              </w:rPr>
              <w:fldChar w:fldCharType="separate"/>
            </w:r>
            <w:r w:rsidR="005153E1">
              <w:rPr>
                <w:noProof/>
                <w:webHidden/>
              </w:rPr>
              <w:t>28</w:t>
            </w:r>
            <w:r w:rsidR="005153E1">
              <w:rPr>
                <w:noProof/>
                <w:webHidden/>
              </w:rPr>
              <w:fldChar w:fldCharType="end"/>
            </w:r>
          </w:hyperlink>
        </w:p>
        <w:p w:rsidR="005153E1" w:rsidRDefault="00D231BD">
          <w:pPr>
            <w:pStyle w:val="TM1"/>
            <w:rPr>
              <w:rFonts w:asciiTheme="minorHAnsi" w:eastAsiaTheme="minorEastAsia" w:hAnsiTheme="minorHAnsi" w:cstheme="minorBidi"/>
              <w:b w:val="0"/>
              <w:bCs w:val="0"/>
              <w:noProof/>
              <w:color w:val="auto"/>
              <w:sz w:val="22"/>
              <w:szCs w:val="22"/>
              <w:lang w:val="fr-FR" w:eastAsia="fr-FR"/>
            </w:rPr>
          </w:pPr>
          <w:hyperlink w:anchor="_Toc51690730" w:history="1">
            <w:r w:rsidR="005153E1" w:rsidRPr="00E46057">
              <w:rPr>
                <w:rStyle w:val="Lienhypertexte"/>
                <w:noProof/>
              </w:rPr>
              <w:t>Blocs de compétences :</w:t>
            </w:r>
            <w:r w:rsidR="005153E1">
              <w:rPr>
                <w:noProof/>
                <w:webHidden/>
              </w:rPr>
              <w:tab/>
            </w:r>
            <w:r w:rsidR="005153E1">
              <w:rPr>
                <w:noProof/>
                <w:webHidden/>
              </w:rPr>
              <w:fldChar w:fldCharType="begin"/>
            </w:r>
            <w:r w:rsidR="005153E1">
              <w:rPr>
                <w:noProof/>
                <w:webHidden/>
              </w:rPr>
              <w:instrText xml:space="preserve"> PAGEREF _Toc51690730 \h </w:instrText>
            </w:r>
            <w:r w:rsidR="005153E1">
              <w:rPr>
                <w:noProof/>
                <w:webHidden/>
              </w:rPr>
            </w:r>
            <w:r w:rsidR="005153E1">
              <w:rPr>
                <w:noProof/>
                <w:webHidden/>
              </w:rPr>
              <w:fldChar w:fldCharType="separate"/>
            </w:r>
            <w:r w:rsidR="005153E1">
              <w:rPr>
                <w:noProof/>
                <w:webHidden/>
              </w:rPr>
              <w:t>28</w:t>
            </w:r>
            <w:r w:rsidR="005153E1">
              <w:rPr>
                <w:noProof/>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31" w:history="1">
            <w:r w:rsidR="005153E1" w:rsidRPr="00E46057">
              <w:rPr>
                <w:rStyle w:val="Lienhypertexte"/>
              </w:rPr>
              <w:t>Qualité et sécurisation du code réalisé :</w:t>
            </w:r>
            <w:r w:rsidR="005153E1">
              <w:rPr>
                <w:webHidden/>
              </w:rPr>
              <w:tab/>
            </w:r>
            <w:r w:rsidR="005153E1">
              <w:rPr>
                <w:webHidden/>
              </w:rPr>
              <w:fldChar w:fldCharType="begin"/>
            </w:r>
            <w:r w:rsidR="005153E1">
              <w:rPr>
                <w:webHidden/>
              </w:rPr>
              <w:instrText xml:space="preserve"> PAGEREF _Toc51690731 \h </w:instrText>
            </w:r>
            <w:r w:rsidR="005153E1">
              <w:rPr>
                <w:webHidden/>
              </w:rPr>
            </w:r>
            <w:r w:rsidR="005153E1">
              <w:rPr>
                <w:webHidden/>
              </w:rPr>
              <w:fldChar w:fldCharType="separate"/>
            </w:r>
            <w:r w:rsidR="005153E1">
              <w:rPr>
                <w:webHidden/>
              </w:rPr>
              <w:t>28</w:t>
            </w:r>
            <w:r w:rsidR="005153E1">
              <w:rPr>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32" w:history="1">
            <w:r w:rsidR="005153E1" w:rsidRPr="00E46057">
              <w:rPr>
                <w:rStyle w:val="Lienhypertexte"/>
              </w:rPr>
              <w:t>Audit, conception, méthode de projet :</w:t>
            </w:r>
            <w:r w:rsidR="005153E1">
              <w:rPr>
                <w:webHidden/>
              </w:rPr>
              <w:tab/>
            </w:r>
            <w:r w:rsidR="005153E1">
              <w:rPr>
                <w:webHidden/>
              </w:rPr>
              <w:fldChar w:fldCharType="begin"/>
            </w:r>
            <w:r w:rsidR="005153E1">
              <w:rPr>
                <w:webHidden/>
              </w:rPr>
              <w:instrText xml:space="preserve"> PAGEREF _Toc51690732 \h </w:instrText>
            </w:r>
            <w:r w:rsidR="005153E1">
              <w:rPr>
                <w:webHidden/>
              </w:rPr>
            </w:r>
            <w:r w:rsidR="005153E1">
              <w:rPr>
                <w:webHidden/>
              </w:rPr>
              <w:fldChar w:fldCharType="separate"/>
            </w:r>
            <w:r w:rsidR="005153E1">
              <w:rPr>
                <w:webHidden/>
              </w:rPr>
              <w:t>32</w:t>
            </w:r>
            <w:r w:rsidR="005153E1">
              <w:rPr>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33" w:history="1">
            <w:r w:rsidR="005153E1" w:rsidRPr="00E46057">
              <w:rPr>
                <w:rStyle w:val="Lienhypertexte"/>
              </w:rPr>
              <w:t>Réalisation d’applications logicielles :</w:t>
            </w:r>
            <w:r w:rsidR="005153E1">
              <w:rPr>
                <w:webHidden/>
              </w:rPr>
              <w:tab/>
            </w:r>
            <w:r w:rsidR="005153E1">
              <w:rPr>
                <w:webHidden/>
              </w:rPr>
              <w:fldChar w:fldCharType="begin"/>
            </w:r>
            <w:r w:rsidR="005153E1">
              <w:rPr>
                <w:webHidden/>
              </w:rPr>
              <w:instrText xml:space="preserve"> PAGEREF _Toc51690733 \h </w:instrText>
            </w:r>
            <w:r w:rsidR="005153E1">
              <w:rPr>
                <w:webHidden/>
              </w:rPr>
            </w:r>
            <w:r w:rsidR="005153E1">
              <w:rPr>
                <w:webHidden/>
              </w:rPr>
              <w:fldChar w:fldCharType="separate"/>
            </w:r>
            <w:r w:rsidR="005153E1">
              <w:rPr>
                <w:webHidden/>
              </w:rPr>
              <w:t>34</w:t>
            </w:r>
            <w:r w:rsidR="005153E1">
              <w:rPr>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34" w:history="1">
            <w:r w:rsidR="005153E1" w:rsidRPr="00E46057">
              <w:rPr>
                <w:rStyle w:val="Lienhypertexte"/>
              </w:rPr>
              <w:t>Communiquer avec les acteurs du projet :</w:t>
            </w:r>
            <w:r w:rsidR="005153E1">
              <w:rPr>
                <w:webHidden/>
              </w:rPr>
              <w:tab/>
            </w:r>
            <w:r w:rsidR="005153E1">
              <w:rPr>
                <w:webHidden/>
              </w:rPr>
              <w:fldChar w:fldCharType="begin"/>
            </w:r>
            <w:r w:rsidR="005153E1">
              <w:rPr>
                <w:webHidden/>
              </w:rPr>
              <w:instrText xml:space="preserve"> PAGEREF _Toc51690734 \h </w:instrText>
            </w:r>
            <w:r w:rsidR="005153E1">
              <w:rPr>
                <w:webHidden/>
              </w:rPr>
            </w:r>
            <w:r w:rsidR="005153E1">
              <w:rPr>
                <w:webHidden/>
              </w:rPr>
              <w:fldChar w:fldCharType="separate"/>
            </w:r>
            <w:r w:rsidR="005153E1">
              <w:rPr>
                <w:webHidden/>
              </w:rPr>
              <w:t>36</w:t>
            </w:r>
            <w:r w:rsidR="005153E1">
              <w:rPr>
                <w:webHidden/>
              </w:rPr>
              <w:fldChar w:fldCharType="end"/>
            </w:r>
          </w:hyperlink>
        </w:p>
        <w:p w:rsidR="005153E1" w:rsidRDefault="00D231BD" w:rsidP="005153E1">
          <w:pPr>
            <w:pStyle w:val="TM2"/>
            <w:rPr>
              <w:rFonts w:asciiTheme="minorHAnsi" w:eastAsiaTheme="minorEastAsia" w:hAnsiTheme="minorHAnsi" w:cstheme="minorBidi"/>
              <w:color w:val="auto"/>
              <w:sz w:val="22"/>
              <w:szCs w:val="22"/>
              <w:lang w:val="fr-FR" w:eastAsia="fr-FR"/>
            </w:rPr>
          </w:pPr>
          <w:hyperlink w:anchor="_Toc51690735" w:history="1">
            <w:r w:rsidR="005153E1" w:rsidRPr="00E46057">
              <w:rPr>
                <w:rStyle w:val="Lienhypertexte"/>
              </w:rPr>
              <w:t>Adapter l’environnement d’exécution, échanger des données entre logiciels :</w:t>
            </w:r>
            <w:r w:rsidR="005153E1">
              <w:rPr>
                <w:webHidden/>
              </w:rPr>
              <w:tab/>
            </w:r>
            <w:r w:rsidR="005153E1">
              <w:rPr>
                <w:webHidden/>
              </w:rPr>
              <w:fldChar w:fldCharType="begin"/>
            </w:r>
            <w:r w:rsidR="005153E1">
              <w:rPr>
                <w:webHidden/>
              </w:rPr>
              <w:instrText xml:space="preserve"> PAGEREF _Toc51690735 \h </w:instrText>
            </w:r>
            <w:r w:rsidR="005153E1">
              <w:rPr>
                <w:webHidden/>
              </w:rPr>
            </w:r>
            <w:r w:rsidR="005153E1">
              <w:rPr>
                <w:webHidden/>
              </w:rPr>
              <w:fldChar w:fldCharType="separate"/>
            </w:r>
            <w:r w:rsidR="005153E1">
              <w:rPr>
                <w:webHidden/>
              </w:rPr>
              <w:t>38</w:t>
            </w:r>
            <w:r w:rsidR="005153E1">
              <w:rPr>
                <w:webHidden/>
              </w:rPr>
              <w:fldChar w:fldCharType="end"/>
            </w:r>
          </w:hyperlink>
        </w:p>
        <w:p w:rsidR="00331C22" w:rsidRDefault="00331C22" w:rsidP="00331C22">
          <w:r>
            <w:rPr>
              <w:b/>
              <w:bCs/>
            </w:rPr>
            <w:fldChar w:fldCharType="end"/>
          </w:r>
        </w:p>
      </w:sdtContent>
    </w:sdt>
    <w:p w:rsidR="00331C22" w:rsidRDefault="00331C22" w:rsidP="00331C22">
      <w:pPr>
        <w:rPr>
          <w:rFonts w:asciiTheme="majorHAnsi" w:eastAsiaTheme="majorEastAsia" w:hAnsiTheme="majorHAnsi" w:cstheme="majorBidi"/>
          <w:color w:val="A91228" w:themeColor="accent1" w:themeShade="BF"/>
          <w:sz w:val="32"/>
        </w:rPr>
      </w:pPr>
      <w:r>
        <w:br w:type="page"/>
      </w:r>
    </w:p>
    <w:p w:rsidR="00331C22" w:rsidRDefault="00331C22" w:rsidP="00331C22">
      <w:pPr>
        <w:pStyle w:val="Titre1"/>
      </w:pPr>
      <w:bookmarkStart w:id="1" w:name="_Toc51690698"/>
      <w:r>
        <w:lastRenderedPageBreak/>
        <w:t>Introduction</w:t>
      </w:r>
      <w:bookmarkEnd w:id="1"/>
    </w:p>
    <w:p w:rsidR="00331C22" w:rsidRDefault="00331C22" w:rsidP="002314C1">
      <w:pPr>
        <w:pStyle w:val="Corpsdetexte"/>
      </w:pPr>
      <w:r>
        <w:t xml:space="preserve">Ce mémoire a pour objectif de raconter mon année d’alternance au sein de CGI faite dans le but d’acquérir le titre RNCP de niveau 6 : Concepteur Développeur d’Applications Numériques afin d’assurer au jury que toutes, ou du moins l’essentiel, des compétences nécessaires pour l’exécution de mes missions en tant que Concepteur Développeur et donc à l’obtention du titre ont été acquises au cours de l’année. Il a également pour but de montrer que j’ai connaissance des missions et de la réalité du poste. Ainsi, il se décomposera comme tel : </w:t>
      </w:r>
    </w:p>
    <w:p w:rsidR="00331C22" w:rsidRDefault="00331C22" w:rsidP="002314C1">
      <w:pPr>
        <w:pStyle w:val="Corpsdetexte"/>
      </w:pPr>
      <w:r>
        <w:t>Tout d’abords, je présenterais le métier visé, son quotidien, ses missions et ses responsabilités, je me présenterais moi, le prétendant au diplôme, ensuite je présenterais l’entreprise qui a rendu cette formation possible et qui m’a accueilli durant toute la période d’alternance entre le centre formation et la période d’intégration professionnel, son histoire, sa structure et son organisation. Je continuerais sur une présentation du projet où j’ai été intégré, les missions qui m’y ont été confiées, le travail au quotidien et les enseignements que j’en ai tiré. Enfin je présenterais le projet personnel que j’ai développé en parallèle de ma formation et des journées de travail effectuées et dont j’avais besoin afin de valider l’acquisition des compétences que j’ai acquises mais qui n’ont pas été mise à profit au sein de l’entreprise au cours de mes missions sur le projet. Je conclurai en rapprochant le métier visé par le diplôme et les différentes missions et projets que j’aurais présentés au sein de ce document afin d’appuyer sur le fait que je pense être apte à combler les différents besoins professionnels inhérents au poste concerné par le titre.</w:t>
      </w:r>
    </w:p>
    <w:p w:rsidR="00331C22" w:rsidRPr="00B60F20" w:rsidRDefault="00331C22" w:rsidP="002314C1">
      <w:pPr>
        <w:pStyle w:val="Corpsdetexte"/>
      </w:pPr>
      <w:r>
        <w:t>Je tiens également a souligné que, dût a l’année particulière de crise sanitaire que nous avons vécus, le temps effectif passé en milieu professionnel et le nombre de missions qui m’ont été confiées sont bien en deçà de ce qui était prévu et de ce que j’avais escompté. Je m’excuse donc par avance du potentielle déficit de contenu du présent mémoire.</w:t>
      </w:r>
    </w:p>
    <w:p w:rsidR="00331C22" w:rsidRDefault="00331C22" w:rsidP="002314C1">
      <w:pPr>
        <w:pStyle w:val="Corpsdetexte"/>
        <w:rPr>
          <w:rFonts w:asciiTheme="majorHAnsi" w:eastAsiaTheme="majorEastAsia" w:hAnsiTheme="majorHAnsi" w:cstheme="majorBidi"/>
          <w:color w:val="A91228" w:themeColor="accent1" w:themeShade="BF"/>
          <w:sz w:val="32"/>
        </w:rPr>
      </w:pPr>
      <w:r>
        <w:br w:type="page"/>
      </w:r>
    </w:p>
    <w:p w:rsidR="00331C22" w:rsidRDefault="00331C22" w:rsidP="00331C22">
      <w:pPr>
        <w:pStyle w:val="Titre1"/>
      </w:pPr>
      <w:bookmarkStart w:id="2" w:name="_Toc51690699"/>
      <w:r>
        <w:lastRenderedPageBreak/>
        <w:t>Présentations</w:t>
      </w:r>
      <w:bookmarkEnd w:id="2"/>
    </w:p>
    <w:p w:rsidR="00331C22" w:rsidRDefault="00331C22" w:rsidP="00331C22">
      <w:pPr>
        <w:pStyle w:val="Titre2"/>
      </w:pPr>
      <w:bookmarkStart w:id="3" w:name="_Toc51690700"/>
      <w:r>
        <w:t>Concepteur developpeur d’applications numeriques</w:t>
      </w:r>
      <w:bookmarkEnd w:id="3"/>
    </w:p>
    <w:p w:rsidR="00D7719D" w:rsidRDefault="00331C22" w:rsidP="002314C1">
      <w:pPr>
        <w:pStyle w:val="Corpsdetexte"/>
      </w:pPr>
      <w:r>
        <w:t>Le concepteur développeur d'applications conçoit et développe des services numériques à destination des utilisateurs en respectant les normes et standards reconnus par la profession et en suivant l'état de l'art de la sécurité informatique à toutes les étapes.</w:t>
      </w:r>
    </w:p>
    <w:p w:rsidR="00331C22" w:rsidRDefault="00331C22" w:rsidP="002314C1">
      <w:pPr>
        <w:pStyle w:val="Corpsdetexte"/>
      </w:pPr>
      <w:r>
        <w:t>La connaissance du métier du client pour lequel il réalise l'application peut être demandée. Il prend en compte les contraintes économiques, en termes de coûts et de délais, les exigences de sécurité propres à son domaine d'intervention</w:t>
      </w:r>
    </w:p>
    <w:p w:rsidR="00331C22" w:rsidRDefault="00331C22" w:rsidP="002314C1">
      <w:pPr>
        <w:pStyle w:val="Corpsdetexte"/>
      </w:pPr>
      <w:r>
        <w:t>Pour concevoir et développer les interfaces utilisateur de type desktop ou web, il élabore une maquette avec les enchaînements d'écrans, qu'il fait valider à l'utilisateur. Il code les formulaires de saisie et de résultats, ainsi que les états, en programmant de manière sécurisée les événements utilisateur et en accédant aux données stockées dans une base.</w:t>
      </w:r>
    </w:p>
    <w:p w:rsidR="00331C22" w:rsidRDefault="00331C22" w:rsidP="002314C1">
      <w:pPr>
        <w:pStyle w:val="Corpsdetexte"/>
      </w:pPr>
      <w:r>
        <w:t>Pour concevoir et mettre en œuvre la persistance des données, il analyse un cahier des charges fonctionnel ou une demande utilisateur afin de modéliser et de créer une base de données de type relationnel ou NoSQL (Not only SQL) ou d'adapter une base existante en l'optimisant ou en ajoutant des éléments et en veillant à ne pas introduire de vulnérabilité dans le système d'informations.</w:t>
      </w:r>
    </w:p>
    <w:p w:rsidR="00331C22" w:rsidRDefault="00331C22" w:rsidP="002314C1">
      <w:pPr>
        <w:pStyle w:val="Corpsdetexte"/>
      </w:pPr>
      <w:r>
        <w:t>Pour concevoir et développer une application multicouche répartie, il analyse la demande en s'appuyant sur une démarche permettant de construire les services numériques en plusieurs couches correspondant aux couches présentation, métier et persistance.</w:t>
      </w:r>
    </w:p>
    <w:p w:rsidR="00331C22" w:rsidRDefault="00331C22" w:rsidP="002314C1">
      <w:pPr>
        <w:pStyle w:val="Corpsdetexte"/>
      </w:pPr>
      <w:r>
        <w:t>Il s'adapte en continu aux évolutions technologiques et réglementaires de la filière Etudes et développement. Pour assurer cette veille, l'usage de la langue anglaise est souvent requis pour la lecture et la compréhension de documentations techniques ainsi que pour assurer des échanges techniques au moyen de textes courts avec des développeurs distants pouvant être de nationalités différentes.</w:t>
      </w:r>
    </w:p>
    <w:p w:rsidR="00331C22" w:rsidRDefault="00331C22" w:rsidP="002314C1">
      <w:pPr>
        <w:pStyle w:val="Corpsdetexte"/>
      </w:pPr>
      <w:r>
        <w:t>Il agit avec autonomie et, le cas échéant, avec des responsabilités d'animation et de coordination, Ces projets font suite à des demandes formulées directement par un client, par une maîtrise d'ouvrage ou par l'intermédiaire d'un chef de projet.</w:t>
      </w:r>
    </w:p>
    <w:p w:rsidR="00331C22" w:rsidRDefault="00331C22" w:rsidP="002314C1">
      <w:pPr>
        <w:pStyle w:val="Corpsdetexte"/>
      </w:pPr>
      <w:r>
        <w:t>Il peut travailler en tant que salarié d'une entreprise, pour un client de la société de services qui l'emploie ou en tant qu'indépendant directement pour un client. Ses activités diffèrent selon la taille et l'organisation du projet.</w:t>
      </w:r>
    </w:p>
    <w:p w:rsidR="00331C22" w:rsidRDefault="00331C22" w:rsidP="002314C1">
      <w:pPr>
        <w:pStyle w:val="Corpsdetexte"/>
      </w:pPr>
      <w:r>
        <w:t>Pour les projets de petite taille, il peut mener en autonomie la conception et le développement de l'application. Dans le cas de moyens et de grands projets, il travaille soit au sein d'une équipe hiérarchisée sous la responsabilité d'un chef de projet, soit en équipe pluridisciplinaire. Il applique et fait appliquer les normes de qualité de son entreprise ou de son prestataire de services. Il applique les recommandations de sécurité émises par l'Agence nationale de la sécurité des systèmes d'information (ANSSI).</w:t>
      </w:r>
    </w:p>
    <w:p w:rsidR="00331C22" w:rsidRDefault="00331C22" w:rsidP="002314C1">
      <w:pPr>
        <w:pStyle w:val="Corpsdetexte"/>
      </w:pPr>
      <w:r>
        <w:lastRenderedPageBreak/>
        <w:t>Il fait preuve de capacités relationnelles avec des interlocuteurs tels que la maîtrise d'ouvrage, les utilisateurs, le chef de projet, l'architecte logiciel, les testeurs, le responsable de la sécurité des systèmes d'information (RSSI) de son entreprise, de son client ou de son hébergeur, les web designers (UI et UX), les experts techniques et les autres développeurs, tout en conciliant des exigences contradictoires.</w:t>
      </w:r>
    </w:p>
    <w:p w:rsidR="00331C22" w:rsidRDefault="00331C22" w:rsidP="002314C1">
      <w:pPr>
        <w:pStyle w:val="Corpsdetexte"/>
      </w:pPr>
      <w:r>
        <w:t>Assurant sa mission dans des entreprises et des contextes professionnels divers, il est mobile géographiquement et s'adapte aux nouveaux environnements de travail.</w:t>
      </w:r>
    </w:p>
    <w:p w:rsidR="00331C22" w:rsidRPr="00236FAE" w:rsidRDefault="00331C22" w:rsidP="002314C1">
      <w:pPr>
        <w:pStyle w:val="Corpsdetexte"/>
      </w:pPr>
      <w:r>
        <w:t>Pour faciliter le travail en équipe, il peut être amené à utiliser des outils de travail collaboratif.</w:t>
      </w:r>
    </w:p>
    <w:p w:rsidR="00331C22" w:rsidRDefault="00331C22" w:rsidP="00331C22">
      <w:pPr>
        <w:pStyle w:val="Titre2"/>
      </w:pPr>
      <w:bookmarkStart w:id="4" w:name="_Toc51690701"/>
      <w:r>
        <w:t>Personnelle</w:t>
      </w:r>
      <w:bookmarkEnd w:id="4"/>
    </w:p>
    <w:p w:rsidR="00331C22" w:rsidRDefault="00331C22" w:rsidP="002314C1">
      <w:pPr>
        <w:pStyle w:val="Corpsdetexte"/>
      </w:pPr>
      <w:r>
        <w:t>Je me présente : Kénan Roux, 27 ans à l’heure où j’écris ces lignes, originaire de Haute-Savoie. Curieux de tout et passionné depuis toujours par les sciences et l’informatique, j’ai, à la suite de mon baccalauréat scientifique, passée un DUT Informatique au sein de l’IUT d’Annecy mais suite à un stage de fin d’études loin de l’idée que je me faisais du travail de développeur informatique et étant en parallèle salarié à temps partiel dans une enseigne de restauration rapide qui me promettais une évolution ainsi qu’une formation dans le management, j’ai, une fois mon DUT obtenu, bifurqué dans le domaine de la restauration pendant plusieurs années, suite à cela après avoir acquis toutes compétences que pouvait me proposer mon entreprise, j’ai de nouveau changé de domaine, cette fois plus en rapport avec le travail que j’occupais pour me diriger vers l’hôtellerie et le tourisme saisonniers pendant encore quelque temps.</w:t>
      </w:r>
    </w:p>
    <w:p w:rsidR="00331C22" w:rsidRDefault="00331C22" w:rsidP="002314C1">
      <w:pPr>
        <w:pStyle w:val="Corpsdetexte"/>
      </w:pPr>
      <w:r>
        <w:t xml:space="preserve">Suite à ces nombreuses expériences, j’ai voulu retourner dans le développement informatique, en postulant notamment pour le SI de Pôle-emploi ou encore pour Cdiscount, malheureusement les nombreuse années passées sans pratiquer le développement ni la veille informatique m’ont permis de faire ce constat : l’évolution de monde informatique étant tellement rapide, les compétences acquises lors de mon DUT étaient devenus trop lointaines et ne me permettaient plus de postulé dans un quelconque métier du développement. </w:t>
      </w:r>
    </w:p>
    <w:p w:rsidR="00331C22" w:rsidRDefault="00331C22" w:rsidP="002314C1">
      <w:pPr>
        <w:pStyle w:val="Corpsdetexte"/>
      </w:pPr>
      <w:r>
        <w:t xml:space="preserve">C’est alors qu’une connaissance commune avec un membre de la cellule de recrutement de CGI m’a mise en relation avec lui. Celui-ci m’a alors parlé du </w:t>
      </w:r>
      <w:r w:rsidRPr="00FC7731">
        <w:t>cursus « U’DEV – École du développeur CGI »</w:t>
      </w:r>
      <w:r>
        <w:t xml:space="preserve"> créer par CGI en collaboration </w:t>
      </w:r>
      <w:r w:rsidRPr="00FC7731">
        <w:t>avec l’IPI (Institut de Poly-Informatique -  École membre du Groupe IGS</w:t>
      </w:r>
      <w:r>
        <w:t>).</w:t>
      </w:r>
    </w:p>
    <w:p w:rsidR="00331C22" w:rsidRDefault="00331C22" w:rsidP="002314C1">
      <w:pPr>
        <w:pStyle w:val="Corpsdetexte"/>
      </w:pPr>
      <w:r>
        <w:t>Ce programme débouche sur un Bac+2 ou un Bac+3 selon le lieu de formation à savoir : Toulouse, Clermont-Ferrand pour le niveau Bac+2. Paris, Lyon, Bordeaux, Arras et Nantes pour le niveau Bac+3 et correspondait alors parfaitement avec ce dont j’avais besoin pour réintégrer le domaine du développement informatique puisqu’il inclut :</w:t>
      </w:r>
    </w:p>
    <w:p w:rsidR="00331C22" w:rsidRDefault="00331C22" w:rsidP="002314C1">
      <w:pPr>
        <w:pStyle w:val="Corpsdetexte"/>
      </w:pPr>
      <w:r>
        <w:t>Une formation de base dans la conception et le développement d’applications qui me fit office de remise à niveau et de rappel des techniques de développement.</w:t>
      </w:r>
    </w:p>
    <w:p w:rsidR="00331C22" w:rsidRDefault="00331C22" w:rsidP="002314C1">
      <w:pPr>
        <w:pStyle w:val="Corpsdetexte"/>
      </w:pPr>
      <w:r>
        <w:lastRenderedPageBreak/>
        <w:t>Une alternance dans une grande entreprise d’accueil spécialisée dans le conseil et développement IT et présente sur toute la France.</w:t>
      </w:r>
    </w:p>
    <w:p w:rsidR="00331C22" w:rsidRDefault="00331C22" w:rsidP="002314C1">
      <w:pPr>
        <w:pStyle w:val="Corpsdetexte"/>
      </w:pPr>
      <w:r>
        <w:t>Une promesse de CDI au sein de cette entreprise ainsi qu’un titre RNCP de niveau 6 (Bac+3) me permettant par la même occasion d’obtenir un diplôme supérieur à mon DUT (Bac+2).</w:t>
      </w:r>
    </w:p>
    <w:p w:rsidR="00331C22" w:rsidRDefault="00331C22" w:rsidP="002314C1">
      <w:pPr>
        <w:pStyle w:val="Corpsdetexte"/>
      </w:pPr>
      <w:r>
        <w:t>C’est ainsi que j’ai postulé à ce cursus à l’EPSI, l’école partenaire sur Bordeaux, et ai été accepté.</w:t>
      </w:r>
    </w:p>
    <w:p w:rsidR="002314C1" w:rsidRDefault="00331C22" w:rsidP="002314C1">
      <w:pPr>
        <w:pStyle w:val="Corpsdetexte"/>
      </w:pPr>
      <w:r>
        <w:t>Je vais maintenant vous présenter CGI, l’entreprise qui a permis tout cela.</w:t>
      </w:r>
    </w:p>
    <w:p w:rsidR="002314C1" w:rsidRDefault="002314C1" w:rsidP="002314C1">
      <w:pPr>
        <w:pStyle w:val="Corpsdetexte"/>
      </w:pPr>
      <w:r>
        <w:br w:type="page"/>
      </w:r>
    </w:p>
    <w:p w:rsidR="00331C22" w:rsidRPr="00514122" w:rsidRDefault="00331C22" w:rsidP="002314C1">
      <w:pPr>
        <w:pStyle w:val="Corpsdetexte"/>
      </w:pPr>
    </w:p>
    <w:p w:rsidR="00331C22" w:rsidRDefault="00331C22" w:rsidP="00331C22">
      <w:pPr>
        <w:pStyle w:val="Titre2"/>
      </w:pPr>
      <w:bookmarkStart w:id="5" w:name="_Toc51690702"/>
      <w:r>
        <w:t>CGI</w:t>
      </w:r>
      <w:bookmarkEnd w:id="5"/>
    </w:p>
    <w:p w:rsidR="00331C22" w:rsidRPr="00933493" w:rsidRDefault="00331C22" w:rsidP="00331C22">
      <w:r>
        <w:rPr>
          <w:noProof/>
          <w:lang w:val="fr-FR" w:eastAsia="fr-FR"/>
        </w:rPr>
        <w:drawing>
          <wp:inline distT="0" distB="0" distL="0" distR="0" wp14:anchorId="06F96C52" wp14:editId="29BD457B">
            <wp:extent cx="5274310" cy="2470150"/>
            <wp:effectExtent l="0" t="0" r="2540" b="635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331C22" w:rsidRDefault="00331C22" w:rsidP="002314C1">
      <w:pPr>
        <w:pStyle w:val="Lgende"/>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331C22" w:rsidRDefault="00331C22" w:rsidP="00331C22"/>
    <w:p w:rsidR="00331C22" w:rsidRDefault="009E69F1" w:rsidP="002314C1">
      <w:pPr>
        <w:pStyle w:val="Corpsdetexte"/>
      </w:pPr>
      <w:r w:rsidRPr="00EF629D">
        <w:t>CGI Group (</w:t>
      </w:r>
      <w:r w:rsidR="00331C22">
        <w:t>« </w:t>
      </w:r>
      <w:r w:rsidRPr="00EF629D">
        <w:t>Consultants to</w:t>
      </w:r>
      <w:r w:rsidR="00331C22" w:rsidRPr="00EF629D">
        <w:t xml:space="preserve"> Government and Industry</w:t>
      </w:r>
      <w:r w:rsidR="00331C22">
        <w:t> » traduit « </w:t>
      </w:r>
      <w:r w:rsidRPr="00933493">
        <w:t>Conseillers en gestion</w:t>
      </w:r>
      <w:r w:rsidR="00331C22" w:rsidRPr="00933493">
        <w:t xml:space="preserve"> et  informatique</w:t>
      </w:r>
      <w:r w:rsidR="00331C22">
        <w:t> » en Français</w:t>
      </w:r>
      <w:r w:rsidR="00331C22" w:rsidRPr="00EF629D">
        <w:t xml:space="preserve">)  a été fondée </w:t>
      </w:r>
      <w:r w:rsidR="00331C22">
        <w:t xml:space="preserve">en juin 1976 à Québec, au Canada et </w:t>
      </w:r>
      <w:r w:rsidR="00331C22" w:rsidRPr="00933493">
        <w:t>est une entreprise d’envergure mondiale de services-conseils en technologie de l’information, d’intégration de systèmes, d’impartition et de solutions, dont le siège social est établi à Montréal</w:t>
      </w:r>
      <w:r w:rsidR="00331C22">
        <w:t xml:space="preserve"> au</w:t>
      </w:r>
      <w:r w:rsidR="00331C22" w:rsidRPr="00933493">
        <w:t xml:space="preserve"> Canada.</w:t>
      </w:r>
    </w:p>
    <w:p w:rsidR="00331C22" w:rsidRDefault="00331C22" w:rsidP="002314C1">
      <w:pPr>
        <w:pStyle w:val="Corpsdetexte"/>
      </w:pPr>
      <w:r w:rsidRPr="00933493">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331C22" w:rsidRDefault="00331C22" w:rsidP="00331C22"/>
    <w:p w:rsidR="00331C22" w:rsidRDefault="00331C22" w:rsidP="00331C22">
      <w:pPr>
        <w:pStyle w:val="Titre3"/>
      </w:pPr>
      <w:bookmarkStart w:id="6" w:name="_Toc51690703"/>
      <w:r>
        <w:t>L’histoire</w:t>
      </w:r>
      <w:bookmarkEnd w:id="6"/>
    </w:p>
    <w:p w:rsidR="002314C1" w:rsidRPr="002314C1" w:rsidRDefault="002314C1" w:rsidP="002314C1">
      <w:pPr>
        <w:pStyle w:val="Corpsdetexte"/>
      </w:pPr>
    </w:p>
    <w:p w:rsidR="00331C22" w:rsidRDefault="00331C22" w:rsidP="002314C1">
      <w:pPr>
        <w:pStyle w:val="Corpsdetexte"/>
      </w:pPr>
      <w:r>
        <w:t>L’histoire de CGI à aujourd’hui se déroule sur plusieurs décennies :</w:t>
      </w:r>
    </w:p>
    <w:p w:rsidR="00331C22" w:rsidRDefault="00331C22" w:rsidP="00331C22">
      <w:pPr>
        <w:pStyle w:val="Titre4"/>
      </w:pPr>
      <w:r>
        <w:t>Les débuts 1976 - 1986 :</w:t>
      </w:r>
    </w:p>
    <w:p w:rsidR="002314C1" w:rsidRPr="002314C1" w:rsidRDefault="002314C1" w:rsidP="002314C1">
      <w:pPr>
        <w:pStyle w:val="Corpsdetexte"/>
      </w:pPr>
    </w:p>
    <w:p w:rsidR="00331C22" w:rsidRDefault="00331C22" w:rsidP="002314C1">
      <w:pPr>
        <w:pStyle w:val="Corpsdetexte"/>
      </w:pPr>
      <w:r w:rsidRPr="009217BA">
        <w:t>Serge Godin fonde CGI dans la ville de Québec (Canada) en juin 1976. Quelques mois plus tard, André Imbeau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331C22" w:rsidRDefault="00331C22" w:rsidP="002314C1">
      <w:pPr>
        <w:pStyle w:val="Corpsdetexte"/>
      </w:pPr>
      <w:r w:rsidRPr="009217BA">
        <w:t xml:space="preserve">Au cours des dix premières années d’existence de CGI, l’équipe grandissante de membres hautement qualifiés aide à formuler les principes et les convictions de CGI. </w:t>
      </w:r>
    </w:p>
    <w:p w:rsidR="00331C22" w:rsidRDefault="00331C22" w:rsidP="002314C1">
      <w:pPr>
        <w:pStyle w:val="Corpsdetexte"/>
      </w:pPr>
      <w:r>
        <w:lastRenderedPageBreak/>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331C22" w:rsidRDefault="00331C22" w:rsidP="002314C1">
      <w:pPr>
        <w:pStyle w:val="Corpsdetexte"/>
      </w:pPr>
    </w:p>
    <w:p w:rsidR="00331C22" w:rsidRDefault="00331C22" w:rsidP="002314C1">
      <w:pPr>
        <w:pStyle w:val="Corpsdetexte"/>
      </w:pPr>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331C22" w:rsidRDefault="00331C22" w:rsidP="00331C22">
      <w:pPr>
        <w:pStyle w:val="Titre4"/>
      </w:pPr>
      <w:r>
        <w:t>Les premières fusions : 1986-1996</w:t>
      </w:r>
    </w:p>
    <w:p w:rsidR="00331C22" w:rsidRDefault="00331C22" w:rsidP="002314C1">
      <w:pPr>
        <w:pStyle w:val="Corpsdetexte"/>
      </w:pPr>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331C22" w:rsidRDefault="00331C22" w:rsidP="002314C1">
      <w:pPr>
        <w:pStyle w:val="Corpsdetexte"/>
      </w:pPr>
      <w:r>
        <w:t>Grâce à cette acquisition, CGI est désormais en mesure d’offrir des services-conseils en TI et en gestion, des services d’intégration de systèmes ainsi que des services d’impartition des TI.</w:t>
      </w:r>
    </w:p>
    <w:p w:rsidR="00331C22" w:rsidRDefault="00331C22" w:rsidP="002314C1">
      <w:pPr>
        <w:pStyle w:val="Corpsdetexte"/>
      </w:pPr>
      <w:r>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331C22" w:rsidRDefault="00331C22" w:rsidP="002314C1">
      <w:pPr>
        <w:pStyle w:val="Corpsdetexte"/>
      </w:pPr>
      <w:r>
        <w:t>En 1992, l’entreprise publie la première version des Assises de gestion de CGI et en fait le pivot de l’ensemble de ses cadres de gestion, politiques et lignes directrices. Les 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331C22" w:rsidRDefault="00331C22" w:rsidP="002314C1">
      <w:pPr>
        <w:pStyle w:val="Corpsdetexte"/>
      </w:pPr>
      <w:r>
        <w:t>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les cadres de gestion relatifs aux principales parties prenantes de CGI font partie de notre certification ISO 9001.</w:t>
      </w:r>
    </w:p>
    <w:p w:rsidR="00331C22" w:rsidRDefault="00331C22" w:rsidP="002314C1">
      <w:pPr>
        <w:pStyle w:val="Corpsdetexte"/>
      </w:pPr>
    </w:p>
    <w:p w:rsidR="00331C22" w:rsidRDefault="00331C22" w:rsidP="002314C1">
      <w:pPr>
        <w:pStyle w:val="Corpsdetexte"/>
      </w:pPr>
      <w:r>
        <w:t>De 1986 à 1996, la direction s’est surtout efforcée de développer et de renforcer les capacités de l’entreprise, tout en préservant sa solidité financière. À la fin de cette période, le chiffre d’affaires annuel de CGI atteint 122 millions $.</w:t>
      </w:r>
    </w:p>
    <w:p w:rsidR="00331C22" w:rsidRDefault="00331C22" w:rsidP="00331C22"/>
    <w:p w:rsidR="00331C22" w:rsidRDefault="00331C22" w:rsidP="00331C22">
      <w:pPr>
        <w:pStyle w:val="Titre4"/>
      </w:pPr>
      <w:r>
        <w:t>Mondialisation, regroupement d’entreprises et La bulle internet : 1996-2006</w:t>
      </w:r>
    </w:p>
    <w:p w:rsidR="002314C1" w:rsidRPr="002314C1" w:rsidRDefault="002314C1" w:rsidP="002314C1">
      <w:pPr>
        <w:pStyle w:val="Corpsdetexte"/>
      </w:pPr>
    </w:p>
    <w:p w:rsidR="00331C22" w:rsidRDefault="00331C22" w:rsidP="002314C1">
      <w:pPr>
        <w:pStyle w:val="Corpsdetexte"/>
      </w:pPr>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331C22" w:rsidRDefault="00331C22" w:rsidP="002314C1">
      <w:pPr>
        <w:pStyle w:val="Corpsdetexte"/>
      </w:pPr>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331C22" w:rsidRDefault="00331C22" w:rsidP="002314C1">
      <w:pPr>
        <w:pStyle w:val="Corpsdetexte"/>
      </w:pPr>
      <w:r>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331C22" w:rsidRDefault="00331C22" w:rsidP="00331C22">
      <w:pPr>
        <w:pStyle w:val="Listepuces"/>
        <w:spacing w:before="120" w:after="200" w:line="264" w:lineRule="auto"/>
        <w:ind w:left="720"/>
        <w:jc w:val="both"/>
      </w:pPr>
      <w:r w:rsidRPr="00603026">
        <w:rPr>
          <w:b/>
        </w:rPr>
        <w:t>La croissance interne</w:t>
      </w:r>
      <w:r>
        <w:t xml:space="preserve"> : croître par l’entremise de nouveaux mandats provenant de notre clientèle actuelle et de nouveaux clients;</w:t>
      </w:r>
    </w:p>
    <w:p w:rsidR="00331C22" w:rsidRDefault="00331C22" w:rsidP="00331C22">
      <w:pPr>
        <w:pStyle w:val="Listepuces"/>
        <w:spacing w:before="120" w:after="200" w:line="264" w:lineRule="auto"/>
        <w:ind w:left="720"/>
        <w:jc w:val="both"/>
      </w:pPr>
      <w:r>
        <w:rPr>
          <w:b/>
        </w:rPr>
        <w:t>L</w:t>
      </w:r>
      <w:r w:rsidRPr="00603026">
        <w:rPr>
          <w:b/>
        </w:rPr>
        <w:t>es acquisitions</w:t>
      </w:r>
      <w:r>
        <w:t xml:space="preserve"> : croître grâce à des acquisitions qui sont soumises à des critères stricts de convergence stratégique, de synergies et de contribution aux bénéfices.</w:t>
      </w:r>
    </w:p>
    <w:p w:rsidR="00331C22" w:rsidRDefault="00331C22" w:rsidP="002314C1">
      <w:pPr>
        <w:pStyle w:val="Corpsdetexte"/>
      </w:pPr>
      <w:r>
        <w:t>Les grandes acquisitions suivantes sont celles qui ont eu l’incidence la plus considérable sur la taille de CGI et sur sa présence dans des territoires clés.</w:t>
      </w:r>
    </w:p>
    <w:p w:rsidR="00331C22" w:rsidRDefault="00331C22" w:rsidP="00331C22">
      <w:pPr>
        <w:pStyle w:val="Listepuces"/>
        <w:spacing w:before="120" w:after="200" w:line="264" w:lineRule="auto"/>
        <w:ind w:left="720"/>
        <w:jc w:val="both"/>
      </w:pPr>
      <w:r>
        <w:t xml:space="preserve">En </w:t>
      </w:r>
      <w:r w:rsidRPr="00603026">
        <w:rPr>
          <w:b/>
        </w:rPr>
        <w:t>1998</w:t>
      </w:r>
      <w:r>
        <w:t xml:space="preserve">, la </w:t>
      </w:r>
      <w:r w:rsidRPr="00603026">
        <w:rPr>
          <w:b/>
        </w:rPr>
        <w:t>fusion de CGI et de Bell Sygma</w:t>
      </w:r>
      <w:r>
        <w:t xml:space="preserve"> mène à la conclusion du plus grand contrat d’impartition signé au Canada à cette époque et double presque la taille de l’entreprise.</w:t>
      </w:r>
    </w:p>
    <w:p w:rsidR="00331C22" w:rsidRDefault="00331C22" w:rsidP="00331C22">
      <w:pPr>
        <w:pStyle w:val="Listepuces"/>
        <w:spacing w:before="120" w:after="200" w:line="264" w:lineRule="auto"/>
        <w:ind w:left="720"/>
        <w:jc w:val="both"/>
      </w:pPr>
      <w:r>
        <w:t xml:space="preserve">En </w:t>
      </w:r>
      <w:r w:rsidRPr="00603026">
        <w:rPr>
          <w:b/>
        </w:rPr>
        <w:t>2001</w:t>
      </w:r>
      <w:r>
        <w:t xml:space="preserve">, </w:t>
      </w:r>
      <w:r w:rsidRPr="00603026">
        <w:rPr>
          <w:b/>
        </w:rPr>
        <w:t>CGI fusionne avec IMRGlobal</w:t>
      </w:r>
      <w:r>
        <w:t xml:space="preserve"> pour se doter de bureaux en Inde et offrir aux clients un plus grand éventail de possibilités de prestation de services à l’échelle mondiale.</w:t>
      </w:r>
    </w:p>
    <w:p w:rsidR="00331C22" w:rsidRDefault="00331C22" w:rsidP="00331C22">
      <w:pPr>
        <w:pStyle w:val="Listepuces"/>
        <w:spacing w:before="120" w:after="200" w:line="264" w:lineRule="auto"/>
        <w:ind w:left="720"/>
        <w:jc w:val="both"/>
      </w:pPr>
      <w:r>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331C22" w:rsidRDefault="00331C22" w:rsidP="002314C1">
      <w:pPr>
        <w:pStyle w:val="Corpsdetexte"/>
      </w:pPr>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331C22" w:rsidRDefault="00331C22" w:rsidP="002314C1">
      <w:pPr>
        <w:pStyle w:val="Corpsdetexte"/>
      </w:pPr>
      <w:r>
        <w:lastRenderedPageBreak/>
        <w:t>À la fin de l’exercice financier 2006, le chiffre d’affaires annuel de CGI s’élève à 3,5 milliards $.</w:t>
      </w:r>
    </w:p>
    <w:p w:rsidR="00331C22" w:rsidRDefault="00331C22" w:rsidP="00331C22">
      <w:pPr>
        <w:pStyle w:val="Titre4"/>
      </w:pPr>
      <w:r>
        <w:t>Doubler sa taille : 2006-2016</w:t>
      </w:r>
    </w:p>
    <w:p w:rsidR="002314C1" w:rsidRPr="002314C1" w:rsidRDefault="002314C1" w:rsidP="002314C1">
      <w:pPr>
        <w:pStyle w:val="Corpsdetexte"/>
      </w:pPr>
    </w:p>
    <w:p w:rsidR="00331C22" w:rsidRDefault="00331C22" w:rsidP="002314C1">
      <w:pPr>
        <w:pStyle w:val="Corpsdetexte"/>
      </w:pPr>
      <w:r>
        <w:t>Cette décennie est marquée par un engagement continu envers les principes fondamentaux qui contribuent au succès de toutes les parties prenantes de CGI et à la réalisation de son objectif stratégique qui est de doubler la taille de l’entreprise.</w:t>
      </w:r>
    </w:p>
    <w:p w:rsidR="00331C22" w:rsidRDefault="00331C22" w:rsidP="002314C1">
      <w:pPr>
        <w:pStyle w:val="Corpsdetexte"/>
      </w:pPr>
      <w:r>
        <w:t xml:space="preserve">En </w:t>
      </w:r>
      <w:r w:rsidRPr="00802802">
        <w:rPr>
          <w:b/>
        </w:rPr>
        <w:t>2010, CGI fusionne avec Stanley Inc., et ses filiales Oberon et Techrizon</w:t>
      </w:r>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331C22" w:rsidRDefault="00331C22" w:rsidP="002314C1">
      <w:pPr>
        <w:pStyle w:val="Corpsdetexte"/>
      </w:pPr>
      <w:r w:rsidRPr="00802802">
        <w:rPr>
          <w:b/>
        </w:rPr>
        <w:t>Deux ans plus tard, CGI a réalisé sa plus grande acquisition à ce jour en fusionnant avec Logica</w:t>
      </w:r>
      <w:r>
        <w:t xml:space="preserve">, une entreprise anglo-néerlandaise de services technologiques et commerciaux. L’acquisition a fait passer la taille de ses équipes de 31 000 à 68 000 membres, et a accru sa présence, ses capacités et son expertise pour servir ses clients 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331C22" w:rsidRPr="00603026" w:rsidRDefault="00331C22" w:rsidP="002314C1">
      <w:pPr>
        <w:pStyle w:val="Corpsdetexte"/>
      </w:pPr>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r w:rsidRPr="00802802">
        <w:rPr>
          <w:b/>
        </w:rPr>
        <w:t>Alcyane</w:t>
      </w:r>
      <w:r>
        <w:t xml:space="preserve">, une société française de services-conseils stratégiques également spécialisée dans le secteur bancaire,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331C22" w:rsidRDefault="00331C22" w:rsidP="00331C22">
      <w:pPr>
        <w:pStyle w:val="Titre4"/>
      </w:pPr>
      <w:r>
        <w:t xml:space="preserve">Renforcement de sa position multisectoriels mondiale : 2016- aujourd’hui </w:t>
      </w:r>
    </w:p>
    <w:p w:rsidR="002314C1" w:rsidRPr="002314C1" w:rsidRDefault="002314C1" w:rsidP="002314C1">
      <w:pPr>
        <w:pStyle w:val="Corpsdetexte"/>
      </w:pPr>
    </w:p>
    <w:p w:rsidR="00331C22" w:rsidRDefault="00331C22" w:rsidP="002314C1">
      <w:pPr>
        <w:pStyle w:val="Corpsdetexte"/>
      </w:pPr>
      <w:r>
        <w:t xml:space="preserve">En </w:t>
      </w:r>
      <w:r w:rsidRPr="0033327E">
        <w:rPr>
          <w:b/>
        </w:rPr>
        <w:t>2017</w:t>
      </w:r>
      <w:r>
        <w:t xml:space="preserve">, ils ont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se procurant des capacités robustes en consultation stratégique, en analyse de données et en transformation numérique, </w:t>
      </w:r>
      <w:r w:rsidRPr="0033327E">
        <w:rPr>
          <w:b/>
        </w:rPr>
        <w:t>Summa Technologies</w:t>
      </w:r>
      <w:r>
        <w:t xml:space="preserve"> (Pittsburgh, PA), offrant de l’expertise en expérience numérique et en développement agile de logiciels, et </w:t>
      </w:r>
      <w:r w:rsidRPr="0033327E">
        <w:rPr>
          <w:b/>
        </w:rPr>
        <w:t>Paragon Consulting</w:t>
      </w:r>
      <w:r>
        <w:t xml:space="preserve"> (Philadelphia, PA/New Jersey/New York), fournissant une expertise approfondie en santé et sciences de la vie ainsi qu’en transformation numérique et en intégration de systèmes. En Europe du Nord, ils ont procédé à une fusion avec </w:t>
      </w:r>
      <w:r w:rsidRPr="0033327E">
        <w:rPr>
          <w:b/>
        </w:rPr>
        <w:t>Affecto Plc</w:t>
      </w:r>
      <w:r>
        <w:t>, un fournisseur de solutions et services en intelligence d’affaires et en gestion de l’information d’entreprise établi à Helsinki en Finlande.</w:t>
      </w:r>
    </w:p>
    <w:p w:rsidR="00331C22" w:rsidRDefault="00331C22" w:rsidP="002314C1">
      <w:pPr>
        <w:pStyle w:val="Corpsdetexte"/>
      </w:pPr>
      <w:r>
        <w:lastRenderedPageBreak/>
        <w:t xml:space="preserve">En </w:t>
      </w:r>
      <w:r w:rsidRPr="0033327E">
        <w:rPr>
          <w:b/>
        </w:rPr>
        <w:t>2018</w:t>
      </w:r>
      <w:r>
        <w:t xml:space="preserve">, nous avons fusionné avec </w:t>
      </w:r>
      <w:r w:rsidRPr="0033327E">
        <w:rPr>
          <w:b/>
        </w:rPr>
        <w:t>ckc AG</w:t>
      </w:r>
      <w:r>
        <w:t>, une entreprise dont le siège social est établi en Allemagne, qui offre des services de développement et de gestion agiles de logiciels axés sur le secteur automobile.</w:t>
      </w:r>
    </w:p>
    <w:p w:rsidR="00331C22" w:rsidRDefault="00331C22" w:rsidP="002314C1">
      <w:pPr>
        <w:pStyle w:val="Corpsdetexte"/>
      </w:pPr>
      <w:r>
        <w:t xml:space="preserve">En </w:t>
      </w:r>
      <w:r w:rsidRPr="0033327E">
        <w:rPr>
          <w:b/>
        </w:rPr>
        <w:t>2019</w:t>
      </w:r>
      <w:r>
        <w:t xml:space="preserve">, ils annoncent leur acquisition </w:t>
      </w:r>
      <w:r w:rsidRPr="0033327E">
        <w:t>d’</w:t>
      </w:r>
      <w:r w:rsidRPr="0033327E">
        <w:rPr>
          <w:b/>
        </w:rPr>
        <w:t>Acando AB</w:t>
      </w:r>
      <w:r>
        <w:t xml:space="preserve">, un leader des services en management et en TI en Europe du Nord et en Allemagne. Ils ont également réalisé les acquisitions de </w:t>
      </w:r>
      <w:r w:rsidRPr="0033327E">
        <w:rPr>
          <w:b/>
        </w:rPr>
        <w:t>SCISYS</w:t>
      </w:r>
      <w:r>
        <w:t xml:space="preserve">, un fournisseur de premier plan de services en TI au Royaume-Uni et en Allemagne, ainsi que de </w:t>
      </w:r>
      <w:r w:rsidRPr="0033327E">
        <w:rPr>
          <w:b/>
        </w:rPr>
        <w:t>Sunflower Systems</w:t>
      </w:r>
      <w:r>
        <w:t>, un chef de file dans les domaines de la gestion des actifs et des services aux États-Unis.</w:t>
      </w:r>
    </w:p>
    <w:p w:rsidR="00331C22" w:rsidRDefault="00331C22" w:rsidP="002314C1">
      <w:pPr>
        <w:pStyle w:val="Corpsdetexte"/>
      </w:pPr>
    </w:p>
    <w:p w:rsidR="00331C22" w:rsidRDefault="00331C22" w:rsidP="002314C1">
      <w:pPr>
        <w:pStyle w:val="Corpsdetexte"/>
      </w:pPr>
      <w:r>
        <w:t xml:space="preserve">En </w:t>
      </w:r>
      <w:r w:rsidRPr="0033327E">
        <w:rPr>
          <w:b/>
        </w:rPr>
        <w:t>2020</w:t>
      </w:r>
      <w:r>
        <w:t xml:space="preserve">, ils ont fait l’acquisition de </w:t>
      </w:r>
      <w:r w:rsidRPr="0033327E">
        <w:rPr>
          <w:b/>
        </w:rPr>
        <w:t>Meti Logiciels et Services</w:t>
      </w:r>
      <w:r>
        <w:t xml:space="preserve">, une entreprise établie en France qui offre des solutions d’affaires intégrées ainsi que des services-conseils au secteur du commerce de détail. Ils annoncent également leur intention de se porter acquéreurs de </w:t>
      </w:r>
      <w:r w:rsidRPr="0033327E">
        <w:rPr>
          <w:b/>
        </w:rPr>
        <w:t>TeraThink</w:t>
      </w:r>
      <w:r>
        <w:t>, une firme de premier plan de services-conseils en technologie de l’information et en management. Cette organisation offre des services de transformation numérique, de finances d’entreprise, de gestion des risques et d’analyse de données au gouvernement fédéral américain.</w:t>
      </w:r>
    </w:p>
    <w:p w:rsidR="00331C22" w:rsidRDefault="00331C22" w:rsidP="002314C1">
      <w:pPr>
        <w:pStyle w:val="Corpsdetexte"/>
      </w:pPr>
      <w:r>
        <w:t xml:space="preserve">La combinaison de toutes ces fusions et acquisitions leur a permis </w:t>
      </w:r>
      <w:r w:rsidRPr="0033327E">
        <w:rPr>
          <w:b/>
        </w:rPr>
        <w:t>d’accroître la taille de l’équipe mondiale de CGI à 78</w:t>
      </w:r>
      <w:r w:rsidRPr="0033327E">
        <w:rPr>
          <w:rFonts w:ascii="Times New Roman" w:hAnsi="Times New Roman"/>
          <w:b/>
        </w:rPr>
        <w:t> </w:t>
      </w:r>
      <w:r w:rsidRPr="0033327E">
        <w:rPr>
          <w:b/>
        </w:rPr>
        <w:t>000 membres</w:t>
      </w:r>
      <w:r>
        <w:t>.</w:t>
      </w:r>
    </w:p>
    <w:p w:rsidR="00331C22" w:rsidRDefault="00331C22" w:rsidP="002314C1">
      <w:pPr>
        <w:pStyle w:val="Corpsdetexte"/>
      </w:pPr>
    </w:p>
    <w:p w:rsidR="00331C22" w:rsidRDefault="00331C22" w:rsidP="002314C1">
      <w:pPr>
        <w:pStyle w:val="Corpsdetexte"/>
      </w:pPr>
      <w:r>
        <w:t xml:space="preserve">Également en 2020, en réponse à la </w:t>
      </w:r>
      <w:r w:rsidRPr="00202F08">
        <w:rPr>
          <w:b/>
        </w:rPr>
        <w:t>pandémie de COVID-19</w:t>
      </w:r>
      <w:r>
        <w:t xml:space="preserve"> et reconnaissant la nécessité pour ses clients d’assurer la continuité d’exploitation de leurs systèmes essentiels, l’entreprise s’est rapidement mobilisée pour protéger les principaux systèmes de paie, d’assurance et financiers, les capacités des centres d’appels et l’ensemble des chaînes d’approvisionnement technologique. Pour aider ses clients à composer à court, à moyen et à long terme avec les impacts résultant de la pandémie, ils ont également développé un cadre de gestion qui prévoit des perspectives et des services pour les aider à aborder l’avenir. Ces phases sont appelées Répondre. Rebondir. Réinventer.</w:t>
      </w:r>
    </w:p>
    <w:p w:rsidR="00331C22" w:rsidRDefault="00331C22" w:rsidP="002314C1">
      <w:pPr>
        <w:pStyle w:val="Corpsdetexte"/>
      </w:pPr>
      <w:r w:rsidRPr="00202F08">
        <w:rPr>
          <w:b/>
        </w:rPr>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331C22" w:rsidRPr="00B11609" w:rsidRDefault="00331C22" w:rsidP="002314C1">
      <w:pPr>
        <w:pStyle w:val="Corpsdetexte"/>
        <w:rPr>
          <w:szCs w:val="23"/>
        </w:rPr>
      </w:pPr>
      <w:r w:rsidRPr="00B11609">
        <w:rPr>
          <w:szCs w:val="23"/>
        </w:rPr>
        <w:t>CGI fournit des services pour de nombreuses grandes entreprises de secteurs variés, ainsi qu’à des gouvernements. Voici un échantillon représentatif des clients de la société :</w:t>
      </w:r>
    </w:p>
    <w:p w:rsidR="00331C22" w:rsidRDefault="00331C22" w:rsidP="00331C22">
      <w:pPr>
        <w:keepNext/>
      </w:pPr>
      <w:r w:rsidRPr="00B11609">
        <w:rPr>
          <w:noProof/>
          <w:lang w:val="fr-FR" w:eastAsia="fr-FR"/>
        </w:rPr>
        <w:lastRenderedPageBreak/>
        <w:drawing>
          <wp:inline distT="0" distB="0" distL="0" distR="0" wp14:anchorId="5D1F424B" wp14:editId="133F2372">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331C22" w:rsidRDefault="00331C22" w:rsidP="00331C22">
      <w:pPr>
        <w:pStyle w:val="Lgende"/>
        <w:jc w:val="center"/>
      </w:pPr>
      <w:r>
        <w:t xml:space="preserve">Figure </w:t>
      </w:r>
      <w:fldSimple w:instr=" SEQ Figure \* ARABIC ">
        <w:r w:rsidR="001466C4">
          <w:rPr>
            <w:noProof/>
          </w:rPr>
          <w:t>1</w:t>
        </w:r>
      </w:fldSimple>
      <w:r>
        <w:t xml:space="preserve">  : Grands clients de CGI par secteur</w:t>
      </w:r>
    </w:p>
    <w:p w:rsidR="00331C22" w:rsidRDefault="00331C22" w:rsidP="00331C22">
      <w:pPr>
        <w:keepNext/>
      </w:pPr>
      <w:r w:rsidRPr="00B11609">
        <w:rPr>
          <w:noProof/>
          <w:lang w:val="fr-FR" w:eastAsia="fr-FR"/>
        </w:rPr>
        <w:drawing>
          <wp:inline distT="0" distB="0" distL="0" distR="0" wp14:anchorId="783F8AFA" wp14:editId="38C38C5C">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331C22" w:rsidRDefault="00331C22" w:rsidP="00331C22">
      <w:pPr>
        <w:pStyle w:val="Lgende"/>
        <w:jc w:val="center"/>
      </w:pPr>
      <w:r>
        <w:t xml:space="preserve">Figure </w:t>
      </w:r>
      <w:fldSimple w:instr=" SEQ Figure \* ARABIC ">
        <w:r w:rsidR="001466C4">
          <w:rPr>
            <w:noProof/>
          </w:rPr>
          <w:t>2</w:t>
        </w:r>
      </w:fldSimple>
      <w:r>
        <w:t xml:space="preserve"> : Grands clients de </w:t>
      </w:r>
      <w:r>
        <w:rPr>
          <w:noProof/>
        </w:rPr>
        <w:t xml:space="preserve"> CGI par secteur 2</w:t>
      </w:r>
    </w:p>
    <w:p w:rsidR="00331C22" w:rsidRPr="00802802" w:rsidRDefault="00331C22" w:rsidP="00331C22"/>
    <w:p w:rsidR="00331C22" w:rsidRDefault="00331C22" w:rsidP="00331C22">
      <w:pPr>
        <w:pStyle w:val="Titre3"/>
      </w:pPr>
      <w:bookmarkStart w:id="7" w:name="_Toc51690704"/>
      <w:r>
        <w:t>Organisation globale</w:t>
      </w:r>
      <w:bookmarkEnd w:id="7"/>
    </w:p>
    <w:p w:rsidR="002314C1" w:rsidRPr="002314C1" w:rsidRDefault="002314C1" w:rsidP="002314C1">
      <w:pPr>
        <w:pStyle w:val="Corpsdetexte"/>
      </w:pPr>
    </w:p>
    <w:p w:rsidR="00331C22" w:rsidRDefault="00331C22" w:rsidP="002314C1">
      <w:pPr>
        <w:pStyle w:val="Corpsdetexte"/>
      </w:pPr>
      <w:r>
        <w:t>Afin de satisfaire au mieux ses clients dans les différents pays et secteurs d’activités où elle est implantée, CGI se divise en plusieurs SBU (Strategic Business Unit) à travers le monde :</w:t>
      </w:r>
    </w:p>
    <w:p w:rsidR="00331C22" w:rsidRDefault="00331C22" w:rsidP="002314C1">
      <w:pPr>
        <w:pStyle w:val="Corpsdetexte"/>
        <w:numPr>
          <w:ilvl w:val="0"/>
          <w:numId w:val="34"/>
        </w:numPr>
      </w:pPr>
      <w:r>
        <w:t>Asie-Pacifique GD CoE</w:t>
      </w:r>
    </w:p>
    <w:p w:rsidR="00331C22" w:rsidRDefault="00331C22" w:rsidP="002314C1">
      <w:pPr>
        <w:pStyle w:val="Corpsdetexte"/>
        <w:numPr>
          <w:ilvl w:val="0"/>
          <w:numId w:val="34"/>
        </w:numPr>
      </w:pPr>
      <w:r>
        <w:t>Australie</w:t>
      </w:r>
    </w:p>
    <w:p w:rsidR="00331C22" w:rsidRDefault="00331C22" w:rsidP="002314C1">
      <w:pPr>
        <w:pStyle w:val="Corpsdetexte"/>
        <w:numPr>
          <w:ilvl w:val="0"/>
          <w:numId w:val="34"/>
        </w:numPr>
      </w:pPr>
      <w:r>
        <w:t>Canada</w:t>
      </w:r>
    </w:p>
    <w:p w:rsidR="00331C22" w:rsidRDefault="00331C22" w:rsidP="002314C1">
      <w:pPr>
        <w:pStyle w:val="Corpsdetexte"/>
        <w:numPr>
          <w:ilvl w:val="0"/>
          <w:numId w:val="34"/>
        </w:numPr>
      </w:pPr>
      <w:r>
        <w:t>Centre et est de l’Europe</w:t>
      </w:r>
    </w:p>
    <w:p w:rsidR="00331C22" w:rsidRDefault="00331C22" w:rsidP="002314C1">
      <w:pPr>
        <w:pStyle w:val="Corpsdetexte"/>
        <w:numPr>
          <w:ilvl w:val="0"/>
          <w:numId w:val="34"/>
        </w:numPr>
      </w:pPr>
      <w:r>
        <w:t>CGI Federal</w:t>
      </w:r>
    </w:p>
    <w:p w:rsidR="00331C22" w:rsidRDefault="00331C22" w:rsidP="002314C1">
      <w:pPr>
        <w:pStyle w:val="Corpsdetexte"/>
        <w:numPr>
          <w:ilvl w:val="0"/>
          <w:numId w:val="34"/>
        </w:numPr>
      </w:pPr>
      <w:r>
        <w:t>États-Unis CSG</w:t>
      </w:r>
    </w:p>
    <w:p w:rsidR="00331C22" w:rsidRDefault="00331C22" w:rsidP="002314C1">
      <w:pPr>
        <w:pStyle w:val="Corpsdetexte"/>
        <w:numPr>
          <w:ilvl w:val="0"/>
          <w:numId w:val="34"/>
        </w:numPr>
      </w:pPr>
      <w:r>
        <w:t>Europe du Nord</w:t>
      </w:r>
    </w:p>
    <w:p w:rsidR="00331C22" w:rsidRDefault="00331C22" w:rsidP="002314C1">
      <w:pPr>
        <w:pStyle w:val="Corpsdetexte"/>
        <w:numPr>
          <w:ilvl w:val="0"/>
          <w:numId w:val="34"/>
        </w:numPr>
      </w:pPr>
      <w:r>
        <w:t>Europe de l’Ouest et du Sud</w:t>
      </w:r>
    </w:p>
    <w:p w:rsidR="00331C22" w:rsidRDefault="00331C22" w:rsidP="002314C1">
      <w:pPr>
        <w:pStyle w:val="Corpsdetexte"/>
        <w:numPr>
          <w:ilvl w:val="0"/>
          <w:numId w:val="34"/>
        </w:numPr>
      </w:pPr>
      <w:r>
        <w:t>Royaume-Uni</w:t>
      </w:r>
    </w:p>
    <w:p w:rsidR="00331C22" w:rsidRDefault="00331C22" w:rsidP="00331C22">
      <w:pPr>
        <w:pStyle w:val="Titre2"/>
      </w:pPr>
      <w:bookmarkStart w:id="8" w:name="_Toc51690705"/>
      <w:r>
        <w:t>La SBU Europe de l’Ouest et du Sud</w:t>
      </w:r>
      <w:bookmarkEnd w:id="8"/>
    </w:p>
    <w:p w:rsidR="00331C22" w:rsidRDefault="00331C22" w:rsidP="002314C1">
      <w:pPr>
        <w:pStyle w:val="Corpsdetexte"/>
      </w:pPr>
      <w:r>
        <w:t>Nous nous focaliserons sur la SBU Europe de l’Ouest et du Sud aussi appelée Western and Southern Europe (WSE) dont voici une représentation géographique :</w:t>
      </w:r>
    </w:p>
    <w:p w:rsidR="00331C22" w:rsidRDefault="00331C22" w:rsidP="00331C22">
      <w:pPr>
        <w:keepNext/>
      </w:pPr>
      <w:r w:rsidRPr="00883ABD">
        <w:rPr>
          <w:noProof/>
          <w:lang w:val="fr-FR" w:eastAsia="fr-FR"/>
        </w:rPr>
        <w:lastRenderedPageBreak/>
        <w:drawing>
          <wp:inline distT="0" distB="0" distL="0" distR="0" wp14:anchorId="40EC82DC" wp14:editId="4C64F8CE">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331C22" w:rsidRDefault="00331C22" w:rsidP="00331C22">
      <w:pPr>
        <w:pStyle w:val="Lgende"/>
        <w:jc w:val="center"/>
      </w:pPr>
      <w:r>
        <w:t xml:space="preserve">Figure </w:t>
      </w:r>
      <w:fldSimple w:instr=" SEQ Figure \* ARABIC ">
        <w:r w:rsidR="001466C4">
          <w:rPr>
            <w:noProof/>
          </w:rPr>
          <w:t>3</w:t>
        </w:r>
      </w:fldSimple>
      <w:r>
        <w:t xml:space="preserve"> : Situation géographique SBU WSE</w:t>
      </w:r>
    </w:p>
    <w:p w:rsidR="00331C22" w:rsidRDefault="00331C22" w:rsidP="002314C1">
      <w:pPr>
        <w:pStyle w:val="Corpsdetexte"/>
      </w:pPr>
      <w:r w:rsidRPr="00883ABD">
        <w:t>La SBU Ouest et sud de l’Europe est présente en Belgique, en Espagne, en France, en Italie, au Luxembourg, au Portugal et en Roumanie. Elle inclue également le Brésil et le Maroc malgré leur éloignement géographique. Elle comporte 15 000 employés.</w:t>
      </w:r>
      <w:r>
        <w:t xml:space="preserve"> Elle est dirigée par Laurent Gerin.</w:t>
      </w:r>
    </w:p>
    <w:p w:rsidR="00331C22" w:rsidRDefault="00331C22" w:rsidP="002314C1">
      <w:pPr>
        <w:pStyle w:val="Corpsdetexte"/>
      </w:pPr>
      <w:r>
        <w:t>Cette SBU est elle-même subdivisée en plusieurs BU (Business Unit) dont voici la représentation organisationnelle :</w:t>
      </w:r>
    </w:p>
    <w:p w:rsidR="00331C22" w:rsidRDefault="00331C22" w:rsidP="00331C22">
      <w:pPr>
        <w:keepNext/>
      </w:pPr>
      <w:r>
        <w:rPr>
          <w:noProof/>
          <w:lang w:val="fr-FR" w:eastAsia="fr-FR"/>
        </w:rPr>
        <w:drawing>
          <wp:inline distT="0" distB="0" distL="0" distR="0" wp14:anchorId="58A9CA3B" wp14:editId="04C019A5">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24530"/>
                    </a:xfrm>
                    <a:prstGeom prst="rect">
                      <a:avLst/>
                    </a:prstGeom>
                  </pic:spPr>
                </pic:pic>
              </a:graphicData>
            </a:graphic>
          </wp:inline>
        </w:drawing>
      </w:r>
    </w:p>
    <w:p w:rsidR="00331C22" w:rsidRPr="001C0CBD" w:rsidRDefault="00331C22" w:rsidP="00331C22">
      <w:pPr>
        <w:pStyle w:val="Lgende"/>
        <w:jc w:val="center"/>
      </w:pPr>
      <w:r>
        <w:t xml:space="preserve">Organigramme </w:t>
      </w:r>
      <w:fldSimple w:instr=" SEQ Organigramme \* ARABIC ">
        <w:r>
          <w:rPr>
            <w:noProof/>
          </w:rPr>
          <w:t>1</w:t>
        </w:r>
      </w:fldSimple>
      <w:r>
        <w:t xml:space="preserve"> : SBU Europe de l’Ouest et du Sud</w:t>
      </w:r>
    </w:p>
    <w:p w:rsidR="002314C1" w:rsidRDefault="00331C22" w:rsidP="002314C1">
      <w:pPr>
        <w:pStyle w:val="Corpsdetexte"/>
      </w:pPr>
      <w:r>
        <w:t>Ma BU d’appartenance est France Grand Ouest (GO) que je vais présenter rapidement.</w:t>
      </w:r>
    </w:p>
    <w:p w:rsidR="002314C1" w:rsidRDefault="002314C1" w:rsidP="002314C1">
      <w:pPr>
        <w:pStyle w:val="Corpsdetexte"/>
      </w:pPr>
      <w:r>
        <w:br w:type="page"/>
      </w:r>
    </w:p>
    <w:p w:rsidR="00331C22" w:rsidRDefault="00331C22" w:rsidP="00331C22">
      <w:pPr>
        <w:pStyle w:val="Titre2"/>
      </w:pPr>
      <w:bookmarkStart w:id="9" w:name="_Toc51690706"/>
      <w:r>
        <w:lastRenderedPageBreak/>
        <w:t>France grand ouest (FGO)</w:t>
      </w:r>
      <w:bookmarkEnd w:id="9"/>
    </w:p>
    <w:p w:rsidR="00331C22" w:rsidRDefault="00331C22" w:rsidP="002314C1">
      <w:pPr>
        <w:pStyle w:val="Corpsdetexte"/>
      </w:pPr>
      <w:r w:rsidRPr="009F60C9">
        <w:t xml:space="preserve">La BU </w:t>
      </w:r>
      <w:r>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t xml:space="preserve"> Elle est dirigé par Gilles Le Franc.</w:t>
      </w:r>
    </w:p>
    <w:p w:rsidR="00331C22" w:rsidRDefault="00331C22" w:rsidP="00331C22">
      <w:pPr>
        <w:keepNext/>
      </w:pPr>
      <w:r>
        <w:rPr>
          <w:noProof/>
          <w:lang w:val="fr-FR" w:eastAsia="fr-FR"/>
        </w:rPr>
        <w:drawing>
          <wp:anchor distT="0" distB="0" distL="114300" distR="114300" simplePos="0" relativeHeight="251673600" behindDoc="0" locked="0" layoutInCell="1" allowOverlap="1">
            <wp:simplePos x="0" y="0"/>
            <wp:positionH relativeFrom="column">
              <wp:posOffset>0</wp:posOffset>
            </wp:positionH>
            <wp:positionV relativeFrom="paragraph">
              <wp:posOffset>-3810</wp:posOffset>
            </wp:positionV>
            <wp:extent cx="5274310" cy="2846070"/>
            <wp:effectExtent l="0" t="0" r="254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anchor>
        </w:drawing>
      </w:r>
    </w:p>
    <w:p w:rsidR="00331C22" w:rsidRPr="009F60C9" w:rsidRDefault="00331C22" w:rsidP="00331C22">
      <w:pPr>
        <w:pStyle w:val="Lgende"/>
        <w:jc w:val="center"/>
      </w:pPr>
      <w:r>
        <w:t xml:space="preserve">Organigramme </w:t>
      </w:r>
      <w:fldSimple w:instr=" SEQ Organigramme \* ARABIC ">
        <w:r>
          <w:rPr>
            <w:noProof/>
          </w:rPr>
          <w:t>2</w:t>
        </w:r>
      </w:fldSimple>
      <w:r>
        <w:t xml:space="preserve"> : France Grand Ouest</w:t>
      </w:r>
    </w:p>
    <w:p w:rsidR="00331C22" w:rsidRDefault="00331C22" w:rsidP="00331C22">
      <w:pPr>
        <w:pStyle w:val="Titre4"/>
      </w:pPr>
      <w:r>
        <w:t>Organisation</w:t>
      </w:r>
    </w:p>
    <w:p w:rsidR="00331C22" w:rsidRDefault="00331C22" w:rsidP="002314C1">
      <w:pPr>
        <w:pStyle w:val="Corpsdetexte"/>
      </w:pPr>
      <w:r>
        <w:t>Cette BU regroupe 8 agences, qui sont regroupées en 4 « Metro Markets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331C22" w:rsidRDefault="00331C22" w:rsidP="00331C22">
      <w:pPr>
        <w:keepNext/>
      </w:pPr>
      <w:r>
        <w:rPr>
          <w:noProof/>
          <w:lang w:val="fr-FR" w:eastAsia="fr-FR"/>
        </w:rPr>
        <w:drawing>
          <wp:anchor distT="0" distB="0" distL="114300" distR="114300" simplePos="0" relativeHeight="251672576" behindDoc="0" locked="0" layoutInCell="1" allowOverlap="1">
            <wp:simplePos x="0" y="0"/>
            <wp:positionH relativeFrom="column">
              <wp:posOffset>0</wp:posOffset>
            </wp:positionH>
            <wp:positionV relativeFrom="paragraph">
              <wp:posOffset>5027295</wp:posOffset>
            </wp:positionV>
            <wp:extent cx="5274310" cy="3429000"/>
            <wp:effectExtent l="0" t="0" r="254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29000"/>
                    </a:xfrm>
                    <a:prstGeom prst="rect">
                      <a:avLst/>
                    </a:prstGeom>
                  </pic:spPr>
                </pic:pic>
              </a:graphicData>
            </a:graphic>
          </wp:anchor>
        </w:drawing>
      </w:r>
    </w:p>
    <w:p w:rsidR="00331C22" w:rsidRPr="00EA2270" w:rsidRDefault="00331C22" w:rsidP="00331C22">
      <w:pPr>
        <w:pStyle w:val="Lgende"/>
        <w:jc w:val="center"/>
      </w:pPr>
      <w:r>
        <w:t xml:space="preserve">Figure </w:t>
      </w:r>
      <w:fldSimple w:instr=" SEQ Figure \* ARABIC ">
        <w:r w:rsidR="001466C4">
          <w:rPr>
            <w:noProof/>
          </w:rPr>
          <w:t>4</w:t>
        </w:r>
      </w:fldSimple>
      <w:r>
        <w:t xml:space="preserve"> : Metro-Markets et secteurs de France Grand-Ouest</w:t>
      </w:r>
    </w:p>
    <w:p w:rsidR="00331C22" w:rsidRDefault="00331C22" w:rsidP="002314C1">
      <w:pPr>
        <w:pStyle w:val="Corpsdetexte"/>
      </w:pPr>
      <w:r>
        <w:t xml:space="preserve">Mon agence d’accueil se trouve à Bordeaux, au Haillan, et j’ai été affecté au secteur Bordeaux-LBP (Bordeaux-La Banque Postale) spécialisée </w:t>
      </w:r>
      <w:r>
        <w:lastRenderedPageBreak/>
        <w:t>dans les services financiers.</w:t>
      </w:r>
    </w:p>
    <w:p w:rsidR="00331C22" w:rsidRDefault="00331C22" w:rsidP="00331C22">
      <w:pPr>
        <w:pStyle w:val="Titre2"/>
      </w:pPr>
      <w:bookmarkStart w:id="10" w:name="_Toc51690707"/>
      <w:r>
        <w:t>Agence de Bordeaux : CGI Bordeaux-LBP</w:t>
      </w:r>
      <w:bookmarkEnd w:id="10"/>
    </w:p>
    <w:p w:rsidR="00331C22" w:rsidRDefault="00331C22" w:rsidP="002314C1">
      <w:pPr>
        <w:pStyle w:val="Corpsdetexte"/>
      </w:pPr>
      <w:r>
        <w:t>CGI Bordeaux-LBP est un secteur à part entière qui regroup</w:t>
      </w:r>
      <w:r w:rsidR="002314C1">
        <w:t>e</w:t>
      </w:r>
      <w:r>
        <w:t xml:space="preserve"> tous les projets assurés par CGI pour le compte de La Banque Postale, il </w:t>
      </w:r>
      <w:r w:rsidR="002314C1">
        <w:t>fédéralise</w:t>
      </w:r>
      <w:r>
        <w:t xml:space="preserve"> plusieurs Centre de Services dédiés aux solutions de la LBP, contient 253 membres et est dirigé par Isabelle Maréchal.</w:t>
      </w:r>
    </w:p>
    <w:p w:rsidR="00331C22" w:rsidRDefault="001311C9" w:rsidP="00331C22">
      <w:pPr>
        <w:keepNext/>
      </w:pPr>
      <w:r>
        <w:rPr>
          <w:noProof/>
          <w:lang w:val="fr-FR" w:eastAsia="fr-FR"/>
        </w:rPr>
        <w:drawing>
          <wp:anchor distT="0" distB="0" distL="114300" distR="114300" simplePos="0" relativeHeight="251671552" behindDoc="0" locked="0" layoutInCell="1" allowOverlap="1">
            <wp:simplePos x="0" y="0"/>
            <wp:positionH relativeFrom="column">
              <wp:posOffset>0</wp:posOffset>
            </wp:positionH>
            <wp:positionV relativeFrom="paragraph">
              <wp:posOffset>-1905</wp:posOffset>
            </wp:positionV>
            <wp:extent cx="5274310" cy="2811780"/>
            <wp:effectExtent l="0" t="0" r="2540" b="762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811780"/>
                    </a:xfrm>
                    <a:prstGeom prst="rect">
                      <a:avLst/>
                    </a:prstGeom>
                  </pic:spPr>
                </pic:pic>
              </a:graphicData>
            </a:graphic>
          </wp:anchor>
        </w:drawing>
      </w:r>
    </w:p>
    <w:p w:rsidR="00331C22" w:rsidRDefault="00331C22" w:rsidP="00331C22">
      <w:pPr>
        <w:pStyle w:val="Lgende"/>
        <w:jc w:val="center"/>
      </w:pPr>
      <w:r>
        <w:t xml:space="preserve">Organigramme </w:t>
      </w:r>
      <w:fldSimple w:instr=" SEQ Organigramme \* ARABIC ">
        <w:r>
          <w:rPr>
            <w:noProof/>
          </w:rPr>
          <w:t>3</w:t>
        </w:r>
      </w:fldSimple>
      <w:r>
        <w:t xml:space="preserve"> : Secteur Bordeaux-LBP</w:t>
      </w:r>
    </w:p>
    <w:p w:rsidR="002314C1" w:rsidRDefault="002314C1" w:rsidP="002314C1">
      <w:pPr>
        <w:pStyle w:val="Corpsdetexte"/>
      </w:pPr>
    </w:p>
    <w:p w:rsidR="00331C22" w:rsidRDefault="002314C1" w:rsidP="002314C1">
      <w:pPr>
        <w:pStyle w:val="Corpsdetexte"/>
      </w:pPr>
      <w:r>
        <w:t>Cependant, b</w:t>
      </w:r>
      <w:r w:rsidR="00331C22">
        <w:t>ien que ce secteur regroupe tous les projets en relation avec la LBP, il comprend également un projet un peu à part qui n’a aucun lien avec celle-ci, ce projet, c’est celui dans lequel j’ai été affecté, il est sous la direction de Philippe Anselmetti, directeur de projets LBP, raison pour laquelle il est considéré dans le secteur Bordeaux-LBP</w:t>
      </w:r>
      <w:r w:rsidR="001311C9">
        <w:t xml:space="preserve"> dans la verticale Régalien &amp; Support dirigée Vincent Mercier</w:t>
      </w:r>
      <w:r w:rsidR="00331C22">
        <w:t>.</w:t>
      </w:r>
    </w:p>
    <w:p w:rsidR="00331C22" w:rsidRDefault="006324A2" w:rsidP="00331C22">
      <w:pPr>
        <w:pStyle w:val="Titre2"/>
      </w:pPr>
      <w:bookmarkStart w:id="11" w:name="_Toc51690708"/>
      <w:r>
        <w:t>Le Projet de Tierce Maintenance Applicative</w:t>
      </w:r>
      <w:r w:rsidR="00331C22">
        <w:t xml:space="preserve"> (TMA) Meta4 PeopleNet</w:t>
      </w:r>
      <w:bookmarkEnd w:id="11"/>
      <w:r w:rsidR="00331C22">
        <w:t xml:space="preserve"> </w:t>
      </w:r>
    </w:p>
    <w:p w:rsidR="006324A2" w:rsidRPr="006324A2" w:rsidRDefault="006324A2" w:rsidP="006324A2">
      <w:pPr>
        <w:pStyle w:val="Corpsdetexte"/>
      </w:pPr>
      <w:r>
        <w:t xml:space="preserve">Le projet TMA </w:t>
      </w:r>
      <w:r w:rsidR="00C844CB">
        <w:t xml:space="preserve">Meta4 </w:t>
      </w:r>
      <w:r>
        <w:t xml:space="preserve">étant un projet un peu à part de l’organisation du reste de l’entreprise je vais vous </w:t>
      </w:r>
      <w:r w:rsidR="00491092">
        <w:t>résumer son histoire, vous présenté l’équipe, les clients pour lesquels nous travaillons</w:t>
      </w:r>
      <w:r w:rsidR="00C844CB">
        <w:t>, ma place au sein du projet</w:t>
      </w:r>
      <w:r w:rsidR="00491092">
        <w:t xml:space="preserve"> et enfin le progiciel PeopleNet sur lequel j’ai travaillé tout au long de mon alternance.</w:t>
      </w:r>
    </w:p>
    <w:p w:rsidR="006324A2" w:rsidRDefault="006324A2" w:rsidP="006324A2">
      <w:pPr>
        <w:pStyle w:val="Titre3"/>
      </w:pPr>
      <w:bookmarkStart w:id="12" w:name="_Toc51690709"/>
      <w:r>
        <w:t>L’histoire et la raison d’etre du projet</w:t>
      </w:r>
      <w:bookmarkEnd w:id="12"/>
    </w:p>
    <w:p w:rsidR="006324A2" w:rsidRPr="006324A2" w:rsidRDefault="006324A2" w:rsidP="006324A2">
      <w:pPr>
        <w:pStyle w:val="Corpsdetexte"/>
      </w:pPr>
    </w:p>
    <w:p w:rsidR="006324A2" w:rsidRDefault="006324A2" w:rsidP="006324A2">
      <w:pPr>
        <w:pStyle w:val="Corpsdetexte"/>
      </w:pPr>
      <w:r>
        <w:t>A l’origine le projet TMA Meta4 était composé de deux équipes d’experts techniques regroupés dans les centres d’expertise de CGI (Logica à l’époque) de Paris et de Bordeaux</w:t>
      </w:r>
      <w:r w:rsidR="00491092">
        <w:t>, c’est donc un projet historique hérité de la fusion de CGI avec Logica</w:t>
      </w:r>
      <w:r>
        <w:t>.</w:t>
      </w:r>
    </w:p>
    <w:p w:rsidR="006324A2" w:rsidRDefault="006324A2" w:rsidP="006324A2">
      <w:pPr>
        <w:pStyle w:val="Corpsdetexte"/>
      </w:pPr>
      <w:r>
        <w:t>Il est né des besoins d’une caisse de retraite nationale</w:t>
      </w:r>
      <w:r w:rsidRPr="007A5999">
        <w:t xml:space="preserve"> </w:t>
      </w:r>
      <w:r>
        <w:t xml:space="preserve">et de grandes entreprises, dont je ne peux donner le nom pour des raisons de confidentialité, d’une expertise technique pour l’assistance et le </w:t>
      </w:r>
      <w:r w:rsidR="00CE0181">
        <w:t>Maintien en Condition O</w:t>
      </w:r>
      <w:r>
        <w:t xml:space="preserve">pérationnelle </w:t>
      </w:r>
      <w:r w:rsidR="00CE0181">
        <w:t>(</w:t>
      </w:r>
      <w:r w:rsidR="00CE0181">
        <w:rPr>
          <w:b/>
        </w:rPr>
        <w:t xml:space="preserve">MCO) </w:t>
      </w:r>
      <w:r>
        <w:t xml:space="preserve">de leur progiciel de gestion des ressources humaines et de calcul de paie/pension : </w:t>
      </w:r>
      <w:r w:rsidRPr="00491092">
        <w:rPr>
          <w:b/>
        </w:rPr>
        <w:t>le progiciel PeopleNet de META4</w:t>
      </w:r>
      <w:r>
        <w:t xml:space="preserve">. </w:t>
      </w:r>
    </w:p>
    <w:p w:rsidR="006324A2" w:rsidRDefault="006324A2" w:rsidP="006324A2">
      <w:pPr>
        <w:pStyle w:val="Corpsdetexte"/>
      </w:pPr>
      <w:r>
        <w:lastRenderedPageBreak/>
        <w:t>A l’heure actuelle, le projet ne compte plus que 3 clients, deux entreprise françaises que je nommerais Entreprise G</w:t>
      </w:r>
      <w:r w:rsidR="0050412B">
        <w:t>EC</w:t>
      </w:r>
      <w:r>
        <w:t xml:space="preserve"> et Entreprise M</w:t>
      </w:r>
      <w:r w:rsidR="0050412B">
        <w:t>TP</w:t>
      </w:r>
      <w:r>
        <w:t xml:space="preserve"> pour lesquels je n’ai pas eu beaucoup de missions à accomplir. Et une caisse de retraites nationale que je nommerais simplement caisse de retraite qui fut ma principale source de missions et qui m’a servie pour ma montée en compétence sur le projet.</w:t>
      </w:r>
    </w:p>
    <w:p w:rsidR="00491092" w:rsidRDefault="00491092" w:rsidP="006324A2">
      <w:pPr>
        <w:pStyle w:val="Corpsdetexte"/>
      </w:pPr>
    </w:p>
    <w:p w:rsidR="006324A2" w:rsidRDefault="006324A2" w:rsidP="006324A2">
      <w:pPr>
        <w:pStyle w:val="Titre3"/>
      </w:pPr>
      <w:bookmarkStart w:id="13" w:name="_Toc51690710"/>
      <w:r>
        <w:t>L’équipe du projet</w:t>
      </w:r>
      <w:bookmarkEnd w:id="13"/>
    </w:p>
    <w:p w:rsidR="006324A2" w:rsidRPr="006324A2" w:rsidRDefault="006324A2" w:rsidP="006324A2">
      <w:pPr>
        <w:pStyle w:val="Corpsdetexte"/>
      </w:pPr>
    </w:p>
    <w:p w:rsidR="00D82CB0" w:rsidRDefault="00331C22" w:rsidP="001311C9">
      <w:pPr>
        <w:pStyle w:val="Corpsdetexte"/>
      </w:pPr>
      <w:r>
        <w:t xml:space="preserve">L’équipe </w:t>
      </w:r>
      <w:r w:rsidR="00491092">
        <w:t xml:space="preserve">que j’ai intégré </w:t>
      </w:r>
      <w:r>
        <w:t xml:space="preserve">est composée de </w:t>
      </w:r>
      <w:r w:rsidR="00491092">
        <w:t>4</w:t>
      </w:r>
      <w:r>
        <w:t xml:space="preserve"> </w:t>
      </w:r>
      <w:r w:rsidR="00D7719D">
        <w:t>ingénieurs en technique de l’information</w:t>
      </w:r>
      <w:r>
        <w:t xml:space="preserve"> </w:t>
      </w:r>
      <w:r w:rsidR="00D82CB0">
        <w:t>intégralement dédiés à la maintenance et l’évolution du progiciel ainsi qu’à l’assistance technique des utilisateurs finaux. Pour cela ils</w:t>
      </w:r>
      <w:r>
        <w:t xml:space="preserve"> assurent tous les rôles inhérents au métier : contacts clients, analystes, concepteurs, testeurs et </w:t>
      </w:r>
      <w:r w:rsidRPr="003D7858">
        <w:t>livreurs</w:t>
      </w:r>
      <w:r>
        <w:t>.</w:t>
      </w:r>
    </w:p>
    <w:p w:rsidR="001311C9" w:rsidRDefault="00D7719D" w:rsidP="001311C9">
      <w:pPr>
        <w:pStyle w:val="Corpsdetexte"/>
      </w:pPr>
      <w:r>
        <w:t>Ils sont tous considérés comme expert PeopleNet.</w:t>
      </w:r>
    </w:p>
    <w:p w:rsidR="001311C9" w:rsidRDefault="00331C22" w:rsidP="001311C9">
      <w:pPr>
        <w:pStyle w:val="Corpsdetexte"/>
      </w:pPr>
      <w:r>
        <w:t>Le plus ancien</w:t>
      </w:r>
      <w:r w:rsidR="00D7719D">
        <w:t xml:space="preserve"> expert</w:t>
      </w:r>
      <w:r w:rsidR="001311C9">
        <w:t>,</w:t>
      </w:r>
      <w:r>
        <w:t xml:space="preserve"> Jean-Phillipe Roy est le principal sachant de l’équipe, il travaille sur le progiciel au sein du projet Meta4, depuis 12 ans et connaît tout la partie technique du projet</w:t>
      </w:r>
      <w:r w:rsidR="00D7719D">
        <w:t>,</w:t>
      </w:r>
      <w:r w:rsidR="001311C9">
        <w:t xml:space="preserve"> tout en ayant une base fonctionnelle conséquente</w:t>
      </w:r>
      <w:r>
        <w:t xml:space="preserve">, il </w:t>
      </w:r>
      <w:r w:rsidR="001311C9">
        <w:t>a quitté</w:t>
      </w:r>
      <w:r>
        <w:t xml:space="preserve"> l’équipe au mois de septembre. </w:t>
      </w:r>
    </w:p>
    <w:p w:rsidR="00331C22" w:rsidRDefault="00331C22" w:rsidP="001311C9">
      <w:pPr>
        <w:pStyle w:val="Corpsdetexte"/>
      </w:pPr>
      <w:r>
        <w:t>Les autres membres de l’équipe, Arthur Aberkane</w:t>
      </w:r>
      <w:r w:rsidR="001311C9">
        <w:t xml:space="preserve"> mon tuteur sur </w:t>
      </w:r>
      <w:r w:rsidR="00D82CB0">
        <w:t xml:space="preserve">le </w:t>
      </w:r>
      <w:r w:rsidR="001311C9">
        <w:t>projet</w:t>
      </w:r>
      <w:r>
        <w:t xml:space="preserve">, Maxime Morillon et Etienne </w:t>
      </w:r>
      <w:r w:rsidR="003D7858">
        <w:t>Fremaux</w:t>
      </w:r>
      <w:r>
        <w:t xml:space="preserve"> ont tous été formés par </w:t>
      </w:r>
      <w:r w:rsidR="003D7858">
        <w:t>Jean-Philippe</w:t>
      </w:r>
      <w:r>
        <w:t xml:space="preserve"> et assurerons le reste du transfert de connaissance lorsque le principal sachant sera partie. </w:t>
      </w:r>
    </w:p>
    <w:p w:rsidR="00331C22" w:rsidRDefault="00491092" w:rsidP="001311C9">
      <w:pPr>
        <w:pStyle w:val="Corpsdetexte"/>
      </w:pPr>
      <w:r>
        <w:t>Un 6</w:t>
      </w:r>
      <w:r w:rsidR="00331C22">
        <w:t xml:space="preserve">ème </w:t>
      </w:r>
      <w:r w:rsidR="00D7719D">
        <w:t xml:space="preserve">membre, Eric Lopez, </w:t>
      </w:r>
      <w:r w:rsidR="00331C22">
        <w:t xml:space="preserve">nous a rejoint en Juillet avec pour mission, entre autre, d’assurer le rôle d’analyste et le pilotage lors </w:t>
      </w:r>
      <w:r w:rsidR="001311C9">
        <w:t xml:space="preserve">de la prochaine mission </w:t>
      </w:r>
      <w:r w:rsidR="00331C22">
        <w:t>d’envergure de l’équipe Meta4</w:t>
      </w:r>
      <w:r w:rsidR="003D7858">
        <w:t xml:space="preserve"> </w:t>
      </w:r>
      <w:r w:rsidR="001311C9">
        <w:t>à laquelle</w:t>
      </w:r>
      <w:r w:rsidR="003D7858">
        <w:t xml:space="preserve"> je participe</w:t>
      </w:r>
      <w:r w:rsidR="00331C22">
        <w:t>,</w:t>
      </w:r>
      <w:r w:rsidR="001311C9">
        <w:t xml:space="preserve"> </w:t>
      </w:r>
      <w:r w:rsidR="001311C9" w:rsidRPr="00491092">
        <w:rPr>
          <w:b/>
        </w:rPr>
        <w:t>le projet SRE </w:t>
      </w:r>
      <w:r w:rsidR="001311C9">
        <w:t>:</w:t>
      </w:r>
      <w:r w:rsidR="00331C22">
        <w:t xml:space="preserve"> l’intégration dans </w:t>
      </w:r>
      <w:r w:rsidR="00D7719D">
        <w:t xml:space="preserve">le moteur de calcul de </w:t>
      </w:r>
      <w:r w:rsidR="00331C22">
        <w:t xml:space="preserve">PeopleNet d’un nouveau fond de pension pour l’un des clients </w:t>
      </w:r>
      <w:r w:rsidR="00CE0181">
        <w:t>du projet</w:t>
      </w:r>
      <w:r w:rsidR="00331C22">
        <w:t>.</w:t>
      </w:r>
    </w:p>
    <w:p w:rsidR="00331C22" w:rsidRDefault="00331C22" w:rsidP="001311C9">
      <w:pPr>
        <w:pStyle w:val="Corpsdetexte"/>
      </w:pPr>
    </w:p>
    <w:p w:rsidR="00331C22" w:rsidRDefault="00331C22" w:rsidP="001311C9">
      <w:pPr>
        <w:pStyle w:val="Corpsdetexte"/>
      </w:pPr>
      <w:r>
        <w:t xml:space="preserve">L’équipe fonctionne en 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w:t>
      </w:r>
      <w:r w:rsidR="001311C9">
        <w:t>demandé par</w:t>
      </w:r>
      <w:r>
        <w:t xml:space="preserve"> chaque client et les nouvelles missions portées par le chargé de projet présent au sein de l’équipe, Jean-Philippe Roy</w:t>
      </w:r>
      <w:r w:rsidR="001311C9">
        <w:t xml:space="preserve"> au début puis Arthur Aberkane depuis le départ de ce dernier</w:t>
      </w:r>
      <w:r>
        <w:t xml:space="preserve">. </w:t>
      </w:r>
    </w:p>
    <w:p w:rsidR="001311C9" w:rsidRDefault="00331C22" w:rsidP="001311C9">
      <w:pPr>
        <w:pStyle w:val="Corpsdetexte"/>
      </w:pPr>
      <w:r>
        <w:t>Comme chaque membre de l’équipe est en communication directe avec le client qui lui est assigné, le chargé de projet a mis en place un plan de communication strict à respecter afin de conserver l’image de marque professionnelle de CGI</w:t>
      </w:r>
      <w:r w:rsidR="001311C9">
        <w:t xml:space="preserve"> auprès des clients, raison pour laquelle en temps qu’alternant, toutes mes communications (mail, conclusions d’analyse…) doivent passées par la validation du chargé de projet</w:t>
      </w:r>
      <w:r>
        <w:t xml:space="preserve">. </w:t>
      </w:r>
    </w:p>
    <w:p w:rsidR="007A5999" w:rsidRDefault="00331C22" w:rsidP="001311C9">
      <w:pPr>
        <w:pStyle w:val="Corpsdetexte"/>
      </w:pPr>
      <w:r>
        <w:t xml:space="preserve">Ainsi chaque membre de l’équipe porte différentes casquettes qui seraient, sur d’autre projets, portées par différentes personnes, chaque membre est donc polyvalent dans son </w:t>
      </w:r>
      <w:r>
        <w:lastRenderedPageBreak/>
        <w:t>travail, tant sur la communication</w:t>
      </w:r>
      <w:r w:rsidR="00D7719D">
        <w:t xml:space="preserve"> avec le client</w:t>
      </w:r>
      <w:r>
        <w:t>, que sur l’analyse, la conception et la livraison des évolutions</w:t>
      </w:r>
      <w:r w:rsidR="00D7719D">
        <w:t xml:space="preserve"> ou des correctifs</w:t>
      </w:r>
      <w:r>
        <w:t xml:space="preserve">. </w:t>
      </w:r>
    </w:p>
    <w:p w:rsidR="00BE3C4E" w:rsidRDefault="00331C22" w:rsidP="00491092">
      <w:pPr>
        <w:pStyle w:val="Corpsdetexte"/>
      </w:pPr>
      <w:r>
        <w:t>C’est pour cette polyvalence que j’ai accepté de passer sur ce projet</w:t>
      </w:r>
      <w:r w:rsidR="007A5999">
        <w:t xml:space="preserve"> lorsqu’on me l’a proposé après un mois passé sur le projet PENT de LBP</w:t>
      </w:r>
      <w:r>
        <w:t>, moi qui depuis le début de ma vie professionnelle n’ai eu que des expériences sur des postes polyvalents je me sens à l’aise avec ce besoin et souhaitait pouvoir l’appliquer au domaine du développement informatique afin d’acquérir le plus de compétences possible dans plusieurs spécialités du domaine IT.</w:t>
      </w:r>
    </w:p>
    <w:p w:rsidR="00331C22" w:rsidRDefault="00331C22" w:rsidP="00331C22"/>
    <w:p w:rsidR="00331C22" w:rsidRDefault="00440F54" w:rsidP="006324A2">
      <w:pPr>
        <w:pStyle w:val="Titre3"/>
      </w:pPr>
      <w:bookmarkStart w:id="14" w:name="_Toc51690711"/>
      <w:r>
        <w:t>NOS</w:t>
      </w:r>
      <w:r w:rsidR="00331C22">
        <w:t xml:space="preserve"> </w:t>
      </w:r>
      <w:r w:rsidR="00BE3C4E">
        <w:t>Clients</w:t>
      </w:r>
      <w:r w:rsidR="00331C22">
        <w:t> :</w:t>
      </w:r>
      <w:bookmarkEnd w:id="14"/>
    </w:p>
    <w:p w:rsidR="00491092" w:rsidRDefault="00491092" w:rsidP="00491092">
      <w:pPr>
        <w:pStyle w:val="Corpsdetexte"/>
      </w:pPr>
      <w:r>
        <w:t>Au sein du projet, les clients sont répartis en deux domaines bien distincts : la paie française et la caisse de retraite</w:t>
      </w:r>
      <w:r w:rsidR="00D82CB0">
        <w:t>.</w:t>
      </w:r>
      <w:r w:rsidR="00CE0181">
        <w:t xml:space="preserve"> </w:t>
      </w:r>
      <w:r w:rsidR="00F4078C">
        <w:t>Comme dis plus haut, j</w:t>
      </w:r>
      <w:r w:rsidR="00CE0181">
        <w:t>’ai principalement travaill</w:t>
      </w:r>
      <w:r w:rsidR="00F4078C">
        <w:t>é</w:t>
      </w:r>
      <w:r w:rsidR="00CE0181">
        <w:t xml:space="preserve"> pour le compte de la caisse de retraite, cependant, la paie française faisant partie intégrante du projet TMA, j’</w:t>
      </w:r>
      <w:r w:rsidR="00F4078C">
        <w:t>en parlerais de manière succincte.</w:t>
      </w:r>
    </w:p>
    <w:p w:rsidR="00440F54" w:rsidRDefault="00440F54" w:rsidP="00440F54">
      <w:pPr>
        <w:pStyle w:val="Corpsdetexte"/>
      </w:pPr>
    </w:p>
    <w:p w:rsidR="0001433C" w:rsidRDefault="0001433C" w:rsidP="0001433C">
      <w:pPr>
        <w:pStyle w:val="Titre4"/>
      </w:pPr>
      <w:r>
        <w:t>La Caisse de retraite</w:t>
      </w:r>
      <w:r w:rsidR="00BE3C4E">
        <w:t xml:space="preserve"> (CDR)</w:t>
      </w:r>
      <w:r>
        <w:t> :</w:t>
      </w:r>
    </w:p>
    <w:p w:rsidR="00DB614A" w:rsidRPr="00AF2750" w:rsidRDefault="00AF2750" w:rsidP="00AF2750">
      <w:pPr>
        <w:pStyle w:val="Corpsdetexte"/>
      </w:pPr>
      <w:r>
        <w:t>C’est une caisse de retraite nationale gérant plusieurs fond</w:t>
      </w:r>
      <w:r w:rsidR="00DB614A">
        <w:t>s de pensions</w:t>
      </w:r>
      <w:r w:rsidR="00D82CB0">
        <w:t xml:space="preserve"> pour une volumétrie de pensionnés </w:t>
      </w:r>
      <w:r w:rsidR="009E69F1">
        <w:t>conséquente</w:t>
      </w:r>
      <w:r w:rsidR="00D82CB0">
        <w:t>. T</w:t>
      </w:r>
      <w:r w:rsidR="00DB614A">
        <w:t xml:space="preserve">ous ces fonds ont des règles de calcul en commun mais également chacun leurs spécificités, d’où l’emploie de PeopleNet fonctionnant </w:t>
      </w:r>
      <w:r w:rsidR="00720975">
        <w:t>grâce au</w:t>
      </w:r>
      <w:r w:rsidR="00DB614A">
        <w:t xml:space="preserve"> paradigme de la programmation objet permettant la surcharge des règles de calcul communes</w:t>
      </w:r>
      <w:r w:rsidR="00D82CB0">
        <w:t xml:space="preserve"> pour les spécifier</w:t>
      </w:r>
      <w:r w:rsidR="00DB614A">
        <w:t xml:space="preserve"> à chacun des fonds.</w:t>
      </w:r>
    </w:p>
    <w:p w:rsidR="009A4BEC" w:rsidRDefault="00076EF3" w:rsidP="00076EF3">
      <w:pPr>
        <w:pStyle w:val="Corpsdetexte"/>
      </w:pPr>
      <w:r w:rsidRPr="00BE3C4E">
        <w:t xml:space="preserve">Nos interlocuteurs </w:t>
      </w:r>
      <w:r w:rsidR="00D82CB0">
        <w:t>se</w:t>
      </w:r>
      <w:r w:rsidRPr="00BE3C4E">
        <w:t xml:space="preserve"> divisent en deux partie</w:t>
      </w:r>
      <w:r w:rsidR="00D82CB0">
        <w:t>,</w:t>
      </w:r>
      <w:r w:rsidRPr="00BE3C4E">
        <w:t xml:space="preserve"> la</w:t>
      </w:r>
      <w:r w:rsidR="009A4BEC" w:rsidRPr="00BE3C4E">
        <w:t xml:space="preserve"> MOA et la MOE </w:t>
      </w:r>
      <w:r w:rsidR="00D82CB0">
        <w:t>ayant des responsabilités réparties comme suit</w:t>
      </w:r>
      <w:r w:rsidR="009A4BEC" w:rsidRPr="00BE3C4E">
        <w:t xml:space="preserve">: </w:t>
      </w:r>
    </w:p>
    <w:p w:rsidR="00DB614A" w:rsidRPr="00BE3C4E" w:rsidRDefault="00DB614A" w:rsidP="00076EF3">
      <w:pPr>
        <w:pStyle w:val="Corpsdetexte"/>
      </w:pPr>
    </w:p>
    <w:p w:rsidR="001466C4" w:rsidRDefault="00BE3C4E" w:rsidP="001466C4">
      <w:pPr>
        <w:pStyle w:val="Corpsdetexte"/>
        <w:keepNext/>
      </w:pPr>
      <w:r w:rsidRPr="00BE3C4E">
        <w:rPr>
          <w:noProof/>
          <w:lang w:val="fr-FR" w:eastAsia="fr-FR"/>
        </w:rPr>
        <w:drawing>
          <wp:inline distT="0" distB="0" distL="0" distR="0" wp14:anchorId="76981231" wp14:editId="3B9B457A">
            <wp:extent cx="6153150" cy="29667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3150" cy="2966720"/>
                    </a:xfrm>
                    <a:prstGeom prst="rect">
                      <a:avLst/>
                    </a:prstGeom>
                  </pic:spPr>
                </pic:pic>
              </a:graphicData>
            </a:graphic>
          </wp:inline>
        </w:drawing>
      </w:r>
    </w:p>
    <w:p w:rsidR="001466C4" w:rsidRDefault="001466C4" w:rsidP="001466C4">
      <w:pPr>
        <w:pStyle w:val="Lgende"/>
        <w:jc w:val="center"/>
      </w:pPr>
      <w:r>
        <w:t xml:space="preserve">Figure </w:t>
      </w:r>
      <w:fldSimple w:instr=" SEQ Figure \* ARABIC ">
        <w:r>
          <w:rPr>
            <w:noProof/>
          </w:rPr>
          <w:t>5</w:t>
        </w:r>
      </w:fldSimple>
      <w:r>
        <w:t>: Nos interlocuteurs à la caisse de retraite</w:t>
      </w:r>
    </w:p>
    <w:p w:rsidR="001466C4" w:rsidRPr="001466C4" w:rsidRDefault="001466C4" w:rsidP="001466C4"/>
    <w:p w:rsidR="001466C4" w:rsidRDefault="001466C4" w:rsidP="00076EF3">
      <w:pPr>
        <w:pStyle w:val="Corpsdetexte"/>
      </w:pPr>
    </w:p>
    <w:p w:rsidR="00CE0181" w:rsidRDefault="00DB614A" w:rsidP="00076EF3">
      <w:pPr>
        <w:pStyle w:val="Corpsdetexte"/>
      </w:pPr>
      <w:r>
        <w:t>En tant que centre d’expertise Meta4 PeopleNet, notre</w:t>
      </w:r>
      <w:r w:rsidR="00E4627A">
        <w:t xml:space="preserve"> rôle est </w:t>
      </w:r>
      <w:r>
        <w:t>d’assurer le</w:t>
      </w:r>
      <w:r w:rsidR="00E4627A">
        <w:t xml:space="preserve"> MCO du moteur de calcul qui tiens un rôle central dans l</w:t>
      </w:r>
      <w:r>
        <w:t>’architecture du</w:t>
      </w:r>
      <w:r w:rsidR="00E4627A">
        <w:t xml:space="preserve"> SI de </w:t>
      </w:r>
      <w:r>
        <w:t>la CDR</w:t>
      </w:r>
      <w:r w:rsidR="00582E8E">
        <w:t> :</w:t>
      </w:r>
      <w:r w:rsidR="00CE0181">
        <w:t xml:space="preserve"> </w:t>
      </w:r>
    </w:p>
    <w:p w:rsidR="001466C4" w:rsidRDefault="001466C4" w:rsidP="00076EF3">
      <w:pPr>
        <w:pStyle w:val="Corpsdetexte"/>
      </w:pPr>
    </w:p>
    <w:p w:rsidR="009A4BEC" w:rsidRDefault="001466C4" w:rsidP="009A4BEC">
      <w:pPr>
        <w:pStyle w:val="Corpsdetexte"/>
        <w:keepNext/>
      </w:pPr>
      <w:r>
        <w:rPr>
          <w:noProof/>
          <w:lang w:val="fr-FR" w:eastAsia="fr-FR"/>
        </w:rPr>
        <w:drawing>
          <wp:inline distT="0" distB="0" distL="0" distR="0" wp14:anchorId="6CF804CD" wp14:editId="54454527">
            <wp:extent cx="6191250" cy="34747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1250" cy="3474720"/>
                    </a:xfrm>
                    <a:prstGeom prst="rect">
                      <a:avLst/>
                    </a:prstGeom>
                  </pic:spPr>
                </pic:pic>
              </a:graphicData>
            </a:graphic>
          </wp:inline>
        </w:drawing>
      </w:r>
    </w:p>
    <w:p w:rsidR="00E4627A" w:rsidRDefault="009A4BEC" w:rsidP="009A4BEC">
      <w:pPr>
        <w:pStyle w:val="Lgende"/>
        <w:jc w:val="center"/>
        <w:rPr>
          <w:noProof/>
        </w:rPr>
      </w:pPr>
      <w:r>
        <w:t xml:space="preserve">Figure </w:t>
      </w:r>
      <w:fldSimple w:instr=" SEQ Figure \* ARABIC ">
        <w:r w:rsidR="001466C4">
          <w:rPr>
            <w:noProof/>
          </w:rPr>
          <w:t>6</w:t>
        </w:r>
      </w:fldSimple>
      <w:r>
        <w:t xml:space="preserve"> : </w:t>
      </w:r>
      <w:r w:rsidR="00AF2750">
        <w:t>Architecture</w:t>
      </w:r>
      <w:r>
        <w:rPr>
          <w:noProof/>
        </w:rPr>
        <w:t xml:space="preserve"> du SI de la Caisse de retraite </w:t>
      </w:r>
      <w:r w:rsidR="001466C4">
        <w:rPr>
          <w:noProof/>
        </w:rPr>
        <w:t>– PeopleNet est ici représenté par OC1</w:t>
      </w:r>
      <w:r>
        <w:rPr>
          <w:noProof/>
        </w:rPr>
        <w:t xml:space="preserve"> </w:t>
      </w:r>
    </w:p>
    <w:p w:rsidR="00CE0181" w:rsidRDefault="00CE0181" w:rsidP="001466C4">
      <w:pPr>
        <w:pStyle w:val="Corpsdetexte"/>
      </w:pPr>
    </w:p>
    <w:p w:rsidR="00582E8E" w:rsidRDefault="00582E8E" w:rsidP="001466C4">
      <w:pPr>
        <w:pStyle w:val="Corpsdetexte"/>
      </w:pPr>
      <w:r>
        <w:t xml:space="preserve">Nous sommes sollicités via des tickets de remontés d’anomalies rapporté par les utilisateurs finaux par le biais </w:t>
      </w:r>
      <w:r w:rsidR="00720975">
        <w:t>de la DEI.</w:t>
      </w:r>
    </w:p>
    <w:p w:rsidR="001466C4" w:rsidRPr="00CE0181" w:rsidRDefault="009E69F1" w:rsidP="001466C4">
      <w:pPr>
        <w:pStyle w:val="Corpsdetexte"/>
        <w:rPr>
          <w:b/>
        </w:rPr>
      </w:pPr>
      <w:r>
        <w:t>Au mois de Juin, CDR nous a confié un nouveau projet, celui d’intégrer dans le moteur de calcul, un nouveau fond de pension qui concernera une volu</w:t>
      </w:r>
      <w:r w:rsidR="00CE0181">
        <w:t>métrie de plu</w:t>
      </w:r>
      <w:r>
        <w:t>s d’un million de pensionné</w:t>
      </w:r>
      <w:r w:rsidR="00582E8E">
        <w:t>s</w:t>
      </w:r>
      <w:r w:rsidR="00CE0181">
        <w:t xml:space="preserve"> : Le </w:t>
      </w:r>
      <w:r w:rsidR="00CE0181">
        <w:rPr>
          <w:b/>
        </w:rPr>
        <w:t>projet SRE.</w:t>
      </w:r>
    </w:p>
    <w:p w:rsidR="00AF2750" w:rsidRDefault="00AF2750" w:rsidP="003C1EBA">
      <w:pPr>
        <w:pStyle w:val="Corpsdetexte"/>
      </w:pPr>
    </w:p>
    <w:p w:rsidR="00AF2750" w:rsidRDefault="00AF2750" w:rsidP="00AF2750">
      <w:pPr>
        <w:pStyle w:val="Titre4"/>
      </w:pPr>
      <w:r>
        <w:t>La Paie Française :</w:t>
      </w:r>
    </w:p>
    <w:p w:rsidR="00F4078C" w:rsidRDefault="00AF2750" w:rsidP="00AF2750">
      <w:pPr>
        <w:pStyle w:val="Corpsdetexte"/>
      </w:pPr>
      <w:r>
        <w:t>En tant que centre d’expertise, nous assistons les</w:t>
      </w:r>
      <w:r w:rsidR="00F4078C">
        <w:t xml:space="preserve"> gestionnaires de paie et la </w:t>
      </w:r>
      <w:r w:rsidR="00F4078C" w:rsidRPr="00F4078C">
        <w:t>Direction des Systèmes d’Information</w:t>
      </w:r>
      <w:r>
        <w:t xml:space="preserve"> </w:t>
      </w:r>
      <w:r w:rsidR="00F4078C">
        <w:t xml:space="preserve">(DSI) </w:t>
      </w:r>
      <w:r>
        <w:t>des deu</w:t>
      </w:r>
      <w:r w:rsidR="00491092">
        <w:t>x entreprises clientes dans le</w:t>
      </w:r>
      <w:r w:rsidR="00CE0181">
        <w:t xml:space="preserve"> MCO</w:t>
      </w:r>
      <w:r w:rsidR="00F4078C">
        <w:t>, l’évolution et la montée de version</w:t>
      </w:r>
      <w:r>
        <w:t xml:space="preserve"> de PeopleNet</w:t>
      </w:r>
      <w:r w:rsidR="00F4078C">
        <w:t>.</w:t>
      </w:r>
    </w:p>
    <w:p w:rsidR="00C844CB" w:rsidRDefault="00C844CB" w:rsidP="00AF2750">
      <w:pPr>
        <w:pStyle w:val="Corpsdetexte"/>
      </w:pPr>
      <w:r>
        <w:t xml:space="preserve">Ces deux entreprises ont </w:t>
      </w:r>
      <w:r w:rsidRPr="00C844CB">
        <w:t>donc choisi de confié l’infogérance de leur SIRH au centre d’expertise technique Meta4 de CGI Bordeaux, initialement également présent chez CGI Paris, intégralement dédiés à la maintenance du progiciel et à l’assistance des utilisateurs finaux qui, dans notre cas, sont les gestionnaires de paies et les employés RH de nos clients.</w:t>
      </w:r>
    </w:p>
    <w:p w:rsidR="00582E8E" w:rsidRPr="00C844CB" w:rsidRDefault="00582E8E" w:rsidP="00582E8E">
      <w:pPr>
        <w:pStyle w:val="Corpsdetexte"/>
        <w:rPr>
          <w:highlight w:val="yellow"/>
        </w:rPr>
      </w:pPr>
      <w:r w:rsidRPr="00C844CB">
        <w:rPr>
          <w:highlight w:val="yellow"/>
        </w:rPr>
        <w:lastRenderedPageBreak/>
        <w:t xml:space="preserve">Ceux-ci nous remontent chaque mois des anomalies qui se sont produites lors du calcul de la paie de leurs salariés sous la forme d’e-mail transmis par le chef de projet SI de la DSI client. </w:t>
      </w:r>
    </w:p>
    <w:p w:rsidR="00582E8E" w:rsidRPr="00C844CB" w:rsidRDefault="00582E8E" w:rsidP="00582E8E">
      <w:pPr>
        <w:pStyle w:val="Corpsdetexte"/>
        <w:rPr>
          <w:highlight w:val="yellow"/>
        </w:rPr>
      </w:pPr>
      <w:r w:rsidRPr="00C844CB">
        <w:rPr>
          <w:highlight w:val="yellow"/>
        </w:rPr>
        <w:t xml:space="preserve">A nous ensuite, de remonté la source de l’anomalie au sein du moteur de calcul du progiciel. </w:t>
      </w:r>
    </w:p>
    <w:p w:rsidR="00582E8E" w:rsidRPr="00C844CB" w:rsidRDefault="00582E8E" w:rsidP="00582E8E">
      <w:pPr>
        <w:pStyle w:val="Corpsdetexte"/>
        <w:rPr>
          <w:highlight w:val="yellow"/>
        </w:rPr>
      </w:pPr>
      <w:r w:rsidRPr="00C844CB">
        <w:rPr>
          <w:highlight w:val="yellow"/>
        </w:rPr>
        <w:t>Une fois la cause identifié deux types d’actions sont proposées aux DSI clients :</w:t>
      </w:r>
    </w:p>
    <w:p w:rsidR="00582E8E" w:rsidRPr="00C844CB" w:rsidRDefault="00582E8E" w:rsidP="00582E8E">
      <w:pPr>
        <w:pStyle w:val="Corpsdetexte"/>
        <w:numPr>
          <w:ilvl w:val="0"/>
          <w:numId w:val="35"/>
        </w:numPr>
        <w:rPr>
          <w:highlight w:val="yellow"/>
        </w:rPr>
      </w:pPr>
      <w:r w:rsidRPr="00C844CB">
        <w:rPr>
          <w:highlight w:val="yellow"/>
        </w:rPr>
        <w:t>Une livraison de correctif</w:t>
      </w:r>
    </w:p>
    <w:p w:rsidR="00582E8E" w:rsidRPr="00C844CB" w:rsidRDefault="00582E8E" w:rsidP="00582E8E">
      <w:pPr>
        <w:pStyle w:val="Corpsdetexte"/>
        <w:numPr>
          <w:ilvl w:val="0"/>
          <w:numId w:val="35"/>
        </w:numPr>
        <w:rPr>
          <w:highlight w:val="yellow"/>
        </w:rPr>
      </w:pPr>
      <w:r w:rsidRPr="00C844CB">
        <w:rPr>
          <w:highlight w:val="yellow"/>
        </w:rPr>
        <w:t>Une livraison d’évolution</w:t>
      </w:r>
    </w:p>
    <w:p w:rsidR="00582E8E" w:rsidRPr="00C844CB" w:rsidRDefault="00582E8E" w:rsidP="00582E8E">
      <w:pPr>
        <w:pStyle w:val="Corpsdetexte"/>
        <w:rPr>
          <w:highlight w:val="yellow"/>
        </w:rPr>
      </w:pPr>
      <w:r w:rsidRPr="00C844CB">
        <w:rPr>
          <w:highlight w:val="yellow"/>
        </w:rPr>
        <w:t>Ces deux livraisons prennent la forme d’un package contenant le script de modification de la base de donnée de PeopleNet hébergée chez le client.</w:t>
      </w:r>
    </w:p>
    <w:p w:rsidR="00582E8E" w:rsidRPr="00C844CB" w:rsidRDefault="00582E8E" w:rsidP="00582E8E">
      <w:pPr>
        <w:pStyle w:val="Corpsdetexte"/>
        <w:rPr>
          <w:highlight w:val="yellow"/>
        </w:rPr>
      </w:pPr>
      <w:r w:rsidRPr="00C844CB">
        <w:rPr>
          <w:highlight w:val="yellow"/>
        </w:rPr>
        <w:t>Si l’anomalie révèle un comportement susceptible de se reproduire pour d’autres cas plus fréquents, un correctif est développé, testé à l’aide de test unitaires, puis livré sur le SharePoint de travail où l</w:t>
      </w:r>
      <w:r>
        <w:rPr>
          <w:highlight w:val="yellow"/>
        </w:rPr>
        <w:t>e</w:t>
      </w:r>
      <w:r w:rsidRPr="00C844CB">
        <w:rPr>
          <w:highlight w:val="yellow"/>
        </w:rPr>
        <w:t xml:space="preserve"> DSI client ira le récupérer pour exécuté ses tests de non régression, le recettage et enfin l’installer en production grâce à l’outil RamDL présenté plus loin. </w:t>
      </w:r>
    </w:p>
    <w:p w:rsidR="00582E8E" w:rsidRPr="00C844CB" w:rsidRDefault="00582E8E" w:rsidP="00582E8E">
      <w:pPr>
        <w:pStyle w:val="Corpsdetexte"/>
        <w:rPr>
          <w:highlight w:val="yellow"/>
        </w:rPr>
      </w:pPr>
      <w:r w:rsidRPr="00C844CB">
        <w:rPr>
          <w:highlight w:val="yellow"/>
        </w:rPr>
        <w:t>Si l’anomalie est très spécifique et ne se produit qu’exceptionnellement pour un cas particulier et/ou que ce cas est bloquant pour le calcul de la paie, un forçage des données par requête SQL est envoyé au client sous la forme d’un script SQL. Il pourra l’exécutée sur la base de données du progiciel sur son environnement de recette ou directement de production selon les risques pour la volumétrie que nous aurons anticipés.</w:t>
      </w:r>
    </w:p>
    <w:p w:rsidR="00582E8E" w:rsidRPr="00C844CB" w:rsidRDefault="00582E8E" w:rsidP="00582E8E">
      <w:pPr>
        <w:pStyle w:val="Corpsdetexte"/>
        <w:rPr>
          <w:highlight w:val="yellow"/>
        </w:rPr>
      </w:pPr>
    </w:p>
    <w:p w:rsidR="00582E8E" w:rsidRDefault="00582E8E" w:rsidP="00582E8E">
      <w:pPr>
        <w:pStyle w:val="Corpsdetexte"/>
      </w:pPr>
      <w:r w:rsidRPr="00C844CB">
        <w:rPr>
          <w:highlight w:val="yellow"/>
        </w:rPr>
        <w:t>Les autres missions de l’équipe pour les entreprise G</w:t>
      </w:r>
      <w:r w:rsidR="0050412B">
        <w:rPr>
          <w:highlight w:val="yellow"/>
        </w:rPr>
        <w:t>EC</w:t>
      </w:r>
      <w:r w:rsidRPr="00C844CB">
        <w:rPr>
          <w:highlight w:val="yellow"/>
        </w:rPr>
        <w:t xml:space="preserve"> et M</w:t>
      </w:r>
      <w:r w:rsidR="0050412B">
        <w:rPr>
          <w:highlight w:val="yellow"/>
        </w:rPr>
        <w:t>TP</w:t>
      </w:r>
      <w:r w:rsidRPr="00C844CB">
        <w:rPr>
          <w:highlight w:val="yellow"/>
        </w:rPr>
        <w:t xml:space="preserve"> sont d’installer sur les environnements clients, les mises à jours logiciel (soit des MDV pour Montée de Version, soit des HTF pour Hot Fixes, selon l’importance et la taille des mises à jour) délivrées par l’éditeur du progiciel. Tout en nous assurant que les règles de calcul de paie spécifiques à chaque client soient conservées et fonctionnent toujours par le biais de TNR (Test de Non Régression) exécutés sur des environnements spécifiques qui leur sont dédiés.</w:t>
      </w:r>
    </w:p>
    <w:p w:rsidR="00AF2750" w:rsidRDefault="00AF2750" w:rsidP="003C1EBA">
      <w:pPr>
        <w:pStyle w:val="Corpsdetexte"/>
      </w:pPr>
    </w:p>
    <w:p w:rsidR="00C844CB" w:rsidRDefault="00C844CB" w:rsidP="00C844CB">
      <w:pPr>
        <w:pStyle w:val="Titre3"/>
      </w:pPr>
      <w:bookmarkStart w:id="15" w:name="_Toc51690712"/>
      <w:r>
        <w:t>Ma place au sein du projet</w:t>
      </w:r>
      <w:bookmarkEnd w:id="15"/>
    </w:p>
    <w:p w:rsidR="00C844CB" w:rsidRDefault="00C844CB" w:rsidP="00C844CB">
      <w:pPr>
        <w:pStyle w:val="Corpsdetexte"/>
      </w:pPr>
    </w:p>
    <w:p w:rsidR="00C17534" w:rsidRDefault="00C844CB" w:rsidP="00C844CB">
      <w:pPr>
        <w:pStyle w:val="Corpsdetexte"/>
      </w:pPr>
      <w:r>
        <w:t xml:space="preserve">J’ai </w:t>
      </w:r>
      <w:r w:rsidR="00C17534">
        <w:t>intégré</w:t>
      </w:r>
      <w:r w:rsidR="00CB0F8C">
        <w:t xml:space="preserve"> le projet TMA Meta4 en Janvier, en tant qu’analyste développeur avec comme objectif de devenir expert</w:t>
      </w:r>
      <w:r w:rsidR="0056475D">
        <w:t xml:space="preserve"> technique</w:t>
      </w:r>
      <w:r w:rsidR="00CB0F8C">
        <w:t xml:space="preserve"> PeopleNet comme le sont pre</w:t>
      </w:r>
      <w:r w:rsidR="0056475D">
        <w:t>sque tous les membres du projet. J</w:t>
      </w:r>
      <w:r w:rsidR="00CB0F8C">
        <w:t>’ai donc suivi une formation sur machine virtuelle</w:t>
      </w:r>
      <w:r w:rsidR="0056475D">
        <w:t xml:space="preserve"> pour découvrir l’interface du progiciel,</w:t>
      </w:r>
      <w:r w:rsidR="00CB0F8C">
        <w:t xml:space="preserve"> puis</w:t>
      </w:r>
      <w:r w:rsidR="00D479B1">
        <w:t xml:space="preserve"> j’ai été affecter en binôme avec deux autres équipiers sur la paie française afin qu’ils me montrent ce qu’on attendait de moi et comment réalisé mes missions</w:t>
      </w:r>
      <w:r w:rsidR="00C17534">
        <w:t xml:space="preserve"> d’assistance utilisateur et de résolution de ticket</w:t>
      </w:r>
      <w:r w:rsidR="0056475D">
        <w:t>s pour le périmètre de la paie française</w:t>
      </w:r>
      <w:r w:rsidR="00D479B1">
        <w:t xml:space="preserve">. </w:t>
      </w:r>
    </w:p>
    <w:p w:rsidR="0056475D" w:rsidRDefault="00D479B1" w:rsidP="00C844CB">
      <w:pPr>
        <w:pStyle w:val="Corpsdetexte"/>
      </w:pPr>
      <w:r>
        <w:t>Puis</w:t>
      </w:r>
      <w:r w:rsidR="00C17534">
        <w:t>,</w:t>
      </w:r>
      <w:r>
        <w:t xml:space="preserve"> la période de confinement liée à la crise sanitaire ayant entrainé une baisse de charge, j’ai été mis en activité partielle.</w:t>
      </w:r>
    </w:p>
    <w:p w:rsidR="00CB0F8C" w:rsidRDefault="00D479B1" w:rsidP="00C844CB">
      <w:pPr>
        <w:pStyle w:val="Corpsdetexte"/>
      </w:pPr>
      <w:r>
        <w:lastRenderedPageBreak/>
        <w:t>A mon retour</w:t>
      </w:r>
      <w:r w:rsidR="00C17534">
        <w:t>,</w:t>
      </w:r>
      <w:r>
        <w:t xml:space="preserve"> 2 mois plus tard</w:t>
      </w:r>
      <w:r w:rsidR="0056475D">
        <w:t>,</w:t>
      </w:r>
      <w:r>
        <w:t xml:space="preserve"> on m’a affecté </w:t>
      </w:r>
      <w:r w:rsidR="0056475D">
        <w:t xml:space="preserve">en auto-formation </w:t>
      </w:r>
      <w:r>
        <w:t xml:space="preserve">au </w:t>
      </w:r>
      <w:r w:rsidR="0056475D">
        <w:t>périmètre de la</w:t>
      </w:r>
      <w:r>
        <w:t xml:space="preserve"> caisse de retraite afin de me rendre </w:t>
      </w:r>
      <w:r w:rsidR="00C17534">
        <w:t>opérationnel</w:t>
      </w:r>
      <w:r>
        <w:t xml:space="preserve"> sur leur </w:t>
      </w:r>
      <w:r w:rsidR="00C17534">
        <w:t>architecture</w:t>
      </w:r>
      <w:r>
        <w:t xml:space="preserve"> PeopleNet</w:t>
      </w:r>
      <w:r w:rsidR="0056475D">
        <w:t>.</w:t>
      </w:r>
      <w:r>
        <w:t xml:space="preserve"> </w:t>
      </w:r>
      <w:r w:rsidR="0056475D">
        <w:t>T</w:t>
      </w:r>
      <w:r>
        <w:t xml:space="preserve">rès différente de celle de la paie française </w:t>
      </w:r>
      <w:r w:rsidR="00123D61">
        <w:t xml:space="preserve">puisqu’elle contient beaucoup plus de traitement hors paie que les autres clients. Ceci, </w:t>
      </w:r>
      <w:r>
        <w:t>dans l’optique de me faire participer</w:t>
      </w:r>
      <w:r w:rsidR="009846C5">
        <w:t xml:space="preserve"> au développement du projet SRE pour lequel ils m’ont recruté pour les deux prochaines années à minima.</w:t>
      </w:r>
    </w:p>
    <w:p w:rsidR="00123D61" w:rsidRDefault="00123D61" w:rsidP="00C844CB">
      <w:pPr>
        <w:pStyle w:val="Corpsdetexte"/>
      </w:pPr>
    </w:p>
    <w:p w:rsidR="00123D61" w:rsidRDefault="00123D61" w:rsidP="00123D61">
      <w:pPr>
        <w:pStyle w:val="Titre3"/>
      </w:pPr>
      <w:bookmarkStart w:id="16" w:name="_Toc51690713"/>
      <w:r>
        <w:t>Le progiciel PeopleNet de Meta4</w:t>
      </w:r>
      <w:bookmarkEnd w:id="16"/>
      <w:r>
        <w:t xml:space="preserve"> </w:t>
      </w:r>
    </w:p>
    <w:p w:rsidR="00123D61" w:rsidRPr="00123D61" w:rsidRDefault="00123D61" w:rsidP="00123D61">
      <w:pPr>
        <w:pStyle w:val="Corpsdetexte"/>
      </w:pPr>
    </w:p>
    <w:p w:rsidR="00123D61" w:rsidRDefault="00123D61" w:rsidP="00123D61">
      <w:pPr>
        <w:pStyle w:val="Corpsdetexte"/>
      </w:pPr>
      <w:r>
        <w:t>PeopleNet, développé par l’éditeur espagnol META4 et dernièrement racheté par l’éditeur Cegid est un progiciel SIRH (Système d’information de</w:t>
      </w:r>
      <w:r w:rsidR="00AF76F8">
        <w:t>s</w:t>
      </w:r>
      <w:r>
        <w:t xml:space="preserve"> ressources humaines) possédant un moteur de calcul de paies, il permet entre autres de gérer les salariés d’une entreprise, ou les pensionnés dans le cas de la caisse, leurs contrats, leurs prestations, les absences, de générer des ordres de virement, etc…</w:t>
      </w:r>
    </w:p>
    <w:p w:rsidR="00123D61" w:rsidRDefault="00123D61" w:rsidP="00123D61">
      <w:pPr>
        <w:pStyle w:val="Corpsdetexte"/>
      </w:pPr>
      <w:r>
        <w:t xml:space="preserve">Il s’apparente à un AGL (Atelier de Génie Logiciel) puisqu’il possède sa propre interface de développement de modules, d’écrans (en langage </w:t>
      </w:r>
      <w:r w:rsidRPr="00C35049">
        <w:rPr>
          <w:highlight w:val="yellow"/>
        </w:rPr>
        <w:t>ORM</w:t>
      </w:r>
      <w:r>
        <w:t xml:space="preserve">), de modification des briques du progiciel, le tout avec un langage objet propriétaire utilisant la syntaxe du Visual Basic, le </w:t>
      </w:r>
      <w:r w:rsidRPr="00123D61">
        <w:rPr>
          <w:b/>
        </w:rPr>
        <w:t>LN4</w:t>
      </w:r>
      <w:r>
        <w:t>. Il s’appuie sur des fonctions en C++ pour toute la partie bas niveau du progiciel, comme par exemple le charge</w:t>
      </w:r>
      <w:r w:rsidR="00B7580A">
        <w:t>ment et la destruction des bloc</w:t>
      </w:r>
      <w:r>
        <w:t xml:space="preserve">s de données représentés par des </w:t>
      </w:r>
      <w:r w:rsidR="009B6B5D">
        <w:t>Node</w:t>
      </w:r>
      <w:r>
        <w:t>s</w:t>
      </w:r>
      <w:r w:rsidR="00B7580A">
        <w:t xml:space="preserve"> au sein du logiciel</w:t>
      </w:r>
      <w:r>
        <w:t xml:space="preserve">. </w:t>
      </w:r>
    </w:p>
    <w:p w:rsidR="00123D61" w:rsidRDefault="00123D61" w:rsidP="00123D61">
      <w:pPr>
        <w:pStyle w:val="Corpsdetexte"/>
      </w:pPr>
      <w:r>
        <w:t xml:space="preserve">Doté d’une architecture basée sur une base de donnée physique au-dessus de laquelle, le progiciel rajoute une couche logique pour le chargement des données, créant ainsi </w:t>
      </w:r>
      <w:r w:rsidR="00C5091D">
        <w:t>pour chaque table physique, une table logique</w:t>
      </w:r>
      <w:r>
        <w:t xml:space="preserve"> à</w:t>
      </w:r>
      <w:r w:rsidR="00C5091D">
        <w:t xml:space="preserve"> laquelle la partie logicielle</w:t>
      </w:r>
      <w:r>
        <w:t xml:space="preserve"> accèdera lors de l’exécution de ses différents modules</w:t>
      </w:r>
      <w:r w:rsidR="00C5091D">
        <w:t xml:space="preserve"> et chargements de </w:t>
      </w:r>
      <w:r w:rsidR="009B6B5D">
        <w:t>node</w:t>
      </w:r>
      <w:r w:rsidR="00C5091D">
        <w:t>s</w:t>
      </w:r>
      <w:r>
        <w:t xml:space="preserve">, utilisés pour la plupart (environs 80%) </w:t>
      </w:r>
      <w:r w:rsidR="00C5091D">
        <w:t>pour le</w:t>
      </w:r>
      <w:r>
        <w:t xml:space="preserve"> calcul de paie.</w:t>
      </w:r>
      <w:r w:rsidR="00C5091D">
        <w:t xml:space="preserve"> La liaison entre les champs et tables physiques et leur équivalents logiques est assurée entre autres par une table de configuration : M4RDC_REAL_FIELD.</w:t>
      </w:r>
    </w:p>
    <w:p w:rsidR="00123D61" w:rsidRDefault="00123D61" w:rsidP="00123D61">
      <w:pPr>
        <w:pStyle w:val="Corpsdetexte"/>
      </w:pPr>
      <w:r>
        <w:t>Le fonctionnement technique plus approfondi est décrit ci-dessous.</w:t>
      </w:r>
    </w:p>
    <w:p w:rsidR="00123D61" w:rsidRDefault="00123D61" w:rsidP="00123D61">
      <w:pPr>
        <w:pStyle w:val="Titre4"/>
      </w:pPr>
      <w:r>
        <w:t>Architecture de PeopleNet</w:t>
      </w:r>
    </w:p>
    <w:p w:rsidR="00123D61" w:rsidRPr="005D4739" w:rsidRDefault="00123D61" w:rsidP="00B7580A">
      <w:pPr>
        <w:pStyle w:val="Corpsdetexte"/>
      </w:pPr>
      <w:r>
        <w:t>Le progiciel ce découpe en trois couches distinctes</w:t>
      </w:r>
      <w:r w:rsidR="00C5091D">
        <w:t xml:space="preserve"> et tout, des dépendances aux codes d’exécution des différentes rubriques de calculs et méthodes, est stocké dans la base de donnée du progiciel</w:t>
      </w:r>
      <w:r>
        <w:t> :</w:t>
      </w:r>
    </w:p>
    <w:p w:rsidR="00123D61" w:rsidRDefault="00123D61" w:rsidP="00123D61">
      <w:pPr>
        <w:pStyle w:val="Titre5"/>
      </w:pPr>
      <w:r>
        <w:t>Une base de donnée physique</w:t>
      </w:r>
    </w:p>
    <w:p w:rsidR="00123D61" w:rsidRPr="00412DC8" w:rsidRDefault="00123D61" w:rsidP="00B7580A">
      <w:pPr>
        <w:pStyle w:val="Corpsdetexte"/>
      </w:pPr>
      <w:r w:rsidRPr="00412DC8">
        <w:rPr>
          <w:highlight w:val="yellow"/>
        </w:rPr>
        <w:t xml:space="preserve">Elle contient toutes les tables où les données utilisées par le logiciel sont stockées. Elle a la responsabilité du stockage des données, de leur intégrité, le respect des types de données </w:t>
      </w:r>
      <w:r w:rsidR="00C5091D">
        <w:rPr>
          <w:highlight w:val="yellow"/>
        </w:rPr>
        <w:t>à</w:t>
      </w:r>
      <w:r w:rsidRPr="00412DC8">
        <w:rPr>
          <w:highlight w:val="yellow"/>
        </w:rPr>
        <w:t xml:space="preserve"> </w:t>
      </w:r>
      <w:r w:rsidR="000D23C2">
        <w:rPr>
          <w:highlight w:val="yellow"/>
        </w:rPr>
        <w:t>stocker; l</w:t>
      </w:r>
      <w:r w:rsidRPr="00412DC8">
        <w:rPr>
          <w:highlight w:val="yellow"/>
        </w:rPr>
        <w:t>es contraintes logiques telles que les références et les jointures sont assurées par le niveau du dessus.</w:t>
      </w:r>
    </w:p>
    <w:p w:rsidR="00123D61" w:rsidRDefault="00123D61" w:rsidP="00123D61">
      <w:pPr>
        <w:pStyle w:val="Titre5"/>
      </w:pPr>
      <w:r>
        <w:t>Une couche logique</w:t>
      </w:r>
    </w:p>
    <w:p w:rsidR="00123D61" w:rsidRDefault="008037AA" w:rsidP="00B7580A">
      <w:pPr>
        <w:pStyle w:val="Corpsdetexte"/>
      </w:pPr>
      <w:r>
        <w:lastRenderedPageBreak/>
        <w:t>Elle permet à</w:t>
      </w:r>
      <w:r w:rsidR="00123D61" w:rsidRPr="005D4739">
        <w:t xml:space="preserve"> la couche applicative de chargé les données rapidement</w:t>
      </w:r>
      <w:r w:rsidR="00123D61">
        <w:rPr>
          <w:highlight w:val="yellow"/>
        </w:rPr>
        <w:t>, avec efficacité, permettant ainsi d’installer le progiciel sur une base de données physique fonctionnant sous n’importe quel système de gestion de base relationnel</w:t>
      </w:r>
      <w:r w:rsidR="00123D61" w:rsidRPr="00412DC8">
        <w:rPr>
          <w:highlight w:val="yellow"/>
        </w:rPr>
        <w:t>.</w:t>
      </w:r>
    </w:p>
    <w:p w:rsidR="00123D61" w:rsidRDefault="00123D61" w:rsidP="00123D61">
      <w:pPr>
        <w:pStyle w:val="Titre5"/>
      </w:pPr>
      <w:r>
        <w:t xml:space="preserve">Une </w:t>
      </w:r>
      <w:r w:rsidRPr="00A27A8B">
        <w:t>couche</w:t>
      </w:r>
      <w:r>
        <w:t xml:space="preserve"> applicative</w:t>
      </w:r>
    </w:p>
    <w:p w:rsidR="00123D61" w:rsidRPr="00B7580A" w:rsidRDefault="00123D61" w:rsidP="00B7580A">
      <w:pPr>
        <w:pStyle w:val="Corpsdetexte"/>
      </w:pPr>
      <w:r w:rsidRPr="00B7580A">
        <w:t>La couche applicative contient tous les composants du progiciel, en voici une présentation conceptuelle :</w:t>
      </w:r>
    </w:p>
    <w:p w:rsidR="00123D61" w:rsidRDefault="00123D61" w:rsidP="000D23C2">
      <w:pPr>
        <w:pStyle w:val="Titre6"/>
      </w:pPr>
      <w:r>
        <w:t>Les Meta4 Objets</w:t>
      </w:r>
    </w:p>
    <w:p w:rsidR="00123D61" w:rsidRDefault="00123D61" w:rsidP="00B7580A">
      <w:pPr>
        <w:pStyle w:val="Corpsdetexte"/>
      </w:pPr>
      <w:r>
        <w:t>Pour faire un rapprochement avec les langages de programmations orientés objets classiques, il s’agit des obj</w:t>
      </w:r>
      <w:r w:rsidR="00B7580A">
        <w:t xml:space="preserve">ets du progiciels, composés de </w:t>
      </w:r>
      <w:r w:rsidR="009B6B5D">
        <w:t>Node</w:t>
      </w:r>
      <w:r w:rsidR="00B7580A">
        <w:t xml:space="preserve">s, d’une </w:t>
      </w:r>
      <w:r w:rsidR="009B6B5D">
        <w:t>Node</w:t>
      </w:r>
      <w:r w:rsidR="00B7580A">
        <w:t xml:space="preserve"> Structure et potentiellement d’autres </w:t>
      </w:r>
      <w:r w:rsidR="009B6B5D">
        <w:t>Node</w:t>
      </w:r>
      <w:r>
        <w:t>s</w:t>
      </w:r>
      <w:r w:rsidR="00B7580A">
        <w:t xml:space="preserve"> ayant eux même une </w:t>
      </w:r>
      <w:r w:rsidR="009B6B5D">
        <w:t>Node</w:t>
      </w:r>
      <w:r w:rsidR="00B7580A">
        <w:t xml:space="preserve"> S</w:t>
      </w:r>
      <w:r>
        <w:t>tructure</w:t>
      </w:r>
      <w:r w:rsidR="00B7580A">
        <w:t xml:space="preserve"> etc..</w:t>
      </w:r>
      <w:r>
        <w:t xml:space="preserve">. </w:t>
      </w:r>
    </w:p>
    <w:p w:rsidR="00123D61" w:rsidRPr="005D4739" w:rsidRDefault="00123D61" w:rsidP="00B7580A">
      <w:pPr>
        <w:pStyle w:val="Corpsdetexte"/>
      </w:pPr>
      <w:r>
        <w:t>Un Meta4 Objet correspond à un traitement complet, un moteur de calcul ou une présentation/écran du progiciel</w:t>
      </w:r>
      <w:r w:rsidR="00B7580A">
        <w:t xml:space="preserve"> par exemple</w:t>
      </w:r>
      <w:r>
        <w:t>.</w:t>
      </w:r>
    </w:p>
    <w:p w:rsidR="00123D61" w:rsidRDefault="00123D61" w:rsidP="000D23C2">
      <w:pPr>
        <w:pStyle w:val="Titre6"/>
      </w:pPr>
      <w:r>
        <w:t xml:space="preserve">Les </w:t>
      </w:r>
      <w:r w:rsidR="009B6B5D">
        <w:t>Node</w:t>
      </w:r>
      <w:r>
        <w:t xml:space="preserve">s et les </w:t>
      </w:r>
      <w:r w:rsidR="009B6B5D">
        <w:t>Node</w:t>
      </w:r>
      <w:r>
        <w:t>s Structures</w:t>
      </w:r>
    </w:p>
    <w:p w:rsidR="00123D61" w:rsidRDefault="00123D61" w:rsidP="00B7580A">
      <w:pPr>
        <w:pStyle w:val="Corpsdetexte"/>
      </w:pPr>
      <w:r>
        <w:t xml:space="preserve">Les </w:t>
      </w:r>
      <w:r w:rsidR="009B6B5D">
        <w:t>node</w:t>
      </w:r>
      <w:r>
        <w:t>s sont les composants qui chargent les données d’une</w:t>
      </w:r>
      <w:r w:rsidR="00B7580A">
        <w:t xml:space="preserve"> ou plusieurs</w:t>
      </w:r>
      <w:r>
        <w:t xml:space="preserve"> table</w:t>
      </w:r>
      <w:r w:rsidR="00B7580A">
        <w:t>s</w:t>
      </w:r>
      <w:r>
        <w:t xml:space="preserve"> de la base de données</w:t>
      </w:r>
      <w:r w:rsidR="00B7580A">
        <w:t xml:space="preserve"> à partir de la couche logique</w:t>
      </w:r>
      <w:r>
        <w:t>. Ils peuvent être imbriqués,</w:t>
      </w:r>
      <w:r w:rsidR="008037AA">
        <w:t xml:space="preserve"> on parlera dans ce cas de nœud</w:t>
      </w:r>
      <w:r>
        <w:t xml:space="preserve"> père et </w:t>
      </w:r>
      <w:r w:rsidR="008037AA">
        <w:t xml:space="preserve">de ses </w:t>
      </w:r>
      <w:r>
        <w:t>nœuds fils, permettant ainsi de faire des jointures dynamiques entre plusieurs tables</w:t>
      </w:r>
      <w:r w:rsidR="008037AA">
        <w:t xml:space="preserve"> de la base de donnée physique</w:t>
      </w:r>
      <w:r>
        <w:t>. Ils peuvent également être des nœuds dis libres, c’est-à-dire qu’il ne sont pas liés au chargement du M4O (Meta4Object) mais restent disponible pour un appel de ceux-ci par les autres nœuds de l’objet.</w:t>
      </w:r>
    </w:p>
    <w:p w:rsidR="000D23C2" w:rsidRDefault="00123D61" w:rsidP="00B7580A">
      <w:pPr>
        <w:pStyle w:val="Corpsdetexte"/>
      </w:pPr>
      <w:r>
        <w:t xml:space="preserve">Les </w:t>
      </w:r>
      <w:r w:rsidR="009B6B5D">
        <w:t>node</w:t>
      </w:r>
      <w:r>
        <w:t xml:space="preserve">s </w:t>
      </w:r>
      <w:r w:rsidR="009B6B5D">
        <w:t>stru</w:t>
      </w:r>
      <w:r>
        <w:t xml:space="preserve">ctures sont le squelette des </w:t>
      </w:r>
      <w:r w:rsidR="009B6B5D">
        <w:t>node</w:t>
      </w:r>
      <w:r>
        <w:t>s, elles sont héritables</w:t>
      </w:r>
      <w:r w:rsidR="008037AA">
        <w:t>, sur chargeables</w:t>
      </w:r>
      <w:r>
        <w:t xml:space="preserve"> et réutilisable</w:t>
      </w:r>
      <w:r w:rsidR="008037AA">
        <w:t>s, c’est ici qu’est toute la puissance du paradigme de programmation objet de PeopleNet</w:t>
      </w:r>
      <w:r w:rsidR="000D23C2">
        <w:t xml:space="preserve">. </w:t>
      </w:r>
    </w:p>
    <w:p w:rsidR="00123D61" w:rsidRDefault="000D23C2" w:rsidP="00B7580A">
      <w:pPr>
        <w:pStyle w:val="Corpsdetexte"/>
      </w:pPr>
      <w:r>
        <w:t xml:space="preserve">Une </w:t>
      </w:r>
      <w:r w:rsidR="009B6B5D">
        <w:t>node structure</w:t>
      </w:r>
      <w:r>
        <w:t xml:space="preserve"> </w:t>
      </w:r>
      <w:r w:rsidR="008A6DA9">
        <w:t xml:space="preserve">possède un statement qui </w:t>
      </w:r>
      <w:r>
        <w:t>contient la requête écrite en API-SQ</w:t>
      </w:r>
      <w:r w:rsidR="001E04CA">
        <w:t>L de chargement des données dans le</w:t>
      </w:r>
      <w:r w:rsidR="00123D61">
        <w:t xml:space="preserve"> </w:t>
      </w:r>
      <w:r w:rsidR="009B6B5D">
        <w:t>node</w:t>
      </w:r>
      <w:r w:rsidR="001E04CA">
        <w:t xml:space="preserve"> qui lui est associé. E</w:t>
      </w:r>
      <w:r w:rsidR="008A6DA9">
        <w:t>lle contient également les méthodes, les concepts, les champs et l</w:t>
      </w:r>
      <w:r w:rsidR="00123D61">
        <w:t>es propriétés</w:t>
      </w:r>
      <w:r w:rsidR="001E04CA">
        <w:t xml:space="preserve"> qui seront appelés dans le code pour l’exécution du traitement</w:t>
      </w:r>
      <w:r w:rsidR="008A6DA9">
        <w:t xml:space="preserve"> des données</w:t>
      </w:r>
      <w:r w:rsidR="00123D61">
        <w:t xml:space="preserve">. </w:t>
      </w:r>
    </w:p>
    <w:p w:rsidR="000D23C2" w:rsidRDefault="008A6DA9" w:rsidP="00B7580A">
      <w:pPr>
        <w:pStyle w:val="Corpsdetexte"/>
      </w:pPr>
      <w:r>
        <w:t>Un node</w:t>
      </w:r>
      <w:r w:rsidR="000D23C2">
        <w:t xml:space="preserve"> </w:t>
      </w:r>
      <w:r w:rsidR="00B469B4">
        <w:t>possède</w:t>
      </w:r>
      <w:r w:rsidR="000D23C2">
        <w:t xml:space="preserve"> également un </w:t>
      </w:r>
      <w:r>
        <w:t xml:space="preserve">connector qui lui est propre </w:t>
      </w:r>
      <w:r w:rsidR="000D23C2">
        <w:t xml:space="preserve">permettant </w:t>
      </w:r>
      <w:r w:rsidR="00B469B4">
        <w:t xml:space="preserve">de paramétrer </w:t>
      </w:r>
      <w:r w:rsidR="000D23C2">
        <w:t>une propagation de l’exécution des méthodes et chargement</w:t>
      </w:r>
      <w:r>
        <w:t>s</w:t>
      </w:r>
      <w:r w:rsidR="000D23C2">
        <w:t xml:space="preserve"> </w:t>
      </w:r>
      <w:r w:rsidR="00B469B4">
        <w:t>vers</w:t>
      </w:r>
      <w:r w:rsidR="000D23C2">
        <w:t xml:space="preserve"> son </w:t>
      </w:r>
      <w:r w:rsidR="009B6B5D">
        <w:t>node</w:t>
      </w:r>
      <w:r w:rsidR="000D23C2">
        <w:t xml:space="preserve"> fils</w:t>
      </w:r>
      <w:r w:rsidR="00B469B4">
        <w:t>.</w:t>
      </w:r>
    </w:p>
    <w:p w:rsidR="00B469B4" w:rsidRDefault="00B469B4" w:rsidP="00B7580A">
      <w:pPr>
        <w:pStyle w:val="Corpsdetexte"/>
      </w:pPr>
    </w:p>
    <w:p w:rsidR="00123D61" w:rsidRDefault="001E04CA" w:rsidP="00B469B4">
      <w:pPr>
        <w:pStyle w:val="Titre3"/>
      </w:pPr>
      <w:r>
        <w:t>RamDL</w:t>
      </w:r>
    </w:p>
    <w:p w:rsidR="00B469B4" w:rsidRDefault="00B469B4" w:rsidP="00B469B4">
      <w:pPr>
        <w:pStyle w:val="Corpsdetexte"/>
      </w:pPr>
    </w:p>
    <w:p w:rsidR="006D7DB4" w:rsidRDefault="00B469B4" w:rsidP="00B469B4">
      <w:pPr>
        <w:pStyle w:val="Corpsdetexte"/>
      </w:pPr>
      <w:r>
        <w:t>Comme l’architecture de PeopleNet est en fait une énorme base de donnée, nous utilisons RAMDL qui est un outils d’exécution de requêtes SQL</w:t>
      </w:r>
      <w:r w:rsidR="006D7DB4">
        <w:t>. Il permet de se connecter à un ou plusieurs environnements, environnements qui hébergent chacun leur version de la base de donnée de PeopleNet.</w:t>
      </w:r>
    </w:p>
    <w:p w:rsidR="001E04CA" w:rsidRDefault="006D7DB4" w:rsidP="00B469B4">
      <w:pPr>
        <w:pStyle w:val="Corpsdetexte"/>
      </w:pPr>
      <w:r>
        <w:t>A</w:t>
      </w:r>
      <w:r w:rsidR="00B469B4">
        <w:t>u sein du projet</w:t>
      </w:r>
      <w:r w:rsidR="001E04CA">
        <w:t xml:space="preserve"> le progiciel est installé sur plusieurs environnements (</w:t>
      </w:r>
      <w:r w:rsidR="001E04CA" w:rsidRPr="001E04CA">
        <w:rPr>
          <w:b/>
        </w:rPr>
        <w:t>Voir Annexe : « Environnement</w:t>
      </w:r>
      <w:r w:rsidR="001E04CA">
        <w:rPr>
          <w:b/>
        </w:rPr>
        <w:t>s</w:t>
      </w:r>
      <w:r w:rsidR="001E04CA" w:rsidRPr="001E04CA">
        <w:rPr>
          <w:b/>
        </w:rPr>
        <w:t xml:space="preserve"> client Caisse »</w:t>
      </w:r>
      <w:r w:rsidR="001E04CA">
        <w:t>):</w:t>
      </w:r>
    </w:p>
    <w:p w:rsidR="001E04CA" w:rsidRDefault="001E04CA" w:rsidP="00B469B4">
      <w:pPr>
        <w:pStyle w:val="Corpsdetexte"/>
      </w:pPr>
      <w:r>
        <w:lastRenderedPageBreak/>
        <w:t>-</w:t>
      </w:r>
      <w:r w:rsidR="00B469B4">
        <w:t xml:space="preserve"> l’environnement de développement (SOC102)</w:t>
      </w:r>
    </w:p>
    <w:p w:rsidR="001E04CA" w:rsidRDefault="001E04CA" w:rsidP="00B469B4">
      <w:pPr>
        <w:pStyle w:val="Corpsdetexte"/>
      </w:pPr>
      <w:r>
        <w:t xml:space="preserve">- l’environnement </w:t>
      </w:r>
      <w:r w:rsidR="00B469B4">
        <w:t>de test d’</w:t>
      </w:r>
      <w:r>
        <w:t>installation (SOC105)</w:t>
      </w:r>
    </w:p>
    <w:p w:rsidR="00B469B4" w:rsidRDefault="001E04CA" w:rsidP="00B469B4">
      <w:pPr>
        <w:pStyle w:val="Corpsdetexte"/>
      </w:pPr>
      <w:r>
        <w:t>-</w:t>
      </w:r>
      <w:r w:rsidR="00B469B4">
        <w:t xml:space="preserve"> </w:t>
      </w:r>
      <w:r w:rsidR="006D7DB4">
        <w:t>ceu</w:t>
      </w:r>
      <w:r>
        <w:t>x de recettage et de production</w:t>
      </w:r>
      <w:r w:rsidR="006D7DB4">
        <w:t xml:space="preserve"> sur lesquels nous n’avons aucun droit de modification</w:t>
      </w:r>
      <w:r>
        <w:t xml:space="preserve"> (IOC108 et WOC108 respectivement)</w:t>
      </w:r>
      <w:r w:rsidR="00B469B4">
        <w:t>.</w:t>
      </w:r>
    </w:p>
    <w:p w:rsidR="001E04CA" w:rsidRDefault="001E04CA" w:rsidP="00B469B4">
      <w:pPr>
        <w:pStyle w:val="Corpsdetexte"/>
      </w:pPr>
    </w:p>
    <w:p w:rsidR="006D7DB4" w:rsidRDefault="006D7DB4" w:rsidP="00B469B4">
      <w:pPr>
        <w:pStyle w:val="Corpsdetexte"/>
      </w:pPr>
      <w:r>
        <w:t>L’outils sert à la génération, l’installation et la gestion de packs d’installations qui contiendront les scripts de mise à jour de la ba</w:t>
      </w:r>
      <w:r w:rsidR="001E04CA">
        <w:t>se de donnée dans</w:t>
      </w:r>
      <w:r>
        <w:t xml:space="preserve"> l’environnement destinataire.</w:t>
      </w:r>
    </w:p>
    <w:p w:rsidR="001E04CA" w:rsidRDefault="001E04CA" w:rsidP="00B469B4">
      <w:pPr>
        <w:pStyle w:val="Corpsdetexte"/>
      </w:pPr>
      <w:r w:rsidRPr="009846C5">
        <w:rPr>
          <w:highlight w:val="yellow"/>
        </w:rPr>
        <w:t>[inserer captures d’écrans RAMDL]</w:t>
      </w:r>
    </w:p>
    <w:p w:rsidR="006D7DB4" w:rsidRPr="00B469B4" w:rsidRDefault="006D7DB4" w:rsidP="00B469B4">
      <w:pPr>
        <w:pStyle w:val="Corpsdetexte"/>
      </w:pPr>
    </w:p>
    <w:p w:rsidR="00D26D52" w:rsidRDefault="00E4627A" w:rsidP="00E4627A">
      <w:pPr>
        <w:pStyle w:val="Titre2"/>
      </w:pPr>
      <w:bookmarkStart w:id="17" w:name="_Toc51690714"/>
      <w:r w:rsidRPr="00491092">
        <w:rPr>
          <w:rStyle w:val="Titre1Car"/>
        </w:rPr>
        <w:t>MEs missions au sein du projet</w:t>
      </w:r>
      <w:r w:rsidR="00491092">
        <w:rPr>
          <w:rStyle w:val="Titre1Car"/>
        </w:rPr>
        <w:t xml:space="preserve"> TMA MEta4</w:t>
      </w:r>
      <w:r>
        <w:t> :</w:t>
      </w:r>
      <w:bookmarkEnd w:id="17"/>
    </w:p>
    <w:p w:rsidR="008037AA" w:rsidRDefault="008037AA" w:rsidP="008037AA">
      <w:pPr>
        <w:pStyle w:val="Corpsdetexte"/>
      </w:pPr>
    </w:p>
    <w:p w:rsidR="001E04CA" w:rsidRDefault="008037AA" w:rsidP="008037AA">
      <w:pPr>
        <w:pStyle w:val="Corpsdetexte"/>
      </w:pPr>
      <w:r>
        <w:t>Au cours de mon alternance j’ai pu mettre en œuvre mes compétences</w:t>
      </w:r>
      <w:r w:rsidR="008A6DA9">
        <w:t xml:space="preserve"> d’analyse, de conception de correctifs et de développements</w:t>
      </w:r>
      <w:r w:rsidR="001E04CA">
        <w:t>, de tests et de livraison respectueuses des normes de qualités et les procédures de communication de l’entreprise.</w:t>
      </w:r>
    </w:p>
    <w:p w:rsidR="009846C5" w:rsidRDefault="009846C5" w:rsidP="008037AA">
      <w:pPr>
        <w:pStyle w:val="Corpsdetexte"/>
      </w:pPr>
    </w:p>
    <w:p w:rsidR="008037AA" w:rsidRDefault="009846C5" w:rsidP="008037AA">
      <w:pPr>
        <w:pStyle w:val="Corpsdetexte"/>
      </w:pPr>
      <w:r>
        <w:t xml:space="preserve">Cette mise en œuvre a été réalisée </w:t>
      </w:r>
      <w:r w:rsidR="008037AA">
        <w:t xml:space="preserve">au cours de missions de plusieurs types : </w:t>
      </w:r>
    </w:p>
    <w:p w:rsidR="008A6DA9" w:rsidRDefault="008A6DA9" w:rsidP="008A6DA9">
      <w:pPr>
        <w:pStyle w:val="Corpsdetexte"/>
        <w:numPr>
          <w:ilvl w:val="0"/>
          <w:numId w:val="36"/>
        </w:numPr>
      </w:pPr>
      <w:r>
        <w:t>Le développement d’un nouveau module d’avance sur salaire pour la paie française.</w:t>
      </w:r>
    </w:p>
    <w:p w:rsidR="008037AA" w:rsidRDefault="008037AA" w:rsidP="008037AA">
      <w:pPr>
        <w:pStyle w:val="Corpsdetexte"/>
        <w:numPr>
          <w:ilvl w:val="0"/>
          <w:numId w:val="36"/>
        </w:numPr>
      </w:pPr>
      <w:r>
        <w:t xml:space="preserve">La résolution de tickets </w:t>
      </w:r>
      <w:r w:rsidR="009846C5">
        <w:t>Godzilla (</w:t>
      </w:r>
      <w:r w:rsidR="00E67CB7">
        <w:t>nom des</w:t>
      </w:r>
      <w:r w:rsidR="009846C5">
        <w:t xml:space="preserve"> tickets crées sur le software JIRA) postés </w:t>
      </w:r>
      <w:r w:rsidR="005153E1">
        <w:t xml:space="preserve">par la DEI </w:t>
      </w:r>
      <w:r>
        <w:t xml:space="preserve">remontants les anomalies de calcul </w:t>
      </w:r>
      <w:r w:rsidR="008A6DA9">
        <w:t>de pension</w:t>
      </w:r>
      <w:r w:rsidR="009846C5">
        <w:t xml:space="preserve"> d’OC1</w:t>
      </w:r>
      <w:r w:rsidR="008A6DA9">
        <w:t xml:space="preserve"> </w:t>
      </w:r>
      <w:r w:rsidR="009846C5">
        <w:t>chez CDR</w:t>
      </w:r>
    </w:p>
    <w:p w:rsidR="00F12838" w:rsidRDefault="008037AA" w:rsidP="00F12838">
      <w:pPr>
        <w:pStyle w:val="Corpsdetexte"/>
        <w:numPr>
          <w:ilvl w:val="0"/>
          <w:numId w:val="36"/>
        </w:numPr>
      </w:pPr>
      <w:r>
        <w:t>L’intégration d’un nouveau fond de pension dans le moteur de calcul de la CDR</w:t>
      </w:r>
      <w:r w:rsidR="009846C5">
        <w:t> : le projet SRE.</w:t>
      </w:r>
    </w:p>
    <w:p w:rsidR="00F12838" w:rsidRDefault="00F12838" w:rsidP="00F12838">
      <w:pPr>
        <w:pStyle w:val="Corpsdetexte"/>
      </w:pPr>
    </w:p>
    <w:p w:rsidR="00F12838" w:rsidRDefault="00F12838" w:rsidP="00F12838">
      <w:pPr>
        <w:pStyle w:val="Corpsdetexte"/>
      </w:pPr>
      <w:r>
        <w:t>J’ai passé 6 mois sur de la montée en compétence, montée qui s’est poursuivi tout au long du stage et qui se poursuit encore aujourd’hui. La technologie utilisée étant propriétaire et très spécialisée, la montée en compétence afin d’atteindre une certaine autonomie prend un an au minimum selon les experts de mon équipe.</w:t>
      </w:r>
    </w:p>
    <w:p w:rsidR="00F12838" w:rsidRDefault="00F12838" w:rsidP="00F12838">
      <w:pPr>
        <w:pStyle w:val="Corpsdetexte"/>
      </w:pPr>
    </w:p>
    <w:p w:rsidR="00F12838" w:rsidRPr="00F12838" w:rsidRDefault="00F12838" w:rsidP="00F12838">
      <w:pPr>
        <w:pStyle w:val="Corpsdetexte"/>
      </w:pPr>
    </w:p>
    <w:p w:rsidR="008037AA" w:rsidRDefault="008037AA" w:rsidP="008037AA">
      <w:pPr>
        <w:pStyle w:val="Titre2"/>
      </w:pPr>
      <w:bookmarkStart w:id="18" w:name="_Toc51690721"/>
      <w:r>
        <w:t>La résolution de tickets</w:t>
      </w:r>
      <w:r w:rsidR="00836ED0">
        <w:t xml:space="preserve"> </w:t>
      </w:r>
      <w:bookmarkEnd w:id="18"/>
      <w:r w:rsidR="0094313E">
        <w:t>Godzilla</w:t>
      </w:r>
      <w:r>
        <w:t xml:space="preserve"> </w:t>
      </w:r>
    </w:p>
    <w:p w:rsidR="00F12838" w:rsidRDefault="00F12838" w:rsidP="00F12838">
      <w:pPr>
        <w:pStyle w:val="Corpsdetexte"/>
      </w:pPr>
    </w:p>
    <w:p w:rsidR="00720975" w:rsidRDefault="00720975" w:rsidP="00720975">
      <w:pPr>
        <w:pStyle w:val="Corpsdetexte"/>
      </w:pPr>
      <w:r>
        <w:t>Afin de</w:t>
      </w:r>
      <w:r>
        <w:t xml:space="preserve"> faire ma</w:t>
      </w:r>
      <w:r>
        <w:t xml:space="preserve"> monté</w:t>
      </w:r>
      <w:r>
        <w:t>e</w:t>
      </w:r>
      <w:r>
        <w:t xml:space="preserve"> en compétence, on m’a confié la résolution d’anciens tickets non résolus présents dans le backlog du projet, ceux-ci ont été sélectionnés par la </w:t>
      </w:r>
      <w:r w:rsidRPr="00720975">
        <w:rPr>
          <w:highlight w:val="yellow"/>
        </w:rPr>
        <w:t>DSI</w:t>
      </w:r>
      <w:r>
        <w:t xml:space="preserve"> de la CDR et par le chargé de projet dans ce but.</w:t>
      </w:r>
    </w:p>
    <w:p w:rsidR="00720975" w:rsidRDefault="00720975" w:rsidP="00720975">
      <w:pPr>
        <w:pStyle w:val="Corpsdetexte"/>
      </w:pPr>
      <w:r>
        <w:t xml:space="preserve">Il s’agit de remontées des utilisateurs sur des anomalies constatées lors du calcul des pensions qui datent de plus ou moins longtemps (la plus vieille que j’ai eu à résoudre datait </w:t>
      </w:r>
      <w:r>
        <w:lastRenderedPageBreak/>
        <w:t>de 2017 ce qui m’a poussé à remonter dans les précédentes versions du code afin de retrouver la source de l’anomalie).</w:t>
      </w:r>
    </w:p>
    <w:p w:rsidR="00720975" w:rsidRPr="00720975" w:rsidRDefault="00720975" w:rsidP="00720975">
      <w:pPr>
        <w:pStyle w:val="Corpsdetexte"/>
        <w:rPr>
          <w:highlight w:val="yellow"/>
        </w:rPr>
      </w:pPr>
      <w:r w:rsidRPr="00720975">
        <w:rPr>
          <w:highlight w:val="yellow"/>
        </w:rPr>
        <w:t xml:space="preserve">Ces tickets, </w:t>
      </w:r>
      <w:r w:rsidRPr="00720975">
        <w:rPr>
          <w:highlight w:val="yellow"/>
        </w:rPr>
        <w:t>sont des tickets JIRA</w:t>
      </w:r>
      <w:r w:rsidRPr="00720975">
        <w:rPr>
          <w:highlight w:val="yellow"/>
        </w:rPr>
        <w:t xml:space="preserve"> crées et héber</w:t>
      </w:r>
      <w:r w:rsidR="00636D0C">
        <w:rPr>
          <w:highlight w:val="yellow"/>
        </w:rPr>
        <w:t>gés sur la plateforme Godzilla.</w:t>
      </w:r>
    </w:p>
    <w:p w:rsidR="00720975" w:rsidRPr="00F12838" w:rsidRDefault="00720975" w:rsidP="00F12838">
      <w:pPr>
        <w:pStyle w:val="Corpsdetexte"/>
      </w:pPr>
      <w:r w:rsidRPr="00720975">
        <w:rPr>
          <w:highlight w:val="yellow"/>
        </w:rPr>
        <w:t xml:space="preserve">Cet outil est également utilisé pour les autres applications </w:t>
      </w:r>
      <w:r w:rsidR="00636D0C">
        <w:rPr>
          <w:highlight w:val="yellow"/>
        </w:rPr>
        <w:t>du SI de</w:t>
      </w:r>
      <w:r w:rsidRPr="00720975">
        <w:rPr>
          <w:highlight w:val="yellow"/>
        </w:rPr>
        <w:t xml:space="preserve"> la caisse et sur lesquels CGI ne travaille pas.</w:t>
      </w:r>
    </w:p>
    <w:p w:rsidR="005153E1" w:rsidRDefault="00636D0C" w:rsidP="005153E1">
      <w:pPr>
        <w:pStyle w:val="Corpsdetexte"/>
      </w:pPr>
      <w:r>
        <w:t xml:space="preserve">Les </w:t>
      </w:r>
      <w:r w:rsidR="0094313E">
        <w:t>tickets qui ne concernent que l’application OC1 (</w:t>
      </w:r>
      <w:r>
        <w:t xml:space="preserve">nom de </w:t>
      </w:r>
      <w:r w:rsidR="0094313E">
        <w:t>PeopleNet dans le SI de la caisse) sont nommés OCUN – XXXX , avec XXXX l’identifiant du besoin ou de la remontée d’anomalie tels qu’ils sont assignés dans le Backlog priorisé pour la montée en compétence dans le cadre du projet SRE.</w:t>
      </w:r>
    </w:p>
    <w:p w:rsidR="00636D0C" w:rsidRPr="00720975" w:rsidRDefault="00636D0C" w:rsidP="00636D0C">
      <w:pPr>
        <w:pStyle w:val="Corpsdetexte"/>
        <w:rPr>
          <w:highlight w:val="yellow"/>
        </w:rPr>
      </w:pPr>
      <w:r w:rsidRPr="00720975">
        <w:rPr>
          <w:highlight w:val="yellow"/>
        </w:rPr>
        <w:t>[Inserer ici une capture d’écran de Godzilla]</w:t>
      </w:r>
    </w:p>
    <w:p w:rsidR="00F12838" w:rsidRDefault="00F12838" w:rsidP="005153E1">
      <w:pPr>
        <w:pStyle w:val="Corpsdetexte"/>
      </w:pPr>
    </w:p>
    <w:p w:rsidR="0094313E" w:rsidRDefault="0094313E" w:rsidP="005153E1">
      <w:pPr>
        <w:pStyle w:val="Corpsdetexte"/>
      </w:pPr>
    </w:p>
    <w:p w:rsidR="005153E1" w:rsidRDefault="005153E1" w:rsidP="005153E1">
      <w:pPr>
        <w:pStyle w:val="Corpsdetexte"/>
      </w:pPr>
      <w:r>
        <w:t>La résolution se fait en plusieurs étapes :</w:t>
      </w:r>
    </w:p>
    <w:p w:rsidR="0094313E" w:rsidRDefault="0094313E" w:rsidP="005153E1">
      <w:pPr>
        <w:pStyle w:val="Corpsdetexte"/>
      </w:pPr>
    </w:p>
    <w:p w:rsidR="007D7C49" w:rsidRDefault="009F37F0" w:rsidP="009F37F0">
      <w:pPr>
        <w:pStyle w:val="Corpsdetexte"/>
      </w:pPr>
      <w:r>
        <w:t xml:space="preserve">Tout d’abord, </w:t>
      </w:r>
      <w:r w:rsidR="006862F4">
        <w:t xml:space="preserve">je m’affecte le ticket </w:t>
      </w:r>
      <w:r w:rsidR="007D7C49">
        <w:t xml:space="preserve">JIRA afin que le client sache que sa remontée a été prise en compte par nos services. </w:t>
      </w:r>
    </w:p>
    <w:p w:rsidR="005153E1" w:rsidRDefault="007D7C49" w:rsidP="009F37F0">
      <w:pPr>
        <w:pStyle w:val="Corpsdetexte"/>
      </w:pPr>
      <w:r>
        <w:t xml:space="preserve">Puis, </w:t>
      </w:r>
      <w:r w:rsidR="009F37F0">
        <w:t>je réalise l’</w:t>
      </w:r>
      <w:r w:rsidR="005153E1">
        <w:t>analyse technique</w:t>
      </w:r>
      <w:r w:rsidR="009F37F0">
        <w:t xml:space="preserve"> du traitement en défaut,</w:t>
      </w:r>
      <w:r w:rsidR="005153E1">
        <w:t xml:space="preserve"> afin de retrouver la source </w:t>
      </w:r>
      <w:r w:rsidR="009F37F0">
        <w:t xml:space="preserve">exacte </w:t>
      </w:r>
      <w:r w:rsidR="005153E1">
        <w:t>du mauvais comportement remontés par la DEI.</w:t>
      </w:r>
      <w:r w:rsidR="0094313E">
        <w:t xml:space="preserve"> </w:t>
      </w:r>
    </w:p>
    <w:p w:rsidR="0094313E" w:rsidRDefault="007D7C49" w:rsidP="009F37F0">
      <w:pPr>
        <w:pStyle w:val="Corpsdetexte"/>
      </w:pPr>
      <w:r>
        <w:t>Comme je réalise ma montée en compétence en auto-formation</w:t>
      </w:r>
      <w:r>
        <w:t>, c</w:t>
      </w:r>
      <w:r w:rsidR="0094313E">
        <w:t>’est la partie la plus longue car l</w:t>
      </w:r>
      <w:r w:rsidR="00D231BD">
        <w:t>’architecture du système PeopleNet est complexe</w:t>
      </w:r>
      <w:r>
        <w:t xml:space="preserve">. L’analyse se fait en remontant le fil des </w:t>
      </w:r>
      <w:r>
        <w:t>(nombreux)</w:t>
      </w:r>
      <w:r>
        <w:t xml:space="preserve"> traitements qui impactent un élément jusqu’au résultat final en erreur (Plus de détails lors des remontées d’expérience qui suivrons cette description des étapes suivies).</w:t>
      </w:r>
    </w:p>
    <w:p w:rsidR="00D231BD" w:rsidRDefault="00D231BD" w:rsidP="009F37F0">
      <w:pPr>
        <w:pStyle w:val="Corpsdetexte"/>
      </w:pPr>
    </w:p>
    <w:p w:rsidR="009F37F0" w:rsidRDefault="009F37F0" w:rsidP="009F37F0">
      <w:pPr>
        <w:pStyle w:val="Corpsdetexte"/>
      </w:pPr>
      <w:r>
        <w:t>Une fois la source identifiée, je fournis une explication technique compréhensible pour le métier</w:t>
      </w:r>
      <w:r w:rsidR="00D231BD">
        <w:t>,</w:t>
      </w:r>
      <w:r>
        <w:t xml:space="preserve"> du procédé qui a cond</w:t>
      </w:r>
      <w:r w:rsidR="00D231BD">
        <w:t>uit au résultat erroné rapporté</w:t>
      </w:r>
      <w:r>
        <w:t xml:space="preserve"> par le client. Cette explication est envoyée en commentaire du ticket.</w:t>
      </w:r>
    </w:p>
    <w:p w:rsidR="009F37F0" w:rsidRDefault="009F37F0" w:rsidP="009F37F0">
      <w:pPr>
        <w:pStyle w:val="Corpsdetexte"/>
      </w:pPr>
      <w:r>
        <w:t>Selon la rép</w:t>
      </w:r>
      <w:r w:rsidR="00D231BD">
        <w:t xml:space="preserve">onse apportée par le client sur l’analyse </w:t>
      </w:r>
      <w:r>
        <w:t>remonté</w:t>
      </w:r>
      <w:r w:rsidR="00D231BD">
        <w:t>e</w:t>
      </w:r>
      <w:r>
        <w:t xml:space="preserve"> (ex : s’agit-il d’une erreur humaine, un défaut dans le progiciel, un cas à la marge non traité etc…), je conçois une solution corrective et la </w:t>
      </w:r>
      <w:r w:rsidR="00D231BD">
        <w:t>soumet à validation de la DSI.</w:t>
      </w:r>
    </w:p>
    <w:p w:rsidR="00D231BD" w:rsidRDefault="00D231BD" w:rsidP="009F37F0">
      <w:pPr>
        <w:pStyle w:val="Corpsdetexte"/>
      </w:pPr>
    </w:p>
    <w:p w:rsidR="005153E1" w:rsidRDefault="009F37F0" w:rsidP="009F37F0">
      <w:pPr>
        <w:pStyle w:val="Corpsdetexte"/>
      </w:pPr>
      <w:r>
        <w:t>Comme</w:t>
      </w:r>
      <w:r w:rsidR="00D231BD">
        <w:t xml:space="preserve"> le client </w:t>
      </w:r>
      <w:r>
        <w:t xml:space="preserve">possède sa propre équipe </w:t>
      </w:r>
      <w:r w:rsidR="00D231BD">
        <w:t xml:space="preserve">MOE, responsable du recettage des développements </w:t>
      </w:r>
      <w:r>
        <w:t>que nous effectuons, il peut arriver qu’il refuse certains correctifs car ceux-ci modifie</w:t>
      </w:r>
      <w:r w:rsidR="00D231BD">
        <w:t>nt</w:t>
      </w:r>
      <w:r>
        <w:t xml:space="preserve"> des éléments don</w:t>
      </w:r>
      <w:r w:rsidR="00D231BD">
        <w:t xml:space="preserve">t </w:t>
      </w:r>
      <w:r>
        <w:t>les tests d’intégration sont trop longs et couteux à réaliser.</w:t>
      </w:r>
    </w:p>
    <w:p w:rsidR="00D231BD" w:rsidRDefault="00D231BD" w:rsidP="009F37F0">
      <w:pPr>
        <w:pStyle w:val="Corpsdetexte"/>
      </w:pPr>
    </w:p>
    <w:p w:rsidR="009F37F0" w:rsidRDefault="009F37F0" w:rsidP="009F37F0">
      <w:pPr>
        <w:pStyle w:val="Corpsdetexte"/>
      </w:pPr>
      <w:r>
        <w:t>Si le client accepte la correction, je rédige les tests unitaires associés au composant modifié ou créer par l’action correctrice afin de m’assurer de la non-régression du progiciel suite à mon développement.</w:t>
      </w:r>
    </w:p>
    <w:p w:rsidR="00D231BD" w:rsidRDefault="00D231BD" w:rsidP="009F37F0">
      <w:pPr>
        <w:pStyle w:val="Corpsdetexte"/>
      </w:pPr>
    </w:p>
    <w:p w:rsidR="009F37F0" w:rsidRDefault="009F37F0" w:rsidP="009F37F0">
      <w:pPr>
        <w:pStyle w:val="Corpsdetexte"/>
      </w:pPr>
      <w:r>
        <w:t>Je réalise ensuite de développement de la correction et effectue mes tests.</w:t>
      </w:r>
      <w:r w:rsidR="00C14793">
        <w:t xml:space="preserve"> J’apporte une précision ici pour souligné qu’un test unitaire au sens propre du terme est impossible sur PeopleNet, en effet afin de tester un traitement, il faut lancer une paie, qui est un ensemble de traitement mettant systématiquement en jeu, un ensemble de composants. C’est pour cela qu’au sein d</w:t>
      </w:r>
      <w:r w:rsidR="00D231BD">
        <w:t>e mon projet j’ai plutôt réalisé</w:t>
      </w:r>
      <w:r w:rsidR="00C14793">
        <w:t xml:space="preserve"> des tests d’intégrations que des tests unitaires</w:t>
      </w:r>
      <w:r w:rsidR="00D231BD">
        <w:t xml:space="preserve"> à proprement parlé</w:t>
      </w:r>
      <w:r w:rsidR="00C14793">
        <w:t>.</w:t>
      </w:r>
    </w:p>
    <w:p w:rsidR="009F37F0" w:rsidRDefault="009F37F0" w:rsidP="009F37F0">
      <w:pPr>
        <w:pStyle w:val="Corpsdetexte"/>
      </w:pPr>
    </w:p>
    <w:p w:rsidR="00D231BD" w:rsidRDefault="009F37F0" w:rsidP="009F37F0">
      <w:pPr>
        <w:pStyle w:val="Corpsdetexte"/>
      </w:pPr>
      <w:r>
        <w:t>Une fois mes tests unitaire</w:t>
      </w:r>
      <w:r w:rsidR="00C14793">
        <w:t>s</w:t>
      </w:r>
      <w:r>
        <w:t>/</w:t>
      </w:r>
      <w:r w:rsidR="00C14793">
        <w:t>d’</w:t>
      </w:r>
      <w:r>
        <w:t xml:space="preserve">intégration passés </w:t>
      </w:r>
      <w:r w:rsidR="00C14793">
        <w:t xml:space="preserve">avec succès, je vais préparer la livraison de ma correction. </w:t>
      </w:r>
    </w:p>
    <w:p w:rsidR="00C14793" w:rsidRDefault="00C14793" w:rsidP="009F37F0">
      <w:pPr>
        <w:pStyle w:val="Corpsdetexte"/>
      </w:pPr>
      <w:r>
        <w:t>PeopleNet étant un progiciel don</w:t>
      </w:r>
      <w:r w:rsidR="00D231BD">
        <w:t>t</w:t>
      </w:r>
      <w:r>
        <w:t xml:space="preserve"> l’ensemble de l’architecture, code compris, se base</w:t>
      </w:r>
      <w:r w:rsidR="00D231BD">
        <w:t>est stocké</w:t>
      </w:r>
      <w:r>
        <w:t xml:space="preserve"> sur une base de donnée, les modifications apportées au progiciel passent par la création de « Task » contenant elles même les « Objects » modifiés/crées/supprimés. On référence </w:t>
      </w:r>
      <w:r w:rsidR="00D231BD">
        <w:t>ainsi</w:t>
      </w:r>
      <w:r>
        <w:t xml:space="preserve"> tous les changements effectué grâce à l’écran « Task and Objects editor » </w:t>
      </w:r>
    </w:p>
    <w:p w:rsidR="00C14793" w:rsidRDefault="00C14793" w:rsidP="009F37F0">
      <w:pPr>
        <w:pStyle w:val="Corpsdetexte"/>
      </w:pPr>
      <w:r w:rsidRPr="00C14793">
        <w:rPr>
          <w:highlight w:val="yellow"/>
        </w:rPr>
        <w:t>[Inserer screen Task and Object editor]</w:t>
      </w:r>
    </w:p>
    <w:p w:rsidR="00D231BD" w:rsidRDefault="00D231BD" w:rsidP="009F37F0">
      <w:pPr>
        <w:pStyle w:val="Corpsdetexte"/>
      </w:pPr>
    </w:p>
    <w:p w:rsidR="00E45770" w:rsidRDefault="00E45770" w:rsidP="009F37F0">
      <w:pPr>
        <w:pStyle w:val="Corpsdetexte"/>
      </w:pPr>
      <w:r>
        <w:t xml:space="preserve">Je lance ensuite l’outil RAMDL ainsi que </w:t>
      </w:r>
      <w:r w:rsidR="00D231BD">
        <w:t>la procédure formalisée</w:t>
      </w:r>
      <w:r>
        <w:t xml:space="preserve"> pour la génération du pack, le test d’installation et la livraison du correctif. </w:t>
      </w:r>
    </w:p>
    <w:p w:rsidR="00E45770" w:rsidRDefault="00E45770" w:rsidP="009F37F0">
      <w:pPr>
        <w:pStyle w:val="Corpsdetexte"/>
      </w:pPr>
    </w:p>
    <w:p w:rsidR="00D231BD" w:rsidRDefault="00E45770" w:rsidP="009F37F0">
      <w:pPr>
        <w:pStyle w:val="Corpsdetexte"/>
      </w:pPr>
      <w:r>
        <w:t>Je commence donc par générer le pack logique</w:t>
      </w:r>
      <w:r w:rsidR="00D231BD">
        <w:t xml:space="preserve"> qui contiendra toutes les modif</w:t>
      </w:r>
      <w:r>
        <w:t xml:space="preserve">ications apportées par la Task sous la forme d’une mini base de données contenant toutes les tables impliquées dans le fonctionnement des objets modifiés. </w:t>
      </w:r>
    </w:p>
    <w:p w:rsidR="00E45770" w:rsidRDefault="00E45770" w:rsidP="009F37F0">
      <w:pPr>
        <w:pStyle w:val="Corpsdetexte"/>
      </w:pPr>
    </w:p>
    <w:p w:rsidR="00E45770" w:rsidRDefault="00E45770" w:rsidP="009F37F0">
      <w:pPr>
        <w:pStyle w:val="Corpsdetexte"/>
      </w:pPr>
      <w:r>
        <w:t xml:space="preserve">Puis je réalise le test d’installation sur l’environnement de tests d’installations qui nous est réservé. </w:t>
      </w:r>
    </w:p>
    <w:p w:rsidR="0056475D" w:rsidRDefault="00E45770" w:rsidP="009F37F0">
      <w:pPr>
        <w:pStyle w:val="Corpsdetexte"/>
      </w:pPr>
      <w:r>
        <w:t>Une fois le test passé avec succès, je référence le pack sur le fichier de suivi des livraisons</w:t>
      </w:r>
      <w:r w:rsidR="0056475D">
        <w:t xml:space="preserve"> qui me fournira le numéro de référence propre à ma livraison. Numéro à spécifier dans le nom du dossier de livraison du client, ainsi que sur </w:t>
      </w:r>
      <w:r w:rsidR="0056475D">
        <w:t>le nom du fichier</w:t>
      </w:r>
      <w:r w:rsidR="0056475D">
        <w:t xml:space="preserve"> Access</w:t>
      </w:r>
      <w:r w:rsidR="0056475D">
        <w:t xml:space="preserve"> </w:t>
      </w:r>
      <w:r w:rsidR="0056475D">
        <w:t>(.mdb)</w:t>
      </w:r>
      <w:r w:rsidR="0056475D">
        <w:t xml:space="preserve"> qui contiendra donc </w:t>
      </w:r>
      <w:r w:rsidR="009846C5">
        <w:t>le pack de mes développements à livrer</w:t>
      </w:r>
      <w:r w:rsidR="0056475D">
        <w:t xml:space="preserve"> et dans </w:t>
      </w:r>
      <w:r w:rsidR="0056475D">
        <w:t>la fiche de livraison</w:t>
      </w:r>
      <w:r w:rsidR="0056475D">
        <w:t>.</w:t>
      </w:r>
    </w:p>
    <w:p w:rsidR="00636D0C" w:rsidRDefault="00636D0C" w:rsidP="009F37F0">
      <w:pPr>
        <w:pStyle w:val="Corpsdetexte"/>
      </w:pPr>
    </w:p>
    <w:p w:rsidR="00636D0C" w:rsidRDefault="00636D0C" w:rsidP="009F37F0">
      <w:pPr>
        <w:pStyle w:val="Corpsdetexte"/>
      </w:pPr>
      <w:r>
        <w:t>Une fois toutes ces tâches achevées, j’envoie un mail selon le modèle respectueux de la procédure imposée :</w:t>
      </w:r>
    </w:p>
    <w:p w:rsidR="00636D0C" w:rsidRDefault="00636D0C" w:rsidP="009F37F0">
      <w:pPr>
        <w:pStyle w:val="Corpsdetexte"/>
      </w:pPr>
    </w:p>
    <w:p w:rsidR="00636D0C" w:rsidRDefault="00636D0C" w:rsidP="009F37F0">
      <w:pPr>
        <w:pStyle w:val="Corpsdetexte"/>
      </w:pPr>
      <w:r w:rsidRPr="00636D0C">
        <w:rPr>
          <w:highlight w:val="yellow"/>
        </w:rPr>
        <w:t>{Capture d’écran mail de livraison}</w:t>
      </w:r>
    </w:p>
    <w:p w:rsidR="009846C5" w:rsidRDefault="00E45770" w:rsidP="009846C5">
      <w:pPr>
        <w:pStyle w:val="Corpsdetexte"/>
      </w:pPr>
      <w:r>
        <w:t xml:space="preserve"> </w:t>
      </w:r>
    </w:p>
    <w:p w:rsidR="006862F4" w:rsidRDefault="00636D0C" w:rsidP="00E4627A">
      <w:pPr>
        <w:pStyle w:val="Corpsdetexte"/>
      </w:pPr>
      <w:r>
        <w:t>Comme le veut la procédure, je mets en destinataire la liste de diffusion de l’équipe de développement en plus de celle de la DEI afin de maintenir une traçabilité et une communication sur l’avancement de l’équipe</w:t>
      </w:r>
      <w:r w:rsidR="006862F4">
        <w:t xml:space="preserve"> au sein de celle-ci</w:t>
      </w:r>
      <w:r>
        <w:t>.</w:t>
      </w:r>
    </w:p>
    <w:p w:rsidR="006862F4" w:rsidRDefault="006862F4" w:rsidP="00E4627A">
      <w:pPr>
        <w:pStyle w:val="Corpsdetexte"/>
      </w:pPr>
    </w:p>
    <w:p w:rsidR="00E4627A" w:rsidRDefault="006862F4" w:rsidP="00E4627A">
      <w:pPr>
        <w:pStyle w:val="Corpsdetexte"/>
      </w:pPr>
      <w:r>
        <w:t xml:space="preserve">Pour terminer, et pour faciliter le pilotage du projet, je m’impute sur les demandes que j’ai traité sur l’outil GamaWeb développé par CGI. </w:t>
      </w:r>
    </w:p>
    <w:p w:rsidR="006862F4" w:rsidRDefault="006862F4" w:rsidP="006862F4">
      <w:pPr>
        <w:keepNext/>
      </w:pPr>
      <w:r w:rsidRPr="00D32831">
        <w:rPr>
          <w:noProof/>
          <w:lang w:eastAsia="fr-FR"/>
        </w:rPr>
        <w:drawing>
          <wp:inline distT="0" distB="0" distL="0" distR="0" wp14:anchorId="34BCAE63" wp14:editId="457AD518">
            <wp:extent cx="6081623" cy="3097191"/>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9617" cy="3106355"/>
                    </a:xfrm>
                    <a:prstGeom prst="rect">
                      <a:avLst/>
                    </a:prstGeom>
                  </pic:spPr>
                </pic:pic>
              </a:graphicData>
            </a:graphic>
          </wp:inline>
        </w:drawing>
      </w:r>
    </w:p>
    <w:p w:rsidR="006862F4" w:rsidRDefault="006862F4" w:rsidP="006862F4">
      <w:pPr>
        <w:pStyle w:val="Lgende"/>
        <w:jc w:val="cente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L'outil GamaWeb</w:t>
      </w:r>
      <w:r>
        <w:t xml:space="preserve"> – Liste des demandes</w:t>
      </w:r>
    </w:p>
    <w:p w:rsidR="006862F4" w:rsidRDefault="006862F4" w:rsidP="00E4627A">
      <w:pPr>
        <w:pStyle w:val="Corpsdetexte"/>
      </w:pPr>
    </w:p>
    <w:p w:rsidR="006862F4" w:rsidRDefault="006862F4" w:rsidP="00E4627A">
      <w:pPr>
        <w:pStyle w:val="Corpsdetexte"/>
      </w:pPr>
      <w:r>
        <w:t>J</w:t>
      </w:r>
      <w:r>
        <w:t>e spécifie, au fur et à mesure de mon avancement,</w:t>
      </w:r>
      <w:r>
        <w:t>combien de temps j’ai passé sur une tache liée à une demande client ainsi que mon reste à faire.</w:t>
      </w:r>
    </w:p>
    <w:p w:rsidR="006862F4" w:rsidRDefault="006862F4" w:rsidP="00E4627A">
      <w:pPr>
        <w:pStyle w:val="Corpsdetexte"/>
      </w:pPr>
    </w:p>
    <w:p w:rsidR="006862F4" w:rsidRDefault="006862F4" w:rsidP="00E4627A">
      <w:pPr>
        <w:pStyle w:val="Corpsdetexte"/>
      </w:pPr>
      <w:r w:rsidRPr="006862F4">
        <w:rPr>
          <w:highlight w:val="yellow"/>
        </w:rPr>
        <w:t>{Insèrer une autre capture de l’écran d’imputation GamaWeb}</w:t>
      </w:r>
    </w:p>
    <w:p w:rsidR="007D7C49" w:rsidRDefault="007D7C49" w:rsidP="00E4627A">
      <w:pPr>
        <w:pStyle w:val="Corpsdetexte"/>
      </w:pPr>
    </w:p>
    <w:p w:rsidR="007D7C49" w:rsidRDefault="007D7C49" w:rsidP="006C2BA2">
      <w:pPr>
        <w:pStyle w:val="Titre4"/>
      </w:pPr>
      <w:r>
        <w:t>Remontée d’expérience : Résolution de l’OCUN –</w:t>
      </w:r>
      <w:r w:rsidR="006C2BA2">
        <w:t xml:space="preserve"> </w:t>
      </w:r>
    </w:p>
    <w:p w:rsidR="006C2BA2" w:rsidRDefault="006C2BA2" w:rsidP="006C2BA2">
      <w:pPr>
        <w:pStyle w:val="Corpsdetexte"/>
      </w:pPr>
    </w:p>
    <w:p w:rsidR="006C2BA2" w:rsidRPr="006C2BA2" w:rsidRDefault="006C2BA2" w:rsidP="006C2BA2">
      <w:pPr>
        <w:pStyle w:val="Corpsdetexte"/>
      </w:pPr>
      <w:bookmarkStart w:id="19" w:name="_GoBack"/>
      <w:bookmarkEnd w:id="19"/>
    </w:p>
    <w:p w:rsidR="00E4627A" w:rsidRDefault="00E4627A" w:rsidP="00720975">
      <w:pPr>
        <w:pStyle w:val="Titre2"/>
      </w:pPr>
      <w:bookmarkStart w:id="20" w:name="_Toc51690722"/>
      <w:r>
        <w:t>le proj</w:t>
      </w:r>
      <w:r w:rsidR="008A6DA9">
        <w:t xml:space="preserve">et SRE de CDR </w:t>
      </w:r>
      <w:r>
        <w:t>:</w:t>
      </w:r>
      <w:r w:rsidR="008A6DA9">
        <w:t xml:space="preserve"> Integration d’un nouveau fond</w:t>
      </w:r>
      <w:bookmarkEnd w:id="20"/>
    </w:p>
    <w:p w:rsidR="001466C4" w:rsidRDefault="00636D0C" w:rsidP="00636D0C">
      <w:pPr>
        <w:pStyle w:val="Titre3"/>
      </w:pPr>
      <w:r>
        <w:t>Rédaction de sfd</w:t>
      </w:r>
    </w:p>
    <w:p w:rsidR="00636D0C" w:rsidRDefault="00636D0C" w:rsidP="00636D0C">
      <w:pPr>
        <w:pStyle w:val="Titre3"/>
      </w:pPr>
      <w:r>
        <w:t>Développement des composants</w:t>
      </w:r>
    </w:p>
    <w:p w:rsidR="00636D0C" w:rsidRDefault="00636D0C" w:rsidP="00636D0C">
      <w:pPr>
        <w:pStyle w:val="Titre3"/>
      </w:pPr>
      <w:r>
        <w:t>Réalisation de tests unitaires</w:t>
      </w:r>
    </w:p>
    <w:p w:rsidR="00636D0C" w:rsidRPr="00636D0C" w:rsidRDefault="00636D0C" w:rsidP="00636D0C">
      <w:pPr>
        <w:pStyle w:val="Corpsdetexte"/>
      </w:pPr>
    </w:p>
    <w:p w:rsidR="001466C4" w:rsidRDefault="001466C4" w:rsidP="001466C4">
      <w:pPr>
        <w:pStyle w:val="Corpsdetexte"/>
      </w:pPr>
    </w:p>
    <w:p w:rsidR="001466C4" w:rsidRPr="001466C4" w:rsidRDefault="001466C4" w:rsidP="001466C4">
      <w:pPr>
        <w:pStyle w:val="Corpsdetexte"/>
      </w:pPr>
    </w:p>
    <w:p w:rsidR="00E4627A" w:rsidRPr="00E4627A" w:rsidRDefault="00E4627A" w:rsidP="00E4627A">
      <w:pPr>
        <w:pStyle w:val="Corpsdetexte"/>
      </w:pPr>
    </w:p>
    <w:p w:rsidR="00331C22" w:rsidRPr="0027558F" w:rsidRDefault="00331C22" w:rsidP="00331C22"/>
    <w:p w:rsidR="00720975" w:rsidRDefault="00720975" w:rsidP="00720975">
      <w:pPr>
        <w:pStyle w:val="Titre2"/>
      </w:pPr>
      <w:bookmarkStart w:id="21" w:name="_Toc51690724"/>
      <w:bookmarkStart w:id="22" w:name="_Toc51690715"/>
      <w:r>
        <w:t>Developpement d’un nouveau module</w:t>
      </w:r>
      <w:bookmarkEnd w:id="22"/>
    </w:p>
    <w:p w:rsidR="00720975" w:rsidRDefault="00720975" w:rsidP="00720975">
      <w:pPr>
        <w:pStyle w:val="Corpsdetexte"/>
      </w:pPr>
      <w:r>
        <w:t>Ma première mission au sein du projet, une fois la première partie de ma formation terminée, fut de répondre au besoin exprimé par le DSI de l’entreprise MTP d’abord par communication téléphonique, puis pour les précisions sur les spécifications fonctionnelle, par échange de mails (cf  Annexes : Précision du besoin sur avances sur salaires) :</w:t>
      </w:r>
    </w:p>
    <w:p w:rsidR="00720975" w:rsidRDefault="00720975" w:rsidP="00720975">
      <w:pPr>
        <w:pStyle w:val="Corpsdetexte"/>
      </w:pPr>
      <w:r w:rsidRPr="0017540A">
        <w:rPr>
          <w:highlight w:val="yellow"/>
        </w:rPr>
        <w:t>[Inserer Capture mails devis 8 ]</w:t>
      </w:r>
    </w:p>
    <w:p w:rsidR="00720975" w:rsidRDefault="00720975" w:rsidP="00720975">
      <w:pPr>
        <w:pStyle w:val="Corpsdetexte"/>
      </w:pPr>
    </w:p>
    <w:p w:rsidR="00720975" w:rsidRDefault="00720975" w:rsidP="00720975">
      <w:pPr>
        <w:pStyle w:val="Titre3"/>
      </w:pPr>
      <w:bookmarkStart w:id="23" w:name="_Toc51690716"/>
      <w:r>
        <w:t>Le besoin</w:t>
      </w:r>
      <w:bookmarkEnd w:id="23"/>
    </w:p>
    <w:p w:rsidR="00720975" w:rsidRDefault="00720975" w:rsidP="00720975">
      <w:pPr>
        <w:pStyle w:val="Corpsdetexte"/>
      </w:pPr>
      <w:r>
        <w:t>Le besoin exprimé était de développer, au sein de PeopleNet, une solution permettant aux gestionnaires de paie de saisir, hors-paie, des avances sur salaire et sur 13</w:t>
      </w:r>
      <w:r w:rsidRPr="0017540A">
        <w:rPr>
          <w:vertAlign w:val="superscript"/>
        </w:rPr>
        <w:t>ème</w:t>
      </w:r>
      <w:r>
        <w:t xml:space="preserve"> mois pour les salariés de l’entreprise permettant un remboursement par prélèvement sur salaire ou sur acompte 13</w:t>
      </w:r>
      <w:r w:rsidRPr="0050412B">
        <w:rPr>
          <w:vertAlign w:val="superscript"/>
        </w:rPr>
        <w:t>ème</w:t>
      </w:r>
      <w:r>
        <w:t xml:space="preserve"> des sommes avancées selon la nature de l’avance.</w:t>
      </w:r>
    </w:p>
    <w:p w:rsidR="00720975" w:rsidRDefault="00720975" w:rsidP="00720975">
      <w:pPr>
        <w:pStyle w:val="Corpsdetexte"/>
      </w:pPr>
    </w:p>
    <w:p w:rsidR="00720975" w:rsidRDefault="00720975" w:rsidP="00720975">
      <w:pPr>
        <w:pStyle w:val="Titre3"/>
      </w:pPr>
      <w:bookmarkStart w:id="24" w:name="_Toc51690717"/>
      <w:r>
        <w:t>La conception</w:t>
      </w:r>
      <w:bookmarkEnd w:id="24"/>
    </w:p>
    <w:p w:rsidR="00720975" w:rsidRDefault="00720975" w:rsidP="00720975">
      <w:pPr>
        <w:pStyle w:val="Corpsdetexte"/>
      </w:pPr>
      <w:r>
        <w:t>Un membre de l’équipe ayant développé un autre module de saisie hors-paie de notes de frais un peu plus tôt, et n’étant moi-même pas encore très familier avec l’environnement PeopleNet et le domaine fonctionnel de la paie, j’ai pu me baser sur son travail pour réaliser mon développement.</w:t>
      </w:r>
    </w:p>
    <w:p w:rsidR="00720975" w:rsidRDefault="00720975" w:rsidP="00720975">
      <w:pPr>
        <w:pStyle w:val="Titre3"/>
      </w:pPr>
      <w:bookmarkStart w:id="25" w:name="_Toc51690718"/>
      <w:r>
        <w:t>le developpement</w:t>
      </w:r>
      <w:bookmarkEnd w:id="25"/>
    </w:p>
    <w:p w:rsidR="00720975" w:rsidRDefault="00720975" w:rsidP="00720975">
      <w:pPr>
        <w:pStyle w:val="Corpsdetexte"/>
      </w:pPr>
      <w:r>
        <w:t>J’ai donc développé 2 nouvelles rubriques de paie (une rubrique de paie est un élément qui peut être affiché sur le bulletin de salaire, il comprend des composants possédant chacun son code d’exécution et son paramétrage), une pour l’avance sur salaire, une autre pour l’avance sur 13</w:t>
      </w:r>
      <w:r w:rsidRPr="00F05EAD">
        <w:rPr>
          <w:vertAlign w:val="superscript"/>
        </w:rPr>
        <w:t>ème</w:t>
      </w:r>
      <w:r>
        <w:t xml:space="preserve"> mois, le remboursement des deux fonctionnant de manière différentes pour leur remboursement.</w:t>
      </w:r>
    </w:p>
    <w:p w:rsidR="00720975" w:rsidRDefault="00720975" w:rsidP="00720975">
      <w:pPr>
        <w:pStyle w:val="Titre4"/>
      </w:pPr>
      <w:r>
        <w:t>Avances sur salaire :</w:t>
      </w:r>
    </w:p>
    <w:p w:rsidR="00720975" w:rsidRDefault="00720975" w:rsidP="00720975">
      <w:pPr>
        <w:pStyle w:val="Corpsdetexte"/>
      </w:pPr>
      <w:r>
        <w:t>J’ai commencé par le module d’avance sur salaire, ses modalités de remboursement étant plus simples à appréhendées. J’ai pour cela retrouver l’objet (Meta4Objet) gérant le traitement des saisies hors-paie, retrouver les méthodes de gestion des saisie, les champs qu’il contenait déjà me suffisant amplement :</w:t>
      </w:r>
    </w:p>
    <w:p w:rsidR="00720975" w:rsidRDefault="00720975" w:rsidP="00720975">
      <w:pPr>
        <w:pStyle w:val="Corpsdetexte"/>
      </w:pPr>
      <w:r w:rsidRPr="00695AF2">
        <w:rPr>
          <w:highlight w:val="yellow"/>
        </w:rPr>
        <w:t>[Inserer capture structure objet de saisie hors paie]</w:t>
      </w:r>
    </w:p>
    <w:p w:rsidR="00720975" w:rsidRPr="0050412B" w:rsidRDefault="00720975" w:rsidP="00720975">
      <w:pPr>
        <w:pStyle w:val="Corpsdetexte"/>
      </w:pPr>
      <w:r>
        <w:t>J’ai ensuite inséré mes modifications dans ses méthodes tout en commentant mon code afin d’assurer la traçabilité des modifications.</w:t>
      </w:r>
    </w:p>
    <w:p w:rsidR="00720975" w:rsidRDefault="00720975" w:rsidP="00720975">
      <w:pPr>
        <w:pStyle w:val="Titre3"/>
      </w:pPr>
      <w:bookmarkStart w:id="26" w:name="_Toc51690719"/>
      <w:r>
        <w:t>les tests</w:t>
      </w:r>
      <w:bookmarkEnd w:id="26"/>
    </w:p>
    <w:p w:rsidR="00720975" w:rsidRDefault="00720975" w:rsidP="00720975">
      <w:pPr>
        <w:pStyle w:val="Titre1"/>
        <w:numPr>
          <w:ilvl w:val="0"/>
          <w:numId w:val="0"/>
        </w:numPr>
      </w:pPr>
      <w:bookmarkStart w:id="27" w:name="_Toc51690720"/>
      <w:r>
        <w:t>la generation et livraison du package</w:t>
      </w:r>
      <w:bookmarkEnd w:id="27"/>
    </w:p>
    <w:p w:rsidR="00720975" w:rsidRDefault="00720975" w:rsidP="00720975">
      <w:pPr>
        <w:pStyle w:val="Corpsdetexte"/>
      </w:pPr>
    </w:p>
    <w:p w:rsidR="00720975" w:rsidRPr="00720975" w:rsidRDefault="00720975" w:rsidP="00720975">
      <w:pPr>
        <w:pStyle w:val="Corpsdetexte"/>
      </w:pPr>
    </w:p>
    <w:p w:rsidR="00720975" w:rsidRPr="00720975" w:rsidRDefault="00720975" w:rsidP="00720975">
      <w:pPr>
        <w:pStyle w:val="Corpsdetexte"/>
      </w:pPr>
    </w:p>
    <w:p w:rsidR="00331C22" w:rsidRDefault="00331C22" w:rsidP="00E67CB7">
      <w:pPr>
        <w:pStyle w:val="Titre1"/>
        <w:numPr>
          <w:ilvl w:val="0"/>
          <w:numId w:val="0"/>
        </w:numPr>
      </w:pPr>
      <w:r>
        <w:t>Projet</w:t>
      </w:r>
      <w:r w:rsidR="00B76F46">
        <w:t>s</w:t>
      </w:r>
      <w:r>
        <w:t xml:space="preserve"> Personnel</w:t>
      </w:r>
      <w:r w:rsidR="00B76F46">
        <w:t>s</w:t>
      </w:r>
      <w:r w:rsidR="003D7858">
        <w:t> :</w:t>
      </w:r>
      <w:bookmarkEnd w:id="21"/>
    </w:p>
    <w:p w:rsidR="003D7858" w:rsidRDefault="003D7858" w:rsidP="003D7858">
      <w:pPr>
        <w:pStyle w:val="Titre2"/>
      </w:pPr>
      <w:bookmarkStart w:id="28" w:name="_Toc51690725"/>
      <w:r>
        <w:t>Animoz</w:t>
      </w:r>
      <w:bookmarkEnd w:id="28"/>
    </w:p>
    <w:p w:rsidR="003D7858" w:rsidRDefault="003D7858" w:rsidP="003D7858">
      <w:pPr>
        <w:pStyle w:val="Corpsdetexte"/>
      </w:pPr>
      <w:r>
        <w:t xml:space="preserve">Il s’agit d’un projet dont la conception et les spécifications fonctionnelles et techniques nous ont été données. Afin de créer une application Web de gestion d’un parc animalier </w:t>
      </w:r>
      <w:r w:rsidR="0050412B">
        <w:t>simpliste mais possédant quelques règles fonctionnelles à implémenter.</w:t>
      </w:r>
      <w:r w:rsidR="002A62B6">
        <w:t xml:space="preserve"> </w:t>
      </w:r>
    </w:p>
    <w:p w:rsidR="004B7607" w:rsidRDefault="004B7607" w:rsidP="004B7607">
      <w:pPr>
        <w:pStyle w:val="Titre3"/>
      </w:pPr>
      <w:bookmarkStart w:id="29" w:name="_Toc51690726"/>
      <w:r>
        <w:t>Outils utilisés :</w:t>
      </w:r>
      <w:bookmarkEnd w:id="29"/>
    </w:p>
    <w:p w:rsidR="00C05DA5" w:rsidRPr="00C05DA5" w:rsidRDefault="00C05DA5" w:rsidP="00C05DA5">
      <w:pPr>
        <w:pStyle w:val="Corpsdetexte"/>
      </w:pPr>
      <w:r>
        <w:t xml:space="preserve">Il est développé avec Java Spring MVC, les tests unitaires sont réalisés avec l’aide de Junit et la génération des artéfacts du projet est automatiser par Maven. </w:t>
      </w:r>
    </w:p>
    <w:p w:rsidR="003D7858" w:rsidRDefault="003D7858" w:rsidP="003D7858">
      <w:pPr>
        <w:pStyle w:val="Corpsdetexte"/>
      </w:pPr>
      <w:r>
        <w:t>J’ai voulus sur ce projet</w:t>
      </w:r>
      <w:r w:rsidR="00C05DA5">
        <w:t>,</w:t>
      </w:r>
      <w:r>
        <w:t xml:space="preserve"> creusé un peu du côté de l’intégration et le déploiement continues en voulant déployer mon application sur un container Docker que j’ai paramétré afin de fournir</w:t>
      </w:r>
      <w:r w:rsidR="004B7607">
        <w:t xml:space="preserve"> un environnement de déploiement et </w:t>
      </w:r>
      <w:r>
        <w:t>de tests pour l’application.</w:t>
      </w:r>
    </w:p>
    <w:p w:rsidR="004B7607" w:rsidRDefault="004B7607" w:rsidP="003D7858">
      <w:pPr>
        <w:pStyle w:val="Corpsdetexte"/>
      </w:pPr>
      <w:r>
        <w:t xml:space="preserve">Docker est un logiciel très puissant permettant de générer des infrastructures virtuelles à partir de code écrit par </w:t>
      </w:r>
      <w:r w:rsidR="00C05DA5">
        <w:t>un</w:t>
      </w:r>
      <w:r>
        <w:t xml:space="preserve"> développeur. </w:t>
      </w:r>
    </w:p>
    <w:p w:rsidR="004B7607" w:rsidRDefault="004B7607" w:rsidP="003D7858">
      <w:pPr>
        <w:pStyle w:val="Corpsdetexte"/>
      </w:pPr>
      <w:r>
        <w:t xml:space="preserve">En complément, et toujours dans une optique d’intégration/déploiement continue, j’ai hébergé le container et le code de l’application sur </w:t>
      </w:r>
      <w:r w:rsidR="00184947">
        <w:t xml:space="preserve">mon </w:t>
      </w:r>
      <w:r>
        <w:t>GitLab, un hébergeur de répositories permettant</w:t>
      </w:r>
      <w:r w:rsidR="00C05DA5">
        <w:t>,</w:t>
      </w:r>
      <w:r>
        <w:t xml:space="preserve"> entre autre</w:t>
      </w:r>
      <w:r w:rsidR="00C05DA5">
        <w:t>,</w:t>
      </w:r>
      <w:r>
        <w:t xml:space="preserve"> de générer un fichier .</w:t>
      </w:r>
      <w:r w:rsidRPr="004B7607">
        <w:rPr>
          <w:rStyle w:val="Emphaseple"/>
        </w:rPr>
        <w:t>gitlab-ci.yml</w:t>
      </w:r>
      <w:r>
        <w:t xml:space="preserve"> qui contiendra le script des différentes étapes par lesquelles passera </w:t>
      </w:r>
      <w:r w:rsidR="00C05DA5">
        <w:t>l’artefact lors de son déploiement</w:t>
      </w:r>
      <w:r>
        <w:t>.</w:t>
      </w:r>
    </w:p>
    <w:p w:rsidR="004B7607" w:rsidRDefault="004B7607" w:rsidP="003D7858">
      <w:pPr>
        <w:pStyle w:val="Corpsdetexte"/>
      </w:pPr>
    </w:p>
    <w:p w:rsidR="003D7858" w:rsidRDefault="003D7858" w:rsidP="002A62B6">
      <w:pPr>
        <w:pStyle w:val="Corpsdetexte"/>
      </w:pPr>
      <w:r>
        <w:t xml:space="preserve">Je vais surtout m’attarder ici </w:t>
      </w:r>
      <w:r w:rsidR="00B76F46">
        <w:t>sur les</w:t>
      </w:r>
      <w:r>
        <w:t xml:space="preserve"> scripts réalisés pour mettre en </w:t>
      </w:r>
      <w:r w:rsidR="004B7607">
        <w:t xml:space="preserve">place l’environnement virtuel tels que ceux du </w:t>
      </w:r>
      <w:r w:rsidR="004B7607" w:rsidRPr="004B7607">
        <w:rPr>
          <w:rStyle w:val="Emphaseple"/>
        </w:rPr>
        <w:t>DockerFile</w:t>
      </w:r>
      <w:r w:rsidR="004B7607">
        <w:t xml:space="preserve">, du </w:t>
      </w:r>
      <w:r w:rsidR="004B7607" w:rsidRPr="004B7607">
        <w:rPr>
          <w:rStyle w:val="Emphaseple"/>
        </w:rPr>
        <w:t>docker-compose.yml</w:t>
      </w:r>
      <w:r w:rsidR="004B7607">
        <w:t xml:space="preserve"> </w:t>
      </w:r>
      <w:r w:rsidR="002A62B6">
        <w:t>et le contenu</w:t>
      </w:r>
      <w:r w:rsidR="004B7607">
        <w:t xml:space="preserve"> </w:t>
      </w:r>
      <w:r w:rsidR="002A62B6">
        <w:t>d</w:t>
      </w:r>
      <w:r w:rsidR="004B7607">
        <w:t xml:space="preserve">e </w:t>
      </w:r>
      <w:r w:rsidR="004B7607">
        <w:rPr>
          <w:rStyle w:val="Emphaseple"/>
        </w:rPr>
        <w:t xml:space="preserve">.gitlab-ci.yml </w:t>
      </w:r>
      <w:r w:rsidR="002A62B6" w:rsidRPr="002A62B6">
        <w:t>per</w:t>
      </w:r>
      <w:r w:rsidR="002A62B6">
        <w:t>mettant le lancemen</w:t>
      </w:r>
      <w:r w:rsidR="00184947">
        <w:t xml:space="preserve">t automatique de tests d’intégration </w:t>
      </w:r>
      <w:r w:rsidR="00C05DA5">
        <w:t xml:space="preserve">et de déploiement </w:t>
      </w:r>
      <w:r w:rsidR="002A62B6">
        <w:t xml:space="preserve">à chaque </w:t>
      </w:r>
      <w:r w:rsidR="002314C1">
        <w:t>commit/push</w:t>
      </w:r>
      <w:r w:rsidR="002A62B6">
        <w:t xml:space="preserve"> sur la branch Master du projet.</w:t>
      </w:r>
    </w:p>
    <w:p w:rsidR="00C05DA5" w:rsidRPr="002A62B6" w:rsidRDefault="00C05DA5" w:rsidP="002A62B6">
      <w:pPr>
        <w:pStyle w:val="Corpsdetexte"/>
      </w:pPr>
    </w:p>
    <w:p w:rsidR="00331C22" w:rsidRDefault="00331C22" w:rsidP="00331C22">
      <w:pPr>
        <w:pStyle w:val="Titre2"/>
      </w:pPr>
      <w:bookmarkStart w:id="30" w:name="_Toc51690727"/>
      <w:r>
        <w:t>Randoudev3</w:t>
      </w:r>
      <w:bookmarkEnd w:id="30"/>
      <w:r>
        <w:t> </w:t>
      </w:r>
    </w:p>
    <w:p w:rsidR="00331C22" w:rsidRDefault="00331C22" w:rsidP="002314C1">
      <w:pPr>
        <w:pStyle w:val="Corpsdetexte"/>
      </w:pPr>
      <w:r>
        <w:t xml:space="preserve">Dans le cadre de la semaine de développement d’un projet en équipe en distanciel au sein de la formation UDEV, j’ai développé une application web </w:t>
      </w:r>
      <w:r w:rsidR="00C05DA5">
        <w:t>multicouches</w:t>
      </w:r>
      <w:r>
        <w:t xml:space="preserve"> de gestion d’itinéraires de randonnée et de consultation d’étapes par le biais de QRCodes.</w:t>
      </w:r>
    </w:p>
    <w:p w:rsidR="00331C22" w:rsidRDefault="00331C22" w:rsidP="002314C1">
      <w:pPr>
        <w:pStyle w:val="Corpsdetexte"/>
      </w:pPr>
      <w:r>
        <w:t xml:space="preserve">Cette semaine de projet étant en autonomie, le choix des technologies et des outils était libre. Le délai étant fixé, la méthode de gestion de projet était </w:t>
      </w:r>
      <w:r w:rsidR="00C05DA5">
        <w:t xml:space="preserve">également </w:t>
      </w:r>
      <w:r>
        <w:t>fixée</w:t>
      </w:r>
      <w:r w:rsidR="00C05DA5">
        <w:t>,</w:t>
      </w:r>
      <w:r>
        <w:t xml:space="preserve"> mais nous avons tout de même tenté d’utilisé un Kanban inspiré de l’Agilité</w:t>
      </w:r>
      <w:r w:rsidR="00A030C0">
        <w:t>, de développer les fonctionnalités de manière incrémentale en nous inspirant des User Strories fournies sous forme de scénario.</w:t>
      </w:r>
      <w:r>
        <w:t xml:space="preserve"> </w:t>
      </w:r>
    </w:p>
    <w:p w:rsidR="00331C22" w:rsidRDefault="00331C22" w:rsidP="00331C22">
      <w:pPr>
        <w:pStyle w:val="Titre3"/>
      </w:pPr>
      <w:bookmarkStart w:id="31" w:name="_Toc51690728"/>
      <w:r>
        <w:t>La conception</w:t>
      </w:r>
      <w:bookmarkEnd w:id="31"/>
    </w:p>
    <w:p w:rsidR="00331C22" w:rsidRPr="00BC2B63" w:rsidRDefault="00331C22" w:rsidP="00331C22">
      <w:pPr>
        <w:pStyle w:val="Titre4"/>
      </w:pPr>
      <w:r>
        <w:lastRenderedPageBreak/>
        <w:t>Les technologies utilisées :</w:t>
      </w:r>
    </w:p>
    <w:p w:rsidR="00331C22" w:rsidRDefault="00331C22" w:rsidP="002314C1">
      <w:pPr>
        <w:pStyle w:val="Corpsdetexte"/>
      </w:pPr>
      <w:r>
        <w:t>Nous avons donc décidé que notre application serait développée avec l’infrastructure suivante :</w:t>
      </w:r>
    </w:p>
    <w:p w:rsidR="00331C22" w:rsidRDefault="00331C22" w:rsidP="002314C1">
      <w:pPr>
        <w:pStyle w:val="Corpsdetexte"/>
      </w:pPr>
      <w:r>
        <w:t>L’application web tournera sur un serveur Apache Tomcat qui servira de conteneur de servlets Java.</w:t>
      </w:r>
    </w:p>
    <w:p w:rsidR="00331C22" w:rsidRDefault="00331C22" w:rsidP="002314C1">
      <w:pPr>
        <w:pStyle w:val="Corpsdetexte"/>
      </w:pPr>
      <w:r>
        <w:t>Sera développé avec le fr</w:t>
      </w:r>
      <w:r w:rsidR="00A030C0">
        <w:t xml:space="preserve">amework Java Spring MVC pour les </w:t>
      </w:r>
      <w:r>
        <w:t>partie</w:t>
      </w:r>
      <w:r w:rsidR="00A030C0">
        <w:t>s</w:t>
      </w:r>
      <w:r>
        <w:t xml:space="preserve"> serveur </w:t>
      </w:r>
      <w:r w:rsidR="00A030C0">
        <w:t xml:space="preserve">et client </w:t>
      </w:r>
      <w:r>
        <w:t>de l’application.</w:t>
      </w:r>
    </w:p>
    <w:p w:rsidR="00331C22" w:rsidRDefault="00331C22" w:rsidP="002314C1">
      <w:pPr>
        <w:pStyle w:val="Corpsdetexte"/>
      </w:pPr>
      <w:r>
        <w:t xml:space="preserve">Communiquera avec une base de donnée MySQL hébergée sur un serveur Wamp en local </w:t>
      </w:r>
      <w:r w:rsidR="00A030C0">
        <w:t>grâce au plugin</w:t>
      </w:r>
      <w:r>
        <w:t xml:space="preserve"> JPA (Java Persistance API)</w:t>
      </w:r>
      <w:r w:rsidR="00A030C0">
        <w:t xml:space="preserve"> de Hibernate</w:t>
      </w:r>
      <w:r>
        <w:t>.</w:t>
      </w:r>
    </w:p>
    <w:p w:rsidR="00331C22" w:rsidRDefault="00331C22" w:rsidP="002314C1">
      <w:pPr>
        <w:pStyle w:val="Corpsdetexte"/>
      </w:pPr>
      <w:r>
        <w:t xml:space="preserve">Utilisera JSP pour les Views, complétée par une </w:t>
      </w:r>
      <w:r w:rsidR="00A030C0">
        <w:t xml:space="preserve">quelques lignes de </w:t>
      </w:r>
      <w:r>
        <w:t>JavaScript.</w:t>
      </w:r>
    </w:p>
    <w:p w:rsidR="00331C22" w:rsidRDefault="00331C22" w:rsidP="002314C1">
      <w:pPr>
        <w:pStyle w:val="Corpsdetexte"/>
      </w:pPr>
    </w:p>
    <w:p w:rsidR="00331C22" w:rsidRDefault="00331C22" w:rsidP="002314C1">
      <w:pPr>
        <w:pStyle w:val="Corpsdetexte"/>
      </w:pPr>
      <w:r>
        <w:t xml:space="preserve">En raison d’une contrainte imprévue, l’équipe de développement n’étant pas au complet sur le temps de développement du projet, le périmètre de l’application ne répondra qu’aux User Stories </w:t>
      </w:r>
      <w:r w:rsidRPr="004B028B">
        <w:rPr>
          <w:highlight w:val="yellow"/>
        </w:rPr>
        <w:t xml:space="preserve">des scénarios 1 à 8 </w:t>
      </w:r>
      <w:r>
        <w:t xml:space="preserve">(cf Annexes : « User Stories RendoUdev3 ») </w:t>
      </w:r>
    </w:p>
    <w:p w:rsidR="00AC797B" w:rsidRDefault="00AC797B" w:rsidP="00AC797B">
      <w:pPr>
        <w:pStyle w:val="Titre4"/>
      </w:pPr>
      <w:r>
        <w:t xml:space="preserve">Les fonctionnalités </w:t>
      </w:r>
    </w:p>
    <w:p w:rsidR="00AC797B" w:rsidRDefault="00AC797B" w:rsidP="00AC797B">
      <w:pPr>
        <w:pStyle w:val="Corpsdetexte"/>
      </w:pPr>
      <w:r>
        <w:t>J’ai représenté les User Stories mises en place au sein de l’application sous forme d’un Use Case UML que voici :</w:t>
      </w:r>
    </w:p>
    <w:p w:rsidR="00AC797B" w:rsidRPr="00AC797B" w:rsidRDefault="00AC797B" w:rsidP="00AC797B">
      <w:pPr>
        <w:pStyle w:val="Corpsdetexte"/>
      </w:pPr>
      <w:r w:rsidRPr="00AC797B">
        <w:rPr>
          <w:highlight w:val="yellow"/>
        </w:rPr>
        <w:t>USE CASE a FAIRE</w:t>
      </w:r>
    </w:p>
    <w:p w:rsidR="00331C22" w:rsidRDefault="00331C22" w:rsidP="00331C22">
      <w:pPr>
        <w:pStyle w:val="Titre4"/>
      </w:pPr>
      <w:r>
        <w:t>La base de donnée</w:t>
      </w:r>
    </w:p>
    <w:p w:rsidR="00331C22" w:rsidRDefault="00331C22" w:rsidP="002314C1">
      <w:pPr>
        <w:pStyle w:val="Corpsdetexte"/>
      </w:pPr>
      <w:r>
        <w:t>Une fois les user stories lues</w:t>
      </w:r>
      <w:r w:rsidR="00A030C0">
        <w:t xml:space="preserve"> et </w:t>
      </w:r>
      <w:r w:rsidR="0033369B">
        <w:t>sélectionnées</w:t>
      </w:r>
      <w:r>
        <w:t xml:space="preserve">, nous les avons découpées en fonctionnalités, ces fonctionnalités ayant besoin de données pour être testées j’ai donc besoin d’une base de données conceptuellement correcte et fonctionnelle. </w:t>
      </w:r>
    </w:p>
    <w:p w:rsidR="00331C22" w:rsidRDefault="00331C22" w:rsidP="002314C1">
      <w:pPr>
        <w:pStyle w:val="Corpsdetexte"/>
      </w:pPr>
    </w:p>
    <w:p w:rsidR="00331C22" w:rsidRDefault="00331C22" w:rsidP="002314C1">
      <w:pPr>
        <w:pStyle w:val="Corpsdetexte"/>
      </w:pPr>
      <w:r>
        <w:t xml:space="preserve">Voici le </w:t>
      </w:r>
      <w:r w:rsidR="00A030C0">
        <w:t xml:space="preserve">diagramme </w:t>
      </w:r>
      <w:r w:rsidR="008C44ED">
        <w:t>relationnel des entités de l’application</w:t>
      </w:r>
      <w:r>
        <w:t xml:space="preserve"> :</w:t>
      </w:r>
    </w:p>
    <w:p w:rsidR="008C44ED" w:rsidRDefault="0033369B" w:rsidP="002314C1">
      <w:pPr>
        <w:pStyle w:val="Corpsdetexte"/>
      </w:pPr>
      <w:r>
        <w:rPr>
          <w:noProof/>
          <w:lang w:val="fr-FR" w:eastAsia="fr-FR"/>
        </w:rPr>
        <w:lastRenderedPageBreak/>
        <w:drawing>
          <wp:inline distT="0" distB="0" distL="0" distR="0">
            <wp:extent cx="5274310" cy="3330575"/>
            <wp:effectExtent l="0" t="0" r="254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UDEV3 (3).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30575"/>
                    </a:xfrm>
                    <a:prstGeom prst="rect">
                      <a:avLst/>
                    </a:prstGeom>
                  </pic:spPr>
                </pic:pic>
              </a:graphicData>
            </a:graphic>
          </wp:inline>
        </w:drawing>
      </w:r>
    </w:p>
    <w:p w:rsidR="009B68A8" w:rsidRDefault="009B68A8" w:rsidP="00331C22"/>
    <w:p w:rsidR="00226EFA" w:rsidRDefault="00226EFA" w:rsidP="00226EFA">
      <w:pPr>
        <w:pStyle w:val="Corpsdetexte"/>
      </w:pPr>
    </w:p>
    <w:p w:rsidR="00226EFA" w:rsidRDefault="00226EFA" w:rsidP="00226EFA">
      <w:pPr>
        <w:pStyle w:val="Corpsdetexte"/>
      </w:pPr>
      <w:r>
        <w:t xml:space="preserve">Nous avons donc fait le choix de permettre au gestionnaire de randonnée de pouvoir créer des étapes indépendamment des itinéraires, ainsi une étape peu se situé dans aucun ou plusieurs itinéraires. Cela passe donc par la création d’une table d’association afin de précisé quelle étape arrive dans quel ordre lors de la définition d’un itinéraire. La table Photo a été rajoutée dans l’optique de l’incrémentation future de la </w:t>
      </w:r>
      <w:r w:rsidR="00A760DD">
        <w:t>possibilité pour</w:t>
      </w:r>
      <w:r>
        <w:t xml:space="preserve"> un randonneur qui tombe sur la page d’une étape en </w:t>
      </w:r>
      <w:r w:rsidR="00A760DD">
        <w:t>arrivant  physiquement sur le lieu de l’étape de pouvoir prendre une photo et de l’hébergée sur l’application afin qu’elle soit disponible sur la page de l’étape.</w:t>
      </w:r>
    </w:p>
    <w:p w:rsidR="00A760DD" w:rsidRDefault="00A760DD" w:rsidP="00226EFA">
      <w:pPr>
        <w:pStyle w:val="Corpsdetexte"/>
      </w:pPr>
    </w:p>
    <w:p w:rsidR="00A760DD" w:rsidRDefault="00A760DD" w:rsidP="00226EFA">
      <w:pPr>
        <w:pStyle w:val="Corpsdetexte"/>
      </w:pPr>
    </w:p>
    <w:p w:rsidR="00A760DD" w:rsidRPr="00226EFA" w:rsidRDefault="00A760DD" w:rsidP="00226EFA">
      <w:pPr>
        <w:pStyle w:val="Corpsdetexte"/>
        <w:sectPr w:rsidR="00A760DD" w:rsidRPr="00226EFA" w:rsidSect="00CE0181">
          <w:footerReference w:type="default" r:id="rId25"/>
          <w:pgSz w:w="11906" w:h="16838" w:code="9"/>
          <w:pgMar w:top="1728" w:right="991" w:bottom="1440" w:left="1134" w:header="720" w:footer="720" w:gutter="0"/>
          <w:pgNumType w:start="0"/>
          <w:cols w:space="720"/>
          <w:titlePg/>
          <w:docGrid w:linePitch="360"/>
        </w:sectPr>
      </w:pPr>
    </w:p>
    <w:p w:rsidR="009B68A8" w:rsidRDefault="009B68A8" w:rsidP="009B68A8">
      <w:pPr>
        <w:pStyle w:val="Titre1"/>
      </w:pPr>
      <w:bookmarkStart w:id="32" w:name="_Toc51690729"/>
      <w:r>
        <w:lastRenderedPageBreak/>
        <w:t>Annexes :</w:t>
      </w:r>
      <w:bookmarkEnd w:id="32"/>
    </w:p>
    <w:p w:rsidR="009B68A8" w:rsidRDefault="009B68A8" w:rsidP="009B68A8">
      <w: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32"/>
          <w:szCs w:val="32"/>
        </w:rPr>
      </w:pPr>
      <w:r w:rsidRPr="00355E1B">
        <w:rPr>
          <w:rFonts w:ascii="Times New Roman" w:hAnsi="Times New Roman"/>
          <w:color w:val="000000"/>
          <w:sz w:val="23"/>
          <w:szCs w:val="23"/>
        </w:rPr>
        <w:t xml:space="preserve">Vous noterez l’origine et la durée sous la forme </w:t>
      </w:r>
      <w:r w:rsidRPr="00355E1B">
        <w:rPr>
          <w:rFonts w:ascii="Times New Roman" w:hAnsi="Times New Roman"/>
          <w:b/>
          <w:bCs/>
          <w:color w:val="000000"/>
          <w:sz w:val="32"/>
          <w:szCs w:val="32"/>
        </w:rPr>
        <w:t>O</w:t>
      </w:r>
      <w:r w:rsidRPr="00355E1B">
        <w:rPr>
          <w:rFonts w:ascii="Times New Roman" w:hAnsi="Times New Roman"/>
          <w:color w:val="000000"/>
          <w:sz w:val="32"/>
          <w:szCs w:val="32"/>
        </w:rPr>
        <w:t>(</w:t>
      </w:r>
      <w:r w:rsidRPr="00355E1B">
        <w:rPr>
          <w:rFonts w:ascii="Times New Roman" w:hAnsi="Times New Roman"/>
          <w:i/>
          <w:iCs/>
          <w:color w:val="000000"/>
          <w:sz w:val="32"/>
          <w:szCs w:val="32"/>
        </w:rPr>
        <w:t xml:space="preserve">n </w:t>
      </w:r>
      <w:r w:rsidRPr="00355E1B">
        <w:rPr>
          <w:rFonts w:ascii="Times New Roman" w:hAnsi="Times New Roman"/>
          <w:b/>
          <w:bCs/>
          <w:color w:val="000000"/>
          <w:sz w:val="32"/>
          <w:szCs w:val="32"/>
        </w:rPr>
        <w:t>d</w:t>
      </w:r>
      <w:r w:rsidRPr="00355E1B">
        <w:rPr>
          <w:rFonts w:ascii="Times New Roman" w:hAnsi="Times New Roman"/>
          <w:color w:val="000000"/>
          <w:sz w:val="32"/>
          <w:szCs w:val="32"/>
        </w:rP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O </w:t>
      </w:r>
      <w:r w:rsidRPr="00355E1B">
        <w:rPr>
          <w:rFonts w:ascii="Times New Roman" w:hAnsi="Times New Roman"/>
          <w:color w:val="000000"/>
          <w:sz w:val="23"/>
          <w:szCs w:val="23"/>
        </w:rPr>
        <w:t xml:space="preserve">est l’origine, vous pouvez indiquer et par ordre de priorité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E = Activité en Entreprise,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B = Activité bénévole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F = Cours de Formation,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i/>
          <w:iCs/>
          <w:color w:val="000000"/>
          <w:sz w:val="32"/>
          <w:szCs w:val="32"/>
        </w:rPr>
        <w:t xml:space="preserve">n </w:t>
      </w:r>
      <w:r w:rsidRPr="00355E1B">
        <w:rPr>
          <w:rFonts w:ascii="Times New Roman" w:hAnsi="Times New Roman"/>
          <w:color w:val="000000"/>
          <w:sz w:val="23"/>
          <w:szCs w:val="23"/>
        </w:rPr>
        <w:t xml:space="preserve">est la quantité de durée.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d </w:t>
      </w:r>
      <w:r w:rsidRPr="00355E1B">
        <w:rPr>
          <w:rFonts w:ascii="Times New Roman" w:hAnsi="Times New Roman"/>
          <w:color w:val="000000"/>
          <w:sz w:val="23"/>
          <w:szCs w:val="23"/>
        </w:rPr>
        <w:t xml:space="preserve">est l’unité de durée, vous pouvez indiquer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S = semaines, </w:t>
      </w:r>
    </w:p>
    <w:p w:rsidR="009B68A8"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M = mois, </w:t>
      </w:r>
    </w:p>
    <w:p w:rsidR="009B68A8" w:rsidRPr="009B68A8" w:rsidRDefault="009B68A8" w:rsidP="009B68A8">
      <w:pPr>
        <w:autoSpaceDE w:val="0"/>
        <w:autoSpaceDN w:val="0"/>
        <w:adjustRightInd w:val="0"/>
        <w:spacing w:line="240" w:lineRule="auto"/>
        <w:rPr>
          <w:rFonts w:ascii="Times New Roman" w:hAnsi="Times New Roman"/>
          <w:color w:val="000000"/>
          <w:sz w:val="23"/>
          <w:szCs w:val="23"/>
        </w:rPr>
      </w:pPr>
      <w:r>
        <w:rPr>
          <w:rFonts w:ascii="Times New Roman" w:hAnsi="Times New Roman"/>
          <w:color w:val="000000"/>
          <w:sz w:val="23"/>
          <w:szCs w:val="23"/>
        </w:rPr>
        <w:t>A</w:t>
      </w:r>
      <w:r w:rsidRPr="00355E1B">
        <w:rPr>
          <w:rFonts w:ascii="Times New Roman" w:hAnsi="Times New Roman"/>
          <w:color w:val="000000"/>
          <w:sz w:val="23"/>
          <w:szCs w:val="23"/>
        </w:rPr>
        <w:t xml:space="preserve"> = années</w:t>
      </w:r>
    </w:p>
    <w:p w:rsidR="009B68A8" w:rsidRDefault="009B68A8" w:rsidP="00331C22">
      <w:pPr>
        <w:pStyle w:val="Titre1"/>
      </w:pPr>
    </w:p>
    <w:p w:rsidR="009B68A8" w:rsidRDefault="009B68A8" w:rsidP="009B68A8">
      <w:pPr>
        <w:pStyle w:val="Titre1"/>
      </w:pPr>
    </w:p>
    <w:p w:rsidR="009B68A8" w:rsidRPr="009B68A8" w:rsidRDefault="009B68A8" w:rsidP="009B68A8">
      <w:pPr>
        <w:pStyle w:val="Corpsdetexte"/>
      </w:pPr>
    </w:p>
    <w:p w:rsidR="00331C22" w:rsidRDefault="00331C22" w:rsidP="00331C22">
      <w:pPr>
        <w:pStyle w:val="Titre1"/>
      </w:pPr>
      <w:bookmarkStart w:id="33" w:name="_Toc51690730"/>
      <w:r>
        <w:t>Blocs de compétences :</w:t>
      </w:r>
      <w:bookmarkEnd w:id="33"/>
    </w:p>
    <w:p w:rsidR="00331C22" w:rsidRPr="00641373" w:rsidRDefault="00331C22" w:rsidP="00331C22">
      <w:pPr>
        <w:pStyle w:val="Titre2"/>
        <w:rPr>
          <w:bCs w:val="0"/>
          <w:sz w:val="28"/>
          <w:szCs w:val="28"/>
        </w:rPr>
      </w:pPr>
      <w:bookmarkStart w:id="34" w:name="_Toc51690731"/>
      <w:r w:rsidRPr="00641373">
        <w:rPr>
          <w:sz w:val="28"/>
          <w:szCs w:val="28"/>
        </w:rPr>
        <w:t>Qualité et sécurisation du code réalisé</w:t>
      </w:r>
      <w:r>
        <w:rPr>
          <w:sz w:val="28"/>
          <w:szCs w:val="28"/>
        </w:rPr>
        <w:t> :</w:t>
      </w:r>
      <w:bookmarkEnd w:id="34"/>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996"/>
        <w:gridCol w:w="2519"/>
        <w:gridCol w:w="1898"/>
        <w:gridCol w:w="1967"/>
        <w:gridCol w:w="2317"/>
      </w:tblGrid>
      <w:tr w:rsidR="009B68A8" w:rsidRPr="00641373" w:rsidTr="00861685">
        <w:trPr>
          <w:trHeight w:val="847"/>
        </w:trPr>
        <w:tc>
          <w:tcPr>
            <w:tcW w:w="0" w:type="auto"/>
          </w:tcPr>
          <w:p w:rsidR="00331C22" w:rsidRPr="00641373" w:rsidRDefault="00331C22" w:rsidP="009B68A8">
            <w:pPr>
              <w:pStyle w:val="Titre5"/>
            </w:pPr>
            <w:r w:rsidRPr="00641373">
              <w:t xml:space="preserve">Compétences ou capacités qui seront évaluées </w:t>
            </w:r>
          </w:p>
          <w:p w:rsidR="00331C22" w:rsidRPr="00641373" w:rsidRDefault="00331C22" w:rsidP="009B68A8">
            <w:pPr>
              <w:pStyle w:val="Titre5"/>
            </w:pPr>
          </w:p>
        </w:tc>
        <w:tc>
          <w:tcPr>
            <w:tcW w:w="0" w:type="auto"/>
          </w:tcPr>
          <w:p w:rsidR="00331C22" w:rsidRPr="00641373" w:rsidRDefault="00331C22" w:rsidP="009B68A8">
            <w:pPr>
              <w:pStyle w:val="Titre5"/>
            </w:pPr>
            <w:r w:rsidRPr="00641373">
              <w:t xml:space="preserve">Critères d’évaluation </w:t>
            </w:r>
          </w:p>
          <w:p w:rsidR="00331C22" w:rsidRPr="00641373" w:rsidRDefault="00331C22" w:rsidP="009B68A8">
            <w:pPr>
              <w:pStyle w:val="Titre5"/>
            </w:pPr>
          </w:p>
        </w:tc>
        <w:tc>
          <w:tcPr>
            <w:tcW w:w="0" w:type="auto"/>
          </w:tcPr>
          <w:p w:rsidR="00331C22" w:rsidRPr="00641373" w:rsidRDefault="00331C22" w:rsidP="009B68A8">
            <w:pPr>
              <w:pStyle w:val="Titre5"/>
            </w:pPr>
            <w:r w:rsidRPr="00641373">
              <w:t>Exemples d’activités et tâches</w:t>
            </w:r>
            <w:r>
              <w:t xml:space="preserve"> </w:t>
            </w:r>
          </w:p>
        </w:tc>
        <w:tc>
          <w:tcPr>
            <w:tcW w:w="1675" w:type="dxa"/>
          </w:tcPr>
          <w:p w:rsidR="00331C22" w:rsidRPr="00641373" w:rsidRDefault="00331C22" w:rsidP="009B68A8">
            <w:pPr>
              <w:pStyle w:val="Titre5"/>
            </w:pPr>
            <w:r w:rsidRPr="00641373">
              <w:t xml:space="preserve">Activités pratiquées </w:t>
            </w:r>
          </w:p>
          <w:p w:rsidR="00331C22" w:rsidRPr="00641373" w:rsidRDefault="00331C22" w:rsidP="009B68A8">
            <w:pPr>
              <w:pStyle w:val="Titre5"/>
            </w:pPr>
          </w:p>
        </w:tc>
        <w:tc>
          <w:tcPr>
            <w:tcW w:w="236" w:type="dxa"/>
          </w:tcPr>
          <w:p w:rsidR="00331C22" w:rsidRPr="00641373" w:rsidRDefault="00331C22" w:rsidP="009B68A8">
            <w:pPr>
              <w:pStyle w:val="Titre5"/>
            </w:pPr>
            <w:r w:rsidRPr="00641373">
              <w:t xml:space="preserve">Origine de l’acquisition </w:t>
            </w:r>
          </w:p>
          <w:p w:rsidR="00331C22" w:rsidRPr="00641373" w:rsidRDefault="00331C22" w:rsidP="009B68A8">
            <w:pPr>
              <w:pStyle w:val="Titre5"/>
            </w:pPr>
          </w:p>
        </w:tc>
        <w:tc>
          <w:tcPr>
            <w:tcW w:w="2317" w:type="dxa"/>
          </w:tcPr>
          <w:p w:rsidR="00331C22" w:rsidRPr="00641373" w:rsidRDefault="00331C22" w:rsidP="009B68A8">
            <w:pPr>
              <w:pStyle w:val="Titre5"/>
            </w:pPr>
            <w:r w:rsidRPr="00641373">
              <w:t xml:space="preserve">Preuves apportées </w:t>
            </w:r>
          </w:p>
          <w:p w:rsidR="00331C22" w:rsidRPr="00641373" w:rsidRDefault="00331C22" w:rsidP="009B68A8">
            <w:pPr>
              <w:pStyle w:val="Titre5"/>
            </w:pPr>
            <w:r w:rsidRPr="00641373">
              <w:t xml:space="preserve">&amp; réf. annexe </w:t>
            </w:r>
          </w:p>
        </w:tc>
      </w:tr>
      <w:tr w:rsidR="009B68A8" w:rsidTr="009B68A8">
        <w:tc>
          <w:tcPr>
            <w:tcW w:w="0" w:type="auto"/>
          </w:tcPr>
          <w:p w:rsidR="00331C22" w:rsidRDefault="00331C22" w:rsidP="009B68A8">
            <w:r w:rsidRPr="00641373">
              <w:t>Formaliser, identifier les résultats attendus.</w:t>
            </w:r>
          </w:p>
        </w:tc>
        <w:tc>
          <w:tcPr>
            <w:tcW w:w="0" w:type="auto"/>
          </w:tcPr>
          <w:p w:rsidR="00331C22" w:rsidRDefault="00331C22" w:rsidP="009B68A8">
            <w:r w:rsidRPr="007B53CC">
              <w:t>La liste de contrôle des attendus fonctionnels est paraphée.</w:t>
            </w:r>
          </w:p>
        </w:tc>
        <w:tc>
          <w:tcPr>
            <w:tcW w:w="0" w:type="auto"/>
          </w:tcPr>
          <w:p w:rsidR="00331C22" w:rsidRDefault="00331C22" w:rsidP="009B68A8">
            <w:r>
              <w:t>Étude de l’existant.</w:t>
            </w:r>
          </w:p>
          <w:p w:rsidR="00331C22" w:rsidRDefault="00331C22" w:rsidP="009B68A8">
            <w:r>
              <w:t>Rédaction du cahier des spécifications fonctionnelles.</w:t>
            </w:r>
          </w:p>
        </w:tc>
        <w:tc>
          <w:tcPr>
            <w:tcW w:w="1675" w:type="dxa"/>
          </w:tcPr>
          <w:p w:rsidR="007428FF" w:rsidRDefault="00861685" w:rsidP="007428FF">
            <w:r>
              <w:t>Analyse de l’existant.</w:t>
            </w:r>
          </w:p>
          <w:p w:rsidR="00861685" w:rsidRPr="00861685" w:rsidRDefault="00861685" w:rsidP="00861685">
            <w:pPr>
              <w:pStyle w:val="Corpsdetexte"/>
            </w:pPr>
            <w:r>
              <w:t>Rédaction de tests unitaires</w:t>
            </w:r>
          </w:p>
          <w:p w:rsidR="007428FF" w:rsidRPr="007428FF" w:rsidRDefault="007428FF" w:rsidP="007428FF">
            <w:r>
              <w:t xml:space="preserve">Rédaction et modification de </w:t>
            </w:r>
            <w:r>
              <w:lastRenderedPageBreak/>
              <w:t>spécifications techniques</w:t>
            </w:r>
          </w:p>
        </w:tc>
        <w:tc>
          <w:tcPr>
            <w:tcW w:w="236" w:type="dxa"/>
          </w:tcPr>
          <w:p w:rsidR="007428FF" w:rsidRDefault="007428FF" w:rsidP="007428FF">
            <w:pPr>
              <w:pStyle w:val="Corpsdetexte"/>
            </w:pPr>
            <w:r>
              <w:lastRenderedPageBreak/>
              <w:t>F(1S)</w:t>
            </w:r>
          </w:p>
          <w:p w:rsidR="007428FF" w:rsidRDefault="007428FF" w:rsidP="007428FF">
            <w:pPr>
              <w:pStyle w:val="Corpsdetexte"/>
            </w:pPr>
            <w:r>
              <w:t>+</w:t>
            </w:r>
          </w:p>
          <w:p w:rsidR="007428FF" w:rsidRDefault="007428FF" w:rsidP="00861685">
            <w:pPr>
              <w:pStyle w:val="Corpsdetexte"/>
            </w:pPr>
            <w:r>
              <w:t>E(</w:t>
            </w:r>
            <w:r w:rsidR="00861685">
              <w:t>2</w:t>
            </w:r>
            <w:r>
              <w:t>M)</w:t>
            </w:r>
          </w:p>
          <w:p w:rsidR="0006290B" w:rsidRPr="007428FF" w:rsidRDefault="0006290B" w:rsidP="00861685">
            <w:pPr>
              <w:pStyle w:val="Corpsdetexte"/>
            </w:pPr>
          </w:p>
        </w:tc>
        <w:tc>
          <w:tcPr>
            <w:tcW w:w="2317" w:type="dxa"/>
          </w:tcPr>
          <w:p w:rsidR="00331C22" w:rsidRDefault="00331C22" w:rsidP="009B68A8">
            <w:r>
              <w:t>Annexe n°1</w:t>
            </w:r>
          </w:p>
        </w:tc>
      </w:tr>
      <w:tr w:rsidR="009B68A8" w:rsidTr="009B68A8">
        <w:tc>
          <w:tcPr>
            <w:tcW w:w="0" w:type="auto"/>
          </w:tcPr>
          <w:p w:rsidR="00331C22" w:rsidRDefault="00331C22" w:rsidP="009B68A8">
            <w:r w:rsidRPr="00641373">
              <w:t>Respecter des contraintes.</w:t>
            </w:r>
          </w:p>
        </w:tc>
        <w:tc>
          <w:tcPr>
            <w:tcW w:w="0" w:type="auto"/>
          </w:tcPr>
          <w:p w:rsidR="00331C22" w:rsidRDefault="00331C22" w:rsidP="009B68A8">
            <w:r w:rsidRPr="007B53CC">
              <w:t>Un plan d’assurance qualité est observé.</w:t>
            </w:r>
          </w:p>
        </w:tc>
        <w:tc>
          <w:tcPr>
            <w:tcW w:w="0" w:type="auto"/>
          </w:tcPr>
          <w:p w:rsidR="00331C22" w:rsidRDefault="00331C22" w:rsidP="009B68A8">
            <w:r w:rsidRPr="007B53CC">
              <w:t>Conception/architecture d’applications logicielles.</w:t>
            </w:r>
          </w:p>
        </w:tc>
        <w:tc>
          <w:tcPr>
            <w:tcW w:w="1675" w:type="dxa"/>
          </w:tcPr>
          <w:p w:rsidR="00331C22" w:rsidRDefault="00861685" w:rsidP="00861685">
            <w:r>
              <w:t>Conception de l’architecture logicielle d’une API selon les normes enseignées (Application organisée en couche indépendantes)</w:t>
            </w:r>
          </w:p>
        </w:tc>
        <w:tc>
          <w:tcPr>
            <w:tcW w:w="236" w:type="dxa"/>
          </w:tcPr>
          <w:p w:rsidR="00331C22" w:rsidRDefault="00861685" w:rsidP="009B68A8">
            <w:r>
              <w:t>F(2S)</w:t>
            </w:r>
          </w:p>
        </w:tc>
        <w:tc>
          <w:tcPr>
            <w:tcW w:w="2317" w:type="dxa"/>
          </w:tcPr>
          <w:p w:rsidR="00331C22" w:rsidRDefault="00331C22" w:rsidP="009B68A8"/>
        </w:tc>
      </w:tr>
      <w:tr w:rsidR="009B68A8" w:rsidTr="009B68A8">
        <w:tc>
          <w:tcPr>
            <w:tcW w:w="0" w:type="auto"/>
          </w:tcPr>
          <w:p w:rsidR="00331C22" w:rsidRDefault="00331C22" w:rsidP="009B68A8">
            <w:r w:rsidRPr="007B53CC">
              <w:t>Respecter les recommandations qualité de la norme en vigueur pour l’architecture des logiciels.</w:t>
            </w:r>
          </w:p>
        </w:tc>
        <w:tc>
          <w:tcPr>
            <w:tcW w:w="0" w:type="auto"/>
          </w:tcPr>
          <w:p w:rsidR="00331C22" w:rsidRDefault="00331C22" w:rsidP="009B68A8">
            <w:r w:rsidRPr="007B53CC">
              <w:t>L’application est organisée en couches indépendantes.</w:t>
            </w:r>
          </w:p>
        </w:tc>
        <w:tc>
          <w:tcPr>
            <w:tcW w:w="0" w:type="auto"/>
          </w:tcPr>
          <w:p w:rsidR="00861685" w:rsidRDefault="00861685" w:rsidP="00861685">
            <w:r w:rsidRPr="007B53CC">
              <w:t>Conception de services métiers.</w:t>
            </w:r>
          </w:p>
          <w:p w:rsidR="00331C22" w:rsidRDefault="00331C22" w:rsidP="00861685"/>
        </w:tc>
        <w:tc>
          <w:tcPr>
            <w:tcW w:w="1675" w:type="dxa"/>
          </w:tcPr>
          <w:p w:rsidR="00331C22" w:rsidRDefault="00861685" w:rsidP="009B68A8">
            <w:r>
              <w:t>Conception de services métiers en tenant compte des spécifications</w:t>
            </w:r>
            <w:r w:rsidR="00B04673">
              <w:t xml:space="preserve"> </w:t>
            </w:r>
          </w:p>
        </w:tc>
        <w:tc>
          <w:tcPr>
            <w:tcW w:w="236" w:type="dxa"/>
          </w:tcPr>
          <w:p w:rsidR="00331C22" w:rsidRDefault="00861685" w:rsidP="009B68A8">
            <w:r>
              <w:t>F(1M)</w:t>
            </w:r>
          </w:p>
        </w:tc>
        <w:tc>
          <w:tcPr>
            <w:tcW w:w="2317" w:type="dxa"/>
          </w:tcPr>
          <w:p w:rsidR="00331C22" w:rsidRDefault="00331C22" w:rsidP="009B68A8"/>
        </w:tc>
      </w:tr>
      <w:tr w:rsidR="009B68A8" w:rsidTr="009B68A8">
        <w:tc>
          <w:tcPr>
            <w:tcW w:w="0" w:type="auto"/>
          </w:tcPr>
          <w:p w:rsidR="00331C22" w:rsidRDefault="00331C22" w:rsidP="009B68A8">
            <w:r>
              <w:t>Anticiper les évolutions.</w:t>
            </w:r>
          </w:p>
          <w:p w:rsidR="00331C22" w:rsidRDefault="00331C22" w:rsidP="009B68A8">
            <w:r>
              <w:t>Qualifier les risques</w:t>
            </w:r>
          </w:p>
        </w:tc>
        <w:tc>
          <w:tcPr>
            <w:tcW w:w="0" w:type="auto"/>
          </w:tcPr>
          <w:p w:rsidR="00331C22" w:rsidRDefault="00331C22" w:rsidP="009B68A8">
            <w:r>
              <w:t>Les règles métier sont encapsulées dans des services logiciels.</w:t>
            </w:r>
          </w:p>
          <w:p w:rsidR="00331C22" w:rsidRDefault="00331C22" w:rsidP="009B68A8">
            <w:r>
              <w:t>L’accès aux données est réalisé par des services logiciels indépendants du mode de stockage.</w:t>
            </w:r>
          </w:p>
          <w:p w:rsidR="00331C22" w:rsidRDefault="00331C22" w:rsidP="009B68A8">
            <w:r>
              <w:t xml:space="preserve">L’exécution de l’application est répartie </w:t>
            </w:r>
            <w:r w:rsidRPr="007B53CC">
              <w:t>entre un nombre d’ordinateurs adapté au contexte.</w:t>
            </w:r>
          </w:p>
          <w:p w:rsidR="00331C22" w:rsidRPr="007B53CC" w:rsidRDefault="00331C22" w:rsidP="009B68A8">
            <w:r w:rsidRPr="007B53CC">
              <w:t>Un formulaire d’estimation des risques est rempli.</w:t>
            </w:r>
          </w:p>
        </w:tc>
        <w:tc>
          <w:tcPr>
            <w:tcW w:w="0" w:type="auto"/>
          </w:tcPr>
          <w:p w:rsidR="00331C22" w:rsidRDefault="00331C22" w:rsidP="009B68A8">
            <w:r w:rsidRPr="007B53CC">
              <w:t>Conception de services d’accès aux données.</w:t>
            </w:r>
          </w:p>
          <w:p w:rsidR="00861685" w:rsidRPr="00861685" w:rsidRDefault="00861685" w:rsidP="00861685">
            <w:pPr>
              <w:pStyle w:val="Corpsdetexte"/>
            </w:pPr>
          </w:p>
          <w:p w:rsidR="0006290B" w:rsidRDefault="0006290B" w:rsidP="009B68A8"/>
          <w:p w:rsidR="00331C22" w:rsidRDefault="00331C22" w:rsidP="009B68A8">
            <w:r w:rsidRPr="00D22390">
              <w:t>Estimation, qualification des risques sécurité.</w:t>
            </w:r>
          </w:p>
          <w:p w:rsidR="00861685" w:rsidRDefault="00861685" w:rsidP="00861685">
            <w:pPr>
              <w:pStyle w:val="Corpsdetexte"/>
            </w:pPr>
          </w:p>
          <w:p w:rsidR="00861685" w:rsidRPr="00861685" w:rsidRDefault="00861685" w:rsidP="00861685">
            <w:pPr>
              <w:pStyle w:val="Corpsdetexte"/>
            </w:pPr>
          </w:p>
          <w:p w:rsidR="0006290B" w:rsidRDefault="0006290B" w:rsidP="00861685"/>
          <w:p w:rsidR="0006290B" w:rsidRDefault="0006290B" w:rsidP="00861685"/>
          <w:p w:rsidR="0006290B" w:rsidRPr="0006290B" w:rsidRDefault="0006290B" w:rsidP="0006290B">
            <w:pPr>
              <w:pStyle w:val="Corpsdetexte"/>
            </w:pPr>
          </w:p>
          <w:p w:rsidR="00861685" w:rsidRPr="00861685" w:rsidRDefault="00861685" w:rsidP="00861685">
            <w:r w:rsidRPr="007B53CC">
              <w:t>Détermination du nombre de tiers de l’application.</w:t>
            </w:r>
          </w:p>
        </w:tc>
        <w:tc>
          <w:tcPr>
            <w:tcW w:w="1675" w:type="dxa"/>
          </w:tcPr>
          <w:p w:rsidR="00331C22" w:rsidRDefault="0006290B" w:rsidP="007375F2">
            <w:pPr>
              <w:pStyle w:val="Corpsdetexte"/>
            </w:pPr>
            <w:r>
              <w:t>Conception de services d’accès aux données (DAO)</w:t>
            </w:r>
          </w:p>
          <w:p w:rsidR="00331C22" w:rsidRDefault="00331C22" w:rsidP="007375F2">
            <w:pPr>
              <w:pStyle w:val="Corpsdetexte"/>
            </w:pPr>
            <w:r>
              <w:t>Qualification des risque</w:t>
            </w:r>
            <w:r w:rsidR="0006290B">
              <w:t>s</w:t>
            </w:r>
            <w:r>
              <w:t xml:space="preserve"> par analyse </w:t>
            </w:r>
            <w:r w:rsidR="00861685">
              <w:t>de la typologie du cas à corriger et remontée aux décideurs</w:t>
            </w:r>
          </w:p>
          <w:p w:rsidR="0006290B" w:rsidRPr="0006290B" w:rsidRDefault="0006290B" w:rsidP="007375F2">
            <w:pPr>
              <w:pStyle w:val="Corpsdetexte"/>
            </w:pPr>
          </w:p>
          <w:p w:rsidR="0006290B" w:rsidRPr="0006290B" w:rsidRDefault="0006290B" w:rsidP="007375F2">
            <w:pPr>
              <w:pStyle w:val="Corpsdetexte"/>
            </w:pPr>
            <w:r>
              <w:lastRenderedPageBreak/>
              <w:t>Création d’une architecture logicielle</w:t>
            </w:r>
          </w:p>
          <w:p w:rsidR="0006290B" w:rsidRPr="0006290B" w:rsidRDefault="0006290B" w:rsidP="007375F2">
            <w:pPr>
              <w:pStyle w:val="Corpsdetexte"/>
            </w:pPr>
          </w:p>
        </w:tc>
        <w:tc>
          <w:tcPr>
            <w:tcW w:w="236" w:type="dxa"/>
          </w:tcPr>
          <w:p w:rsidR="00331C22" w:rsidRDefault="0006290B" w:rsidP="009B68A8">
            <w:r>
              <w:lastRenderedPageBreak/>
              <w:t>F(1M)</w:t>
            </w:r>
          </w:p>
          <w:p w:rsidR="00331C22" w:rsidRDefault="00331C22" w:rsidP="009B68A8"/>
          <w:p w:rsidR="00331C22" w:rsidRDefault="00331C22" w:rsidP="009B68A8"/>
          <w:p w:rsidR="00331C22" w:rsidRDefault="00331C22" w:rsidP="009B68A8"/>
          <w:p w:rsidR="00331C22" w:rsidRDefault="00331C22" w:rsidP="009B68A8"/>
          <w:p w:rsidR="00331C22" w:rsidRDefault="00331C22" w:rsidP="009B68A8"/>
          <w:p w:rsidR="00331C22" w:rsidRDefault="00331C22" w:rsidP="009B68A8">
            <w:r>
              <w:t>E(6M)</w:t>
            </w:r>
          </w:p>
          <w:p w:rsidR="0006290B" w:rsidRDefault="0006290B" w:rsidP="0006290B">
            <w:pPr>
              <w:pStyle w:val="Corpsdetexte"/>
            </w:pPr>
          </w:p>
          <w:p w:rsidR="0006290B" w:rsidRDefault="0006290B" w:rsidP="0006290B">
            <w:pPr>
              <w:pStyle w:val="Corpsdetexte"/>
            </w:pPr>
          </w:p>
          <w:p w:rsidR="0006290B" w:rsidRDefault="0006290B" w:rsidP="0006290B">
            <w:pPr>
              <w:pStyle w:val="Corpsdetexte"/>
            </w:pPr>
          </w:p>
          <w:p w:rsidR="0006290B" w:rsidRDefault="0006290B" w:rsidP="0006290B">
            <w:pPr>
              <w:pStyle w:val="Corpsdetexte"/>
            </w:pPr>
          </w:p>
          <w:p w:rsidR="0006290B" w:rsidRPr="0006290B" w:rsidRDefault="0006290B" w:rsidP="0006290B">
            <w:pPr>
              <w:pStyle w:val="Corpsdetexte"/>
            </w:pPr>
            <w:r>
              <w:t>F(1M)</w:t>
            </w:r>
          </w:p>
        </w:tc>
        <w:tc>
          <w:tcPr>
            <w:tcW w:w="2317" w:type="dxa"/>
          </w:tcPr>
          <w:p w:rsidR="00331C22" w:rsidRDefault="00331C22" w:rsidP="009B68A8"/>
        </w:tc>
      </w:tr>
      <w:tr w:rsidR="009B68A8" w:rsidTr="009B68A8">
        <w:tc>
          <w:tcPr>
            <w:tcW w:w="0" w:type="auto"/>
          </w:tcPr>
          <w:p w:rsidR="00331C22" w:rsidRDefault="00331C22" w:rsidP="009B68A8">
            <w:r w:rsidRPr="007B53CC">
              <w:t>Respecter une norme de présentation des écrans et documents de sortie.</w:t>
            </w:r>
          </w:p>
        </w:tc>
        <w:tc>
          <w:tcPr>
            <w:tcW w:w="0" w:type="auto"/>
          </w:tcPr>
          <w:p w:rsidR="00331C22" w:rsidRDefault="00331C22" w:rsidP="009B68A8">
            <w:r>
              <w:t>Une norme de présentation des données est respectée.</w:t>
            </w:r>
          </w:p>
          <w:p w:rsidR="00331C22" w:rsidRDefault="00331C22" w:rsidP="009B68A8">
            <w:r>
              <w:t>Les interfaces Homme/Machine sont validées.</w:t>
            </w:r>
          </w:p>
        </w:tc>
        <w:tc>
          <w:tcPr>
            <w:tcW w:w="0" w:type="auto"/>
          </w:tcPr>
          <w:p w:rsidR="00331C22" w:rsidRDefault="00331C22" w:rsidP="009B68A8">
            <w:r w:rsidRPr="00D22390">
              <w:t>Réalisation d’une interface homme/machine (IHM)</w:t>
            </w:r>
          </w:p>
          <w:p w:rsidR="00331C22" w:rsidRDefault="00331C22" w:rsidP="009B68A8">
            <w:r>
              <w:t>Réalisation des maquettes de sorties interactives.</w:t>
            </w:r>
          </w:p>
          <w:p w:rsidR="00331C22" w:rsidRDefault="00331C22" w:rsidP="009B68A8">
            <w:r>
              <w:t>Réalisation des maquettes de sortie imprimée.</w:t>
            </w:r>
          </w:p>
        </w:tc>
        <w:tc>
          <w:tcPr>
            <w:tcW w:w="1675" w:type="dxa"/>
          </w:tcPr>
          <w:p w:rsidR="0006290B" w:rsidRDefault="0006290B" w:rsidP="007375F2">
            <w:pPr>
              <w:pStyle w:val="Corpsdetexte"/>
            </w:pPr>
            <w:r>
              <w:t xml:space="preserve">Réalisation d’une IHM </w:t>
            </w:r>
          </w:p>
          <w:p w:rsidR="0006290B" w:rsidRDefault="0006290B" w:rsidP="007375F2">
            <w:pPr>
              <w:pStyle w:val="Corpsdetexte"/>
            </w:pPr>
          </w:p>
          <w:p w:rsidR="0006290B" w:rsidRPr="0006290B" w:rsidRDefault="0006290B" w:rsidP="007375F2">
            <w:pPr>
              <w:pStyle w:val="Corpsdetexte"/>
            </w:pPr>
            <w:r>
              <w:t>Réalisation de maquette de sortie imprimée</w:t>
            </w:r>
          </w:p>
        </w:tc>
        <w:tc>
          <w:tcPr>
            <w:tcW w:w="236" w:type="dxa"/>
          </w:tcPr>
          <w:p w:rsidR="0006290B" w:rsidRDefault="0006290B" w:rsidP="0006290B">
            <w:pPr>
              <w:pStyle w:val="Corpsdetexte"/>
            </w:pPr>
            <w:r>
              <w:t>F(2S)</w:t>
            </w:r>
          </w:p>
          <w:p w:rsidR="0006290B" w:rsidRDefault="0006290B" w:rsidP="0006290B">
            <w:pPr>
              <w:pStyle w:val="Corpsdetexte"/>
            </w:pPr>
          </w:p>
          <w:p w:rsidR="0006290B" w:rsidRDefault="0006290B" w:rsidP="0006290B">
            <w:pPr>
              <w:pStyle w:val="Corpsdetexte"/>
            </w:pPr>
          </w:p>
          <w:p w:rsidR="0006290B" w:rsidRPr="0006290B" w:rsidRDefault="0006290B" w:rsidP="0006290B">
            <w:pPr>
              <w:pStyle w:val="Corpsdetexte"/>
            </w:pPr>
            <w:r>
              <w:t>F(2S)</w:t>
            </w:r>
          </w:p>
        </w:tc>
        <w:tc>
          <w:tcPr>
            <w:tcW w:w="2317" w:type="dxa"/>
          </w:tcPr>
          <w:p w:rsidR="0006290B" w:rsidRDefault="0006290B" w:rsidP="0006290B">
            <w:pPr>
              <w:pStyle w:val="Corpsdetexte"/>
              <w:rPr>
                <w:sz w:val="18"/>
              </w:rPr>
            </w:pPr>
            <w:r>
              <w:rPr>
                <w:sz w:val="18"/>
              </w:rPr>
              <w:t>CocktailEE</w:t>
            </w:r>
          </w:p>
          <w:p w:rsidR="0006290B" w:rsidRDefault="0006290B" w:rsidP="0006290B">
            <w:pPr>
              <w:pStyle w:val="Corpsdetexte"/>
              <w:rPr>
                <w:sz w:val="18"/>
              </w:rPr>
            </w:pPr>
          </w:p>
          <w:p w:rsidR="0006290B" w:rsidRDefault="0006290B" w:rsidP="0006290B">
            <w:pPr>
              <w:pStyle w:val="Corpsdetexte"/>
            </w:pPr>
          </w:p>
          <w:p w:rsidR="0006290B" w:rsidRPr="0006290B" w:rsidRDefault="0006290B" w:rsidP="0006290B">
            <w:pPr>
              <w:pStyle w:val="Corpsdetexte"/>
            </w:pPr>
            <w:r>
              <w:t>Maquettes RandoUDEV3</w:t>
            </w:r>
          </w:p>
        </w:tc>
      </w:tr>
      <w:tr w:rsidR="009B68A8" w:rsidTr="009B68A8">
        <w:tc>
          <w:tcPr>
            <w:tcW w:w="0" w:type="auto"/>
          </w:tcPr>
          <w:p w:rsidR="00331C22" w:rsidRDefault="00331C22" w:rsidP="009B68A8">
            <w:r w:rsidRPr="007B53CC">
              <w:t>Concevoir des programmes avec une orientation objets.</w:t>
            </w:r>
          </w:p>
        </w:tc>
        <w:tc>
          <w:tcPr>
            <w:tcW w:w="0" w:type="auto"/>
          </w:tcPr>
          <w:p w:rsidR="00331C22" w:rsidRDefault="00331C22" w:rsidP="009B68A8">
            <w:r w:rsidRPr="00D22390">
              <w:t>Une programmation orientée objets est utilisée.</w:t>
            </w:r>
          </w:p>
        </w:tc>
        <w:tc>
          <w:tcPr>
            <w:tcW w:w="0" w:type="auto"/>
          </w:tcPr>
          <w:p w:rsidR="00331C22" w:rsidRDefault="00331C22" w:rsidP="009B68A8">
            <w:r w:rsidRPr="00D22390">
              <w:t>Programmation de logiciels.</w:t>
            </w:r>
          </w:p>
        </w:tc>
        <w:tc>
          <w:tcPr>
            <w:tcW w:w="1675" w:type="dxa"/>
          </w:tcPr>
          <w:p w:rsidR="0006290B" w:rsidRDefault="00B04673" w:rsidP="007375F2">
            <w:pPr>
              <w:pStyle w:val="Corpsdetexte"/>
            </w:pPr>
            <w:r>
              <w:t xml:space="preserve">Développement d’un projet </w:t>
            </w:r>
            <w:r w:rsidR="0006290B">
              <w:t>en JAVA</w:t>
            </w:r>
          </w:p>
          <w:p w:rsidR="00331C22" w:rsidRDefault="00B04673" w:rsidP="007375F2">
            <w:pPr>
              <w:pStyle w:val="Corpsdetexte"/>
            </w:pPr>
            <w:r>
              <w:t xml:space="preserve">PeopleNet utilise des pseudo-objet (Meta4Objets). </w:t>
            </w:r>
          </w:p>
        </w:tc>
        <w:tc>
          <w:tcPr>
            <w:tcW w:w="236" w:type="dxa"/>
          </w:tcPr>
          <w:p w:rsidR="00331C22" w:rsidRDefault="00B04673" w:rsidP="009B68A8">
            <w:r>
              <w:t>F/E(6M)</w:t>
            </w:r>
          </w:p>
        </w:tc>
        <w:tc>
          <w:tcPr>
            <w:tcW w:w="2317" w:type="dxa"/>
          </w:tcPr>
          <w:p w:rsidR="00331C22" w:rsidRDefault="00331C22" w:rsidP="009B68A8"/>
        </w:tc>
      </w:tr>
      <w:tr w:rsidR="009B68A8" w:rsidTr="009B68A8">
        <w:tc>
          <w:tcPr>
            <w:tcW w:w="0" w:type="auto"/>
          </w:tcPr>
          <w:p w:rsidR="00331C22" w:rsidRDefault="00331C22" w:rsidP="009B68A8">
            <w:r w:rsidRPr="007B53CC">
              <w:t>Garantir un accès sécurisé aux données.</w:t>
            </w:r>
          </w:p>
        </w:tc>
        <w:tc>
          <w:tcPr>
            <w:tcW w:w="0" w:type="auto"/>
          </w:tcPr>
          <w:p w:rsidR="00331C22" w:rsidRDefault="00331C22" w:rsidP="009B68A8">
            <w:r w:rsidRPr="00D22390">
              <w:t>Le taux de réutilisation du code utile est &gt; 80 %.</w:t>
            </w:r>
          </w:p>
          <w:p w:rsidR="00331C22" w:rsidRDefault="00331C22" w:rsidP="009B68A8">
            <w:r>
              <w:t>Des gabarits sont utilisés.</w:t>
            </w:r>
          </w:p>
          <w:p w:rsidR="00331C22" w:rsidRDefault="00331C22" w:rsidP="009B68A8">
            <w:r>
              <w:t>Une charte de nommage est utilisée.</w:t>
            </w:r>
          </w:p>
        </w:tc>
        <w:tc>
          <w:tcPr>
            <w:tcW w:w="0" w:type="auto"/>
          </w:tcPr>
          <w:p w:rsidR="00331C22" w:rsidRDefault="00331C22" w:rsidP="009B68A8">
            <w:r w:rsidRPr="00D22390">
              <w:t>Programmation de l’accès aux données de l’entreprise.</w:t>
            </w:r>
          </w:p>
        </w:tc>
        <w:tc>
          <w:tcPr>
            <w:tcW w:w="1675" w:type="dxa"/>
          </w:tcPr>
          <w:p w:rsidR="00331C22" w:rsidRDefault="0006290B" w:rsidP="007375F2">
            <w:pPr>
              <w:pStyle w:val="Corpsdetexte"/>
            </w:pPr>
            <w:r>
              <w:t>Charte de nommage utilisée</w:t>
            </w:r>
          </w:p>
          <w:p w:rsidR="007375F2" w:rsidRDefault="007375F2" w:rsidP="007375F2">
            <w:pPr>
              <w:pStyle w:val="Corpsdetexte"/>
            </w:pPr>
            <w:r>
              <w:t>Accès sécurisé aux données</w:t>
            </w:r>
          </w:p>
          <w:p w:rsidR="0006290B" w:rsidRDefault="0006290B" w:rsidP="007375F2">
            <w:pPr>
              <w:pStyle w:val="Corpsdetexte"/>
            </w:pPr>
            <w:r>
              <w:lastRenderedPageBreak/>
              <w:t xml:space="preserve">Héritage de </w:t>
            </w:r>
            <w:r w:rsidR="009B6B5D">
              <w:t>Node</w:t>
            </w:r>
            <w:r>
              <w:t>Structures</w:t>
            </w:r>
          </w:p>
          <w:p w:rsidR="0006290B" w:rsidRPr="0006290B" w:rsidRDefault="0006290B" w:rsidP="007375F2">
            <w:pPr>
              <w:pStyle w:val="Corpsdetexte"/>
            </w:pPr>
          </w:p>
        </w:tc>
        <w:tc>
          <w:tcPr>
            <w:tcW w:w="236" w:type="dxa"/>
          </w:tcPr>
          <w:p w:rsidR="00331C22" w:rsidRDefault="007375F2" w:rsidP="009B68A8">
            <w:r>
              <w:lastRenderedPageBreak/>
              <w:t>E(9M)</w:t>
            </w:r>
          </w:p>
          <w:p w:rsidR="007375F2" w:rsidRDefault="007375F2" w:rsidP="007375F2">
            <w:pPr>
              <w:pStyle w:val="Corpsdetexte"/>
            </w:pPr>
          </w:p>
          <w:p w:rsidR="007375F2" w:rsidRDefault="007375F2" w:rsidP="007375F2">
            <w:pPr>
              <w:pStyle w:val="Corpsdetexte"/>
            </w:pPr>
          </w:p>
          <w:p w:rsidR="007375F2" w:rsidRDefault="007375F2" w:rsidP="007375F2">
            <w:pPr>
              <w:pStyle w:val="Corpsdetexte"/>
            </w:pPr>
            <w:r>
              <w:t>E(6M)</w:t>
            </w:r>
          </w:p>
          <w:p w:rsidR="007375F2" w:rsidRPr="007375F2" w:rsidRDefault="007375F2" w:rsidP="007375F2">
            <w:pPr>
              <w:pStyle w:val="Corpsdetexte"/>
            </w:pPr>
            <w:r>
              <w:t>E(2M)</w:t>
            </w:r>
          </w:p>
        </w:tc>
        <w:tc>
          <w:tcPr>
            <w:tcW w:w="2317" w:type="dxa"/>
          </w:tcPr>
          <w:p w:rsidR="00331C22" w:rsidRDefault="00331C22" w:rsidP="009B68A8"/>
        </w:tc>
      </w:tr>
      <w:tr w:rsidR="009B68A8" w:rsidTr="009B68A8">
        <w:tc>
          <w:tcPr>
            <w:tcW w:w="0" w:type="auto"/>
          </w:tcPr>
          <w:p w:rsidR="00331C22" w:rsidRDefault="00331C22" w:rsidP="009B68A8">
            <w:r w:rsidRPr="007B53CC">
              <w:t>Livrer le logiciel déverminé.</w:t>
            </w:r>
          </w:p>
        </w:tc>
        <w:tc>
          <w:tcPr>
            <w:tcW w:w="0" w:type="auto"/>
          </w:tcPr>
          <w:p w:rsidR="00331C22" w:rsidRDefault="00331C22" w:rsidP="009B68A8">
            <w:r>
              <w:t>Le taux de documentation interne du code est &gt; 8 % et &lt; 15 %.</w:t>
            </w:r>
          </w:p>
          <w:p w:rsidR="00331C22" w:rsidRDefault="00331C22" w:rsidP="009B68A8">
            <w:r>
              <w:t>Les anomalies d’accès aux données ne génèrent pas d’interruption de l’exécution et sont répertoriées.</w:t>
            </w:r>
          </w:p>
        </w:tc>
        <w:tc>
          <w:tcPr>
            <w:tcW w:w="0" w:type="auto"/>
          </w:tcPr>
          <w:p w:rsidR="00331C22" w:rsidRDefault="00331C22" w:rsidP="009B68A8">
            <w:r>
              <w:t>Tests unitaires.</w:t>
            </w:r>
          </w:p>
          <w:p w:rsidR="00331C22" w:rsidRDefault="00331C22" w:rsidP="009B68A8">
            <w:r>
              <w:t>Préparation des jeux de tests.</w:t>
            </w:r>
          </w:p>
        </w:tc>
        <w:tc>
          <w:tcPr>
            <w:tcW w:w="1675" w:type="dxa"/>
          </w:tcPr>
          <w:p w:rsidR="00331C22" w:rsidRDefault="007375F2" w:rsidP="009B68A8">
            <w:r>
              <w:t>Ajout de commentaires dans mon code</w:t>
            </w:r>
          </w:p>
          <w:p w:rsidR="007375F2" w:rsidRPr="007375F2" w:rsidRDefault="007375F2" w:rsidP="007375F2">
            <w:pPr>
              <w:pStyle w:val="Corpsdetexte"/>
            </w:pPr>
            <w:r>
              <w:t xml:space="preserve">Réalisation de test unitaire + test </w:t>
            </w:r>
            <w:r w:rsidR="003B3D74">
              <w:t>intégration</w:t>
            </w:r>
          </w:p>
        </w:tc>
        <w:tc>
          <w:tcPr>
            <w:tcW w:w="236" w:type="dxa"/>
          </w:tcPr>
          <w:p w:rsidR="00331C22" w:rsidRDefault="003B3D74" w:rsidP="009B68A8">
            <w:r>
              <w:t>F(6M)</w:t>
            </w:r>
          </w:p>
          <w:p w:rsidR="003B3D74" w:rsidRDefault="003B3D74" w:rsidP="003B3D74">
            <w:pPr>
              <w:pStyle w:val="Corpsdetexte"/>
            </w:pPr>
            <w:r>
              <w:t>+</w:t>
            </w:r>
          </w:p>
          <w:p w:rsidR="003B3D74" w:rsidRPr="003B3D74" w:rsidRDefault="003B3D74" w:rsidP="003B3D74">
            <w:pPr>
              <w:pStyle w:val="Corpsdetexte"/>
            </w:pPr>
            <w:r>
              <w:t>E(2M)</w:t>
            </w:r>
          </w:p>
        </w:tc>
        <w:tc>
          <w:tcPr>
            <w:tcW w:w="2317" w:type="dxa"/>
          </w:tcPr>
          <w:p w:rsidR="00331C22" w:rsidRDefault="00331C22" w:rsidP="009B68A8"/>
        </w:tc>
      </w:tr>
      <w:tr w:rsidR="009B68A8" w:rsidTr="009B68A8">
        <w:tc>
          <w:tcPr>
            <w:tcW w:w="0" w:type="auto"/>
          </w:tcPr>
          <w:p w:rsidR="00331C22" w:rsidRDefault="00331C22" w:rsidP="009B68A8">
            <w:r w:rsidRPr="007B53CC">
              <w:t>Livrer le logiciel conforme aux attentes.</w:t>
            </w:r>
          </w:p>
        </w:tc>
        <w:tc>
          <w:tcPr>
            <w:tcW w:w="0" w:type="auto"/>
          </w:tcPr>
          <w:p w:rsidR="00331C22" w:rsidRDefault="00331C22" w:rsidP="009B68A8">
            <w:r>
              <w:t>Des outils de contrôle automatique du code sont utilisés.</w:t>
            </w:r>
          </w:p>
          <w:p w:rsidR="003B3D74" w:rsidRPr="003B3D74" w:rsidRDefault="003B3D74" w:rsidP="003B3D74">
            <w:pPr>
              <w:pStyle w:val="Corpsdetexte"/>
            </w:pPr>
          </w:p>
          <w:p w:rsidR="00331C22" w:rsidRDefault="00331C22" w:rsidP="009B68A8">
            <w:r>
              <w:t>Aucun défaut visible ne persiste.</w:t>
            </w:r>
          </w:p>
          <w:p w:rsidR="00331C22" w:rsidRDefault="00331C22" w:rsidP="009B68A8">
            <w:r>
              <w:t>Les contraintes spécifiques au projet sont respectées.</w:t>
            </w:r>
          </w:p>
          <w:p w:rsidR="003B3D74" w:rsidRPr="003B3D74" w:rsidRDefault="003B3D74" w:rsidP="003B3D74">
            <w:pPr>
              <w:pStyle w:val="Corpsdetexte"/>
            </w:pPr>
          </w:p>
          <w:p w:rsidR="00331C22" w:rsidRDefault="00331C22" w:rsidP="009B68A8">
            <w:r>
              <w:t>Un manuel d’assurance qualité est respecté.</w:t>
            </w:r>
          </w:p>
          <w:p w:rsidR="00331C22" w:rsidRDefault="00331C22" w:rsidP="009B68A8">
            <w:r>
              <w:t>Une méthode de recettage est utilisée.</w:t>
            </w:r>
          </w:p>
          <w:p w:rsidR="00331C22" w:rsidRDefault="00331C22" w:rsidP="009B68A8">
            <w:r>
              <w:t>L’étape du projet est validée.</w:t>
            </w:r>
          </w:p>
        </w:tc>
        <w:tc>
          <w:tcPr>
            <w:tcW w:w="0" w:type="auto"/>
          </w:tcPr>
          <w:p w:rsidR="00331C22" w:rsidRDefault="00331C22" w:rsidP="009B68A8">
            <w:r>
              <w:t>Contrôles de l’existence d’anomalies.</w:t>
            </w:r>
          </w:p>
          <w:p w:rsidR="003B3D74" w:rsidRDefault="003B3D74" w:rsidP="009B68A8"/>
          <w:p w:rsidR="00331C22" w:rsidRDefault="00331C22" w:rsidP="009B68A8">
            <w:r>
              <w:t>Recettage du logiciel.</w:t>
            </w:r>
          </w:p>
          <w:p w:rsidR="003B3D74" w:rsidRPr="003B3D74" w:rsidRDefault="003B3D74" w:rsidP="003B3D74">
            <w:pPr>
              <w:pStyle w:val="Corpsdetexte"/>
            </w:pPr>
          </w:p>
          <w:p w:rsidR="00331C22" w:rsidRDefault="00331C22" w:rsidP="009B68A8">
            <w:r>
              <w:t>Validation d’une étape du projet.</w:t>
            </w:r>
          </w:p>
        </w:tc>
        <w:tc>
          <w:tcPr>
            <w:tcW w:w="1675" w:type="dxa"/>
          </w:tcPr>
          <w:p w:rsidR="00331C22" w:rsidRDefault="007375F2" w:rsidP="009B68A8">
            <w:r>
              <w:t xml:space="preserve">Vérification de l’existence d’une anomalie </w:t>
            </w:r>
            <w:r w:rsidR="003B3D74">
              <w:t>par l’exécution de TU/TI</w:t>
            </w:r>
          </w:p>
          <w:p w:rsidR="003B3D74" w:rsidRPr="003B3D74" w:rsidRDefault="003B3D74" w:rsidP="003B3D74">
            <w:pPr>
              <w:pStyle w:val="Corpsdetexte"/>
            </w:pPr>
            <w:r>
              <w:t xml:space="preserve">Utilisation de  </w:t>
            </w:r>
            <w:r w:rsidRPr="003B3D74">
              <w:t>DeepCode CI Bot</w:t>
            </w:r>
            <w:r>
              <w:t xml:space="preserve"> au sein de mon GitHub et de SonarCloud sur GitLab</w:t>
            </w:r>
          </w:p>
        </w:tc>
        <w:tc>
          <w:tcPr>
            <w:tcW w:w="236" w:type="dxa"/>
          </w:tcPr>
          <w:p w:rsidR="00331C22" w:rsidRDefault="003B3D74" w:rsidP="009B68A8">
            <w:r>
              <w:t>E(4M)</w:t>
            </w:r>
          </w:p>
          <w:p w:rsidR="003B3D74" w:rsidRDefault="003B3D74" w:rsidP="003B3D74">
            <w:pPr>
              <w:pStyle w:val="Corpsdetexte"/>
            </w:pPr>
            <w:r>
              <w:t>+</w:t>
            </w:r>
          </w:p>
          <w:p w:rsidR="003B3D74" w:rsidRPr="003B3D74" w:rsidRDefault="003B3D74" w:rsidP="003B3D74">
            <w:pPr>
              <w:pStyle w:val="Corpsdetexte"/>
            </w:pPr>
            <w:r>
              <w:t>F(3M)</w:t>
            </w:r>
          </w:p>
        </w:tc>
        <w:tc>
          <w:tcPr>
            <w:tcW w:w="2317" w:type="dxa"/>
          </w:tcPr>
          <w:p w:rsidR="00331C22" w:rsidRDefault="00331C22" w:rsidP="009B68A8"/>
        </w:tc>
      </w:tr>
      <w:tr w:rsidR="009B68A8" w:rsidTr="009B68A8">
        <w:tc>
          <w:tcPr>
            <w:tcW w:w="0" w:type="auto"/>
          </w:tcPr>
          <w:p w:rsidR="00331C22" w:rsidRDefault="00331C22" w:rsidP="009B68A8">
            <w:r w:rsidRPr="007B53CC">
              <w:t>Clôturer une mission.</w:t>
            </w:r>
          </w:p>
        </w:tc>
        <w:tc>
          <w:tcPr>
            <w:tcW w:w="0" w:type="auto"/>
          </w:tcPr>
          <w:p w:rsidR="00331C22" w:rsidRDefault="00331C22" w:rsidP="009B68A8">
            <w:r w:rsidRPr="00D22390">
              <w:t>Le PV de réception du logiciel est validé.</w:t>
            </w:r>
          </w:p>
        </w:tc>
        <w:tc>
          <w:tcPr>
            <w:tcW w:w="0" w:type="auto"/>
          </w:tcPr>
          <w:p w:rsidR="00331C22" w:rsidRDefault="00331C22" w:rsidP="009B68A8">
            <w:r w:rsidRPr="00D22390">
              <w:t>Mise en exploitation.</w:t>
            </w:r>
          </w:p>
        </w:tc>
        <w:tc>
          <w:tcPr>
            <w:tcW w:w="1675" w:type="dxa"/>
          </w:tcPr>
          <w:p w:rsidR="00331C22" w:rsidRDefault="003B3D74" w:rsidP="009B68A8">
            <w:r>
              <w:t>Envoi d’un mail pour prévenir le client de la livraison d’un package</w:t>
            </w:r>
          </w:p>
          <w:p w:rsidR="003B3D74" w:rsidRPr="003B3D74" w:rsidRDefault="003B3D74" w:rsidP="003B3D74">
            <w:pPr>
              <w:pStyle w:val="Corpsdetexte"/>
            </w:pPr>
            <w:r>
              <w:t>Imputation</w:t>
            </w:r>
          </w:p>
        </w:tc>
        <w:tc>
          <w:tcPr>
            <w:tcW w:w="236" w:type="dxa"/>
          </w:tcPr>
          <w:p w:rsidR="00331C22" w:rsidRDefault="003B3D74" w:rsidP="009B68A8">
            <w:r>
              <w:t>E(1S)</w:t>
            </w:r>
          </w:p>
        </w:tc>
        <w:tc>
          <w:tcPr>
            <w:tcW w:w="2317" w:type="dxa"/>
          </w:tcPr>
          <w:p w:rsidR="00331C22" w:rsidRDefault="00331C22" w:rsidP="009B68A8"/>
        </w:tc>
      </w:tr>
    </w:tbl>
    <w:p w:rsidR="00331C22" w:rsidRDefault="009B68A8" w:rsidP="00331C22">
      <w:r>
        <w:br w:type="textWrapping" w:clear="all"/>
      </w:r>
    </w:p>
    <w:p w:rsidR="00331C22" w:rsidRDefault="00331C22" w:rsidP="00331C22">
      <w:pPr>
        <w:pStyle w:val="Titre2"/>
      </w:pPr>
      <w:r>
        <w:br w:type="page"/>
      </w:r>
      <w:bookmarkStart w:id="35" w:name="_Toc51690732"/>
      <w:r w:rsidRPr="00641373">
        <w:lastRenderedPageBreak/>
        <w:t>Audit, conception, méthode de projet</w:t>
      </w:r>
      <w:r>
        <w:t> :</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4"/>
        <w:gridCol w:w="3218"/>
        <w:gridCol w:w="2706"/>
        <w:gridCol w:w="2004"/>
        <w:gridCol w:w="1967"/>
        <w:gridCol w:w="1650"/>
      </w:tblGrid>
      <w:tr w:rsidR="00331C22" w:rsidRPr="00641373" w:rsidTr="009B68A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Exemples d’activités et tâches</w:t>
            </w:r>
            <w:r>
              <w:t xml:space="preserve"> </w:t>
            </w:r>
          </w:p>
        </w:tc>
        <w:tc>
          <w:tcPr>
            <w:tcW w:w="1282"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295"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t xml:space="preserve">&amp; </w:t>
            </w:r>
            <w:r w:rsidRPr="00641373">
              <w:t xml:space="preserve">réf. annexe </w:t>
            </w:r>
          </w:p>
        </w:tc>
      </w:tr>
      <w:tr w:rsidR="00331C22" w:rsidTr="009B68A8">
        <w:tc>
          <w:tcPr>
            <w:tcW w:w="0" w:type="auto"/>
          </w:tcPr>
          <w:p w:rsidR="00331C22" w:rsidRDefault="00331C22" w:rsidP="00B04673">
            <w:r w:rsidRPr="00D22390">
              <w:t>Formaliser des processus</w:t>
            </w:r>
          </w:p>
        </w:tc>
        <w:tc>
          <w:tcPr>
            <w:tcW w:w="0" w:type="auto"/>
          </w:tcPr>
          <w:p w:rsidR="00331C22" w:rsidRDefault="00331C22" w:rsidP="00B04673">
            <w:r w:rsidRPr="00ED6BAD">
              <w:t>La procédure du service utilisateur est formalisée et validée.</w:t>
            </w:r>
          </w:p>
          <w:p w:rsidR="003B3D74" w:rsidRDefault="003B3D74" w:rsidP="003B3D74">
            <w:pPr>
              <w:pStyle w:val="Corpsdetexte"/>
            </w:pPr>
          </w:p>
          <w:p w:rsidR="005F2EE5" w:rsidRPr="003B3D74" w:rsidRDefault="005F2EE5" w:rsidP="003B3D74">
            <w:pPr>
              <w:pStyle w:val="Corpsdetexte"/>
            </w:pPr>
          </w:p>
          <w:p w:rsidR="00331C22" w:rsidRDefault="00331C22" w:rsidP="00B04673">
            <w:r w:rsidRPr="00ED6BAD">
              <w:t>La procédure du service utilisateur est conforme aux règles du système de management des services de l’entreprise.</w:t>
            </w:r>
          </w:p>
          <w:p w:rsidR="003B3D74" w:rsidRDefault="003B3D74" w:rsidP="003B3D74">
            <w:pPr>
              <w:pStyle w:val="Corpsdetexte"/>
            </w:pPr>
          </w:p>
          <w:p w:rsidR="005F2EE5" w:rsidRDefault="005F2EE5" w:rsidP="003B3D74">
            <w:pPr>
              <w:pStyle w:val="Corpsdetexte"/>
            </w:pPr>
          </w:p>
          <w:p w:rsidR="005F2EE5" w:rsidRDefault="005F2EE5" w:rsidP="003B3D74">
            <w:pPr>
              <w:pStyle w:val="Corpsdetexte"/>
            </w:pPr>
          </w:p>
          <w:p w:rsidR="005F2EE5" w:rsidRPr="003B3D74" w:rsidRDefault="005F2EE5" w:rsidP="003B3D74">
            <w:pPr>
              <w:pStyle w:val="Corpsdetexte"/>
            </w:pPr>
          </w:p>
          <w:p w:rsidR="00331C22" w:rsidRDefault="00331C22" w:rsidP="00B04673">
            <w:r w:rsidRPr="00ED6BAD">
              <w:t>La procédure du service utilisateur est conforme aux règles du système de management des services de l’entreprise.</w:t>
            </w:r>
          </w:p>
        </w:tc>
        <w:tc>
          <w:tcPr>
            <w:tcW w:w="0" w:type="auto"/>
          </w:tcPr>
          <w:p w:rsidR="00331C22" w:rsidRDefault="00331C22" w:rsidP="00B04673">
            <w:r>
              <w:t>Étude de l’existant.</w:t>
            </w:r>
          </w:p>
          <w:p w:rsidR="00331C22" w:rsidRDefault="00331C22" w:rsidP="00B04673">
            <w:r>
              <w:t>Identification des procédures en place.</w:t>
            </w:r>
          </w:p>
          <w:p w:rsidR="003B3D74" w:rsidRPr="003B3D74" w:rsidRDefault="003B3D74" w:rsidP="003B3D74">
            <w:pPr>
              <w:pStyle w:val="Corpsdetexte"/>
            </w:pPr>
          </w:p>
          <w:p w:rsidR="00331C22" w:rsidRDefault="00331C22" w:rsidP="00B04673">
            <w:r w:rsidRPr="00ED6BAD">
              <w:t>Contrôle de la conformité des procédures utilisées avec la gouvernance de l’entreprise.</w:t>
            </w:r>
          </w:p>
          <w:p w:rsidR="003B3D74" w:rsidRDefault="003B3D74" w:rsidP="003B3D74">
            <w:pPr>
              <w:pStyle w:val="Corpsdetexte"/>
            </w:pPr>
          </w:p>
          <w:p w:rsidR="005F2EE5" w:rsidRDefault="005F2EE5" w:rsidP="003B3D74">
            <w:pPr>
              <w:pStyle w:val="Corpsdetexte"/>
            </w:pPr>
          </w:p>
          <w:p w:rsidR="005F2EE5" w:rsidRDefault="005F2EE5" w:rsidP="003B3D74">
            <w:pPr>
              <w:pStyle w:val="Corpsdetexte"/>
            </w:pPr>
          </w:p>
          <w:p w:rsidR="005F2EE5" w:rsidRPr="003B3D74" w:rsidRDefault="005F2EE5" w:rsidP="003B3D74">
            <w:pPr>
              <w:pStyle w:val="Corpsdetexte"/>
            </w:pPr>
          </w:p>
          <w:p w:rsidR="00331C22" w:rsidRDefault="00331C22" w:rsidP="00B04673">
            <w:r w:rsidRPr="00ED6BAD">
              <w:t>Recensement des documents utilisés, identification de leur circulation et des acteurs concernés.</w:t>
            </w:r>
          </w:p>
        </w:tc>
        <w:tc>
          <w:tcPr>
            <w:tcW w:w="1282" w:type="dxa"/>
          </w:tcPr>
          <w:p w:rsidR="00331C22" w:rsidRDefault="00331C22" w:rsidP="005F2EE5">
            <w:pPr>
              <w:pStyle w:val="Corpsdetexte"/>
            </w:pPr>
            <w:r>
              <w:t>Analyse t</w:t>
            </w:r>
            <w:r w:rsidR="003B3D74">
              <w:t xml:space="preserve">echnique de l’existant via résolution de tickets </w:t>
            </w:r>
          </w:p>
          <w:p w:rsidR="003B3D74" w:rsidRDefault="005F2EE5" w:rsidP="005F2EE5">
            <w:pPr>
              <w:pStyle w:val="Corpsdetexte"/>
            </w:pPr>
            <w:r>
              <w:t>Communications avec le client soumises à validation du chargé de projet</w:t>
            </w:r>
          </w:p>
          <w:p w:rsidR="005F2EE5" w:rsidRDefault="005F2EE5" w:rsidP="005F2EE5">
            <w:pPr>
              <w:pStyle w:val="Corpsdetexte"/>
            </w:pPr>
            <w:r>
              <w:t xml:space="preserve">Utilisation d’un </w:t>
            </w:r>
            <w:r w:rsidR="007659BA">
              <w:t>SharePoint</w:t>
            </w:r>
            <w:r>
              <w:t xml:space="preserve"> commun avec le client, demande d’informations sur les processus de </w:t>
            </w:r>
            <w:r>
              <w:lastRenderedPageBreak/>
              <w:t>communication à respecter</w:t>
            </w:r>
          </w:p>
          <w:p w:rsidR="005F2EE5" w:rsidRDefault="005F2EE5" w:rsidP="005F2EE5">
            <w:pPr>
              <w:pStyle w:val="Corpsdetexte"/>
            </w:pPr>
          </w:p>
          <w:p w:rsidR="005F2EE5" w:rsidRPr="003B3D74" w:rsidRDefault="005F2EE5" w:rsidP="005F2EE5">
            <w:pPr>
              <w:pStyle w:val="Corpsdetexte"/>
            </w:pPr>
          </w:p>
        </w:tc>
        <w:tc>
          <w:tcPr>
            <w:tcW w:w="1394" w:type="dxa"/>
          </w:tcPr>
          <w:p w:rsidR="00331C22" w:rsidRDefault="00331C22" w:rsidP="00B04673">
            <w:r>
              <w:lastRenderedPageBreak/>
              <w:t>E</w:t>
            </w:r>
            <w:r w:rsidR="005F2EE5">
              <w:t>(4</w:t>
            </w:r>
            <w:r>
              <w:t xml:space="preserve"> M)</w:t>
            </w:r>
          </w:p>
          <w:p w:rsidR="005F2EE5" w:rsidRDefault="005F2EE5" w:rsidP="005F2EE5">
            <w:pPr>
              <w:pStyle w:val="Corpsdetexte"/>
            </w:pPr>
          </w:p>
          <w:p w:rsidR="007659BA" w:rsidRDefault="007659BA" w:rsidP="005F2EE5">
            <w:pPr>
              <w:pStyle w:val="Corpsdetexte"/>
            </w:pPr>
          </w:p>
          <w:p w:rsidR="007659BA" w:rsidRDefault="007659BA" w:rsidP="005F2EE5">
            <w:pPr>
              <w:pStyle w:val="Corpsdetexte"/>
            </w:pPr>
          </w:p>
          <w:p w:rsidR="007659BA" w:rsidRDefault="007659BA" w:rsidP="005F2EE5">
            <w:pPr>
              <w:pStyle w:val="Corpsdetexte"/>
            </w:pPr>
            <w:r>
              <w:t>E(4M)</w:t>
            </w:r>
          </w:p>
          <w:p w:rsidR="007659BA" w:rsidRDefault="007659BA" w:rsidP="005F2EE5">
            <w:pPr>
              <w:pStyle w:val="Corpsdetexte"/>
            </w:pPr>
          </w:p>
          <w:p w:rsidR="007659BA" w:rsidRDefault="007659BA" w:rsidP="005F2EE5">
            <w:pPr>
              <w:pStyle w:val="Corpsdetexte"/>
            </w:pPr>
          </w:p>
          <w:p w:rsidR="007659BA" w:rsidRDefault="007659BA" w:rsidP="005F2EE5">
            <w:pPr>
              <w:pStyle w:val="Corpsdetexte"/>
            </w:pPr>
          </w:p>
          <w:p w:rsidR="007659BA" w:rsidRDefault="007659BA" w:rsidP="005F2EE5">
            <w:pPr>
              <w:pStyle w:val="Corpsdetexte"/>
            </w:pPr>
          </w:p>
          <w:p w:rsidR="007659BA" w:rsidRPr="005F2EE5" w:rsidRDefault="007659BA" w:rsidP="005F2EE5">
            <w:pPr>
              <w:pStyle w:val="Corpsdetexte"/>
            </w:pPr>
            <w:r>
              <w:t>E(8M)</w:t>
            </w:r>
          </w:p>
        </w:tc>
        <w:tc>
          <w:tcPr>
            <w:tcW w:w="1295" w:type="dxa"/>
          </w:tcPr>
          <w:p w:rsidR="00331C22" w:rsidRDefault="00331C22" w:rsidP="00B04673">
            <w:r>
              <w:t>p.14</w:t>
            </w:r>
          </w:p>
        </w:tc>
      </w:tr>
      <w:tr w:rsidR="00331C22" w:rsidTr="009B68A8">
        <w:tc>
          <w:tcPr>
            <w:tcW w:w="0" w:type="auto"/>
          </w:tcPr>
          <w:p w:rsidR="00331C22" w:rsidRDefault="00331C22" w:rsidP="00B04673">
            <w:r w:rsidRPr="00ED6BAD">
              <w:t>Formaliser les règles de gestion et d’organisation des données de l’entreprise.</w:t>
            </w:r>
          </w:p>
        </w:tc>
        <w:tc>
          <w:tcPr>
            <w:tcW w:w="0" w:type="auto"/>
          </w:tcPr>
          <w:p w:rsidR="00331C22" w:rsidRDefault="00331C22" w:rsidP="00B04673">
            <w:r w:rsidRPr="00ED6BAD">
              <w:t>La proposition de reconstruction de la procédure est validée.</w:t>
            </w:r>
          </w:p>
          <w:p w:rsidR="00331C22" w:rsidRDefault="00331C22" w:rsidP="00B04673">
            <w:r w:rsidRPr="00ED6BAD">
              <w:t>La base de données est modélisée.</w:t>
            </w:r>
          </w:p>
        </w:tc>
        <w:tc>
          <w:tcPr>
            <w:tcW w:w="0" w:type="auto"/>
          </w:tcPr>
          <w:p w:rsidR="00331C22" w:rsidRDefault="00331C22" w:rsidP="00B04673">
            <w:r w:rsidRPr="00ED6BAD">
              <w:t>Reconfiguration de procédure.</w:t>
            </w:r>
          </w:p>
          <w:p w:rsidR="00331C22" w:rsidRDefault="00331C22" w:rsidP="00B04673">
            <w:r w:rsidRPr="00ED6BAD">
              <w:t>Conception d’une base de données.</w:t>
            </w:r>
          </w:p>
        </w:tc>
        <w:tc>
          <w:tcPr>
            <w:tcW w:w="1282" w:type="dxa"/>
          </w:tcPr>
          <w:p w:rsidR="00331C22" w:rsidRDefault="005F2EE5" w:rsidP="00B04673">
            <w:r>
              <w:t xml:space="preserve">Modélisation et création d’une base de donnée </w:t>
            </w:r>
          </w:p>
          <w:p w:rsidR="005F2EE5" w:rsidRPr="005F2EE5" w:rsidRDefault="005F2EE5" w:rsidP="005F2EE5">
            <w:pPr>
              <w:pStyle w:val="Corpsdetexte"/>
            </w:pPr>
            <w:r>
              <w:t>Modélisation de la BDD sous forme de schéma relationnel</w:t>
            </w:r>
          </w:p>
        </w:tc>
        <w:tc>
          <w:tcPr>
            <w:tcW w:w="1394" w:type="dxa"/>
          </w:tcPr>
          <w:p w:rsidR="00331C22" w:rsidRDefault="005F2EE5" w:rsidP="00B04673">
            <w:r>
              <w:t>F(2S)</w:t>
            </w:r>
          </w:p>
        </w:tc>
        <w:tc>
          <w:tcPr>
            <w:tcW w:w="1295" w:type="dxa"/>
          </w:tcPr>
          <w:p w:rsidR="00331C22" w:rsidRDefault="00331C22" w:rsidP="00B04673"/>
        </w:tc>
      </w:tr>
      <w:tr w:rsidR="00331C22" w:rsidTr="009B68A8">
        <w:tc>
          <w:tcPr>
            <w:tcW w:w="0" w:type="auto"/>
          </w:tcPr>
          <w:p w:rsidR="00331C22" w:rsidRDefault="00331C22" w:rsidP="00B04673">
            <w:r w:rsidRPr="00ED6BAD">
              <w:t>Une métho</w:t>
            </w:r>
            <w:r>
              <w:t xml:space="preserve">de de conception par objets est </w:t>
            </w:r>
            <w:r w:rsidRPr="00ED6BAD">
              <w:t>utilisée.</w:t>
            </w:r>
          </w:p>
        </w:tc>
        <w:tc>
          <w:tcPr>
            <w:tcW w:w="0" w:type="auto"/>
          </w:tcPr>
          <w:p w:rsidR="00331C22" w:rsidRDefault="00331C22" w:rsidP="00B04673">
            <w:r w:rsidRPr="00ED6BAD">
              <w:t>Concevoir des éléments logiciels réutilisables.</w:t>
            </w:r>
          </w:p>
        </w:tc>
        <w:tc>
          <w:tcPr>
            <w:tcW w:w="0" w:type="auto"/>
          </w:tcPr>
          <w:p w:rsidR="00331C22" w:rsidRDefault="00331C22" w:rsidP="00B04673">
            <w:r w:rsidRPr="00ED6BAD">
              <w:t>Conception de l’architecture applicative.</w:t>
            </w:r>
          </w:p>
        </w:tc>
        <w:tc>
          <w:tcPr>
            <w:tcW w:w="1282" w:type="dxa"/>
          </w:tcPr>
          <w:p w:rsidR="00331C22" w:rsidRDefault="005F2EE5" w:rsidP="00B04673">
            <w:r>
              <w:t>Conception d’une architecture applicative POO</w:t>
            </w:r>
          </w:p>
        </w:tc>
        <w:tc>
          <w:tcPr>
            <w:tcW w:w="1394" w:type="dxa"/>
          </w:tcPr>
          <w:p w:rsidR="00331C22" w:rsidRDefault="005F2EE5" w:rsidP="00B04673">
            <w:r>
              <w:t>F(2M)</w:t>
            </w:r>
          </w:p>
        </w:tc>
        <w:tc>
          <w:tcPr>
            <w:tcW w:w="1295" w:type="dxa"/>
          </w:tcPr>
          <w:p w:rsidR="00331C22" w:rsidRDefault="00331C22" w:rsidP="00B04673"/>
        </w:tc>
      </w:tr>
      <w:tr w:rsidR="00331C22" w:rsidTr="009B68A8">
        <w:tc>
          <w:tcPr>
            <w:tcW w:w="0" w:type="auto"/>
          </w:tcPr>
          <w:p w:rsidR="00331C22" w:rsidRDefault="00331C22" w:rsidP="00B04673">
            <w:r w:rsidRPr="00ED6BAD">
              <w:t>Une méthode AGILE est utilisée.</w:t>
            </w:r>
          </w:p>
        </w:tc>
        <w:tc>
          <w:tcPr>
            <w:tcW w:w="0" w:type="auto"/>
          </w:tcPr>
          <w:p w:rsidR="00331C22" w:rsidRDefault="00331C22" w:rsidP="00B04673">
            <w:r w:rsidRPr="00ED6BAD">
              <w:t>Produire du logiciel en équipe.</w:t>
            </w:r>
          </w:p>
        </w:tc>
        <w:tc>
          <w:tcPr>
            <w:tcW w:w="0" w:type="auto"/>
          </w:tcPr>
          <w:p w:rsidR="00331C22" w:rsidRDefault="00331C22" w:rsidP="00B04673">
            <w:r>
              <w:t>Programmation en équipe.</w:t>
            </w:r>
          </w:p>
          <w:p w:rsidR="00331C22" w:rsidRDefault="00331C22" w:rsidP="00B04673">
            <w:r>
              <w:t>Écriture de code.</w:t>
            </w:r>
          </w:p>
        </w:tc>
        <w:tc>
          <w:tcPr>
            <w:tcW w:w="1282" w:type="dxa"/>
          </w:tcPr>
          <w:p w:rsidR="005F2EE5" w:rsidRDefault="005F2EE5" w:rsidP="005F2EE5">
            <w:r>
              <w:t>Programmation en équipe</w:t>
            </w:r>
          </w:p>
          <w:p w:rsidR="005F2EE5" w:rsidRPr="005F2EE5" w:rsidRDefault="005F2EE5" w:rsidP="005F2EE5">
            <w:pPr>
              <w:pStyle w:val="Corpsdetexte"/>
            </w:pPr>
            <w:r>
              <w:t>Utilisation de UserStories</w:t>
            </w:r>
          </w:p>
        </w:tc>
        <w:tc>
          <w:tcPr>
            <w:tcW w:w="1394" w:type="dxa"/>
          </w:tcPr>
          <w:p w:rsidR="00331C22" w:rsidRDefault="005F2EE5" w:rsidP="00B04673">
            <w:r>
              <w:t>F(3S)</w:t>
            </w:r>
          </w:p>
          <w:p w:rsidR="005F2EE5" w:rsidRDefault="005F2EE5" w:rsidP="005F2EE5">
            <w:pPr>
              <w:pStyle w:val="Corpsdetexte"/>
            </w:pPr>
            <w:r>
              <w:t>+</w:t>
            </w:r>
          </w:p>
          <w:p w:rsidR="005F2EE5" w:rsidRPr="005F2EE5" w:rsidRDefault="005F2EE5" w:rsidP="005F2EE5">
            <w:pPr>
              <w:pStyle w:val="Corpsdetexte"/>
            </w:pPr>
            <w:r>
              <w:t>F(2S)</w:t>
            </w:r>
          </w:p>
        </w:tc>
        <w:tc>
          <w:tcPr>
            <w:tcW w:w="1295" w:type="dxa"/>
          </w:tcPr>
          <w:p w:rsidR="00331C22" w:rsidRDefault="005F2EE5" w:rsidP="00B04673">
            <w:r>
              <w:t>Projet MyNetflix</w:t>
            </w:r>
          </w:p>
          <w:p w:rsidR="005F2EE5" w:rsidRDefault="005F2EE5" w:rsidP="005F2EE5">
            <w:pPr>
              <w:pStyle w:val="Corpsdetexte"/>
            </w:pPr>
            <w:r>
              <w:t>+</w:t>
            </w:r>
          </w:p>
          <w:p w:rsidR="005F2EE5" w:rsidRPr="005F2EE5" w:rsidRDefault="005F2EE5" w:rsidP="005F2EE5">
            <w:pPr>
              <w:pStyle w:val="Corpsdetexte"/>
            </w:pPr>
            <w:r>
              <w:t xml:space="preserve">Projet </w:t>
            </w:r>
            <w:r w:rsidR="003A0B7F">
              <w:t>RandoUdev3</w:t>
            </w:r>
          </w:p>
        </w:tc>
      </w:tr>
      <w:tr w:rsidR="00331C22" w:rsidTr="009B68A8">
        <w:tc>
          <w:tcPr>
            <w:tcW w:w="0" w:type="auto"/>
          </w:tcPr>
          <w:p w:rsidR="00331C22" w:rsidRDefault="00331C22" w:rsidP="00B04673">
            <w:r w:rsidRPr="00ED6BAD">
              <w:t>Absence de signaux d’alertes au point de contrôle du projet.</w:t>
            </w:r>
          </w:p>
        </w:tc>
        <w:tc>
          <w:tcPr>
            <w:tcW w:w="0" w:type="auto"/>
          </w:tcPr>
          <w:p w:rsidR="00331C22" w:rsidRDefault="00331C22" w:rsidP="00B04673">
            <w:r w:rsidRPr="00ED6BAD">
              <w:t>Remonter les alertes au(x) décideur(s).</w:t>
            </w:r>
          </w:p>
        </w:tc>
        <w:tc>
          <w:tcPr>
            <w:tcW w:w="0" w:type="auto"/>
          </w:tcPr>
          <w:p w:rsidR="00331C22" w:rsidRDefault="00331C22" w:rsidP="00B04673">
            <w:r w:rsidRPr="00ED6BAD">
              <w:t>Coordination de l’avancement.</w:t>
            </w:r>
          </w:p>
        </w:tc>
        <w:tc>
          <w:tcPr>
            <w:tcW w:w="1282" w:type="dxa"/>
          </w:tcPr>
          <w:p w:rsidR="00331C22" w:rsidRDefault="005F2EE5" w:rsidP="00B04673">
            <w:r>
              <w:t>Remonté</w:t>
            </w:r>
            <w:r w:rsidR="006B7778">
              <w:t>e</w:t>
            </w:r>
            <w:r>
              <w:t xml:space="preserve"> d’alertes aux décideurs </w:t>
            </w:r>
            <w:r w:rsidR="006B7778">
              <w:t xml:space="preserve">en cas de détection de risque sur la volumétrie </w:t>
            </w:r>
          </w:p>
        </w:tc>
        <w:tc>
          <w:tcPr>
            <w:tcW w:w="1394" w:type="dxa"/>
          </w:tcPr>
          <w:p w:rsidR="00331C22" w:rsidRDefault="005F2EE5" w:rsidP="00B04673">
            <w:r>
              <w:t>E(6M)</w:t>
            </w:r>
          </w:p>
        </w:tc>
        <w:tc>
          <w:tcPr>
            <w:tcW w:w="1295" w:type="dxa"/>
          </w:tcPr>
          <w:p w:rsidR="00331C22" w:rsidRDefault="00331C22" w:rsidP="00B04673"/>
        </w:tc>
      </w:tr>
      <w:tr w:rsidR="00331C22" w:rsidTr="009B68A8">
        <w:tc>
          <w:tcPr>
            <w:tcW w:w="0" w:type="auto"/>
          </w:tcPr>
          <w:p w:rsidR="00331C22" w:rsidRDefault="00331C22" w:rsidP="00B04673">
            <w:r w:rsidRPr="00ED6BAD">
              <w:t>Les étapes du projet sont planifiées.</w:t>
            </w:r>
          </w:p>
        </w:tc>
        <w:tc>
          <w:tcPr>
            <w:tcW w:w="0" w:type="auto"/>
          </w:tcPr>
          <w:p w:rsidR="00331C22" w:rsidRDefault="00331C22" w:rsidP="00B04673">
            <w:r w:rsidRPr="00ED6BAD">
              <w:t>Estimer des délais.</w:t>
            </w:r>
          </w:p>
        </w:tc>
        <w:tc>
          <w:tcPr>
            <w:tcW w:w="0" w:type="auto"/>
          </w:tcPr>
          <w:p w:rsidR="00331C22" w:rsidRDefault="00331C22" w:rsidP="00B04673">
            <w:r w:rsidRPr="00ED6BAD">
              <w:t>Planification des tâches du projet.</w:t>
            </w:r>
          </w:p>
        </w:tc>
        <w:tc>
          <w:tcPr>
            <w:tcW w:w="1282" w:type="dxa"/>
          </w:tcPr>
          <w:p w:rsidR="00331C22" w:rsidRDefault="003A0B7F" w:rsidP="00B04673">
            <w:r>
              <w:t>Estimation de délais</w:t>
            </w:r>
          </w:p>
        </w:tc>
        <w:tc>
          <w:tcPr>
            <w:tcW w:w="1394" w:type="dxa"/>
          </w:tcPr>
          <w:p w:rsidR="00331C22" w:rsidRDefault="003A0B7F" w:rsidP="00B04673">
            <w:r>
              <w:t>E(1M)</w:t>
            </w:r>
          </w:p>
        </w:tc>
        <w:tc>
          <w:tcPr>
            <w:tcW w:w="1295" w:type="dxa"/>
          </w:tcPr>
          <w:p w:rsidR="00331C22" w:rsidRDefault="00331C22" w:rsidP="00B04673"/>
        </w:tc>
      </w:tr>
      <w:tr w:rsidR="00331C22" w:rsidTr="009B68A8">
        <w:tc>
          <w:tcPr>
            <w:tcW w:w="0" w:type="auto"/>
          </w:tcPr>
          <w:p w:rsidR="00331C22" w:rsidRDefault="00331C22" w:rsidP="00B04673">
            <w:r w:rsidRPr="00ED6BAD">
              <w:t>Le projet est conforme au schéma directeur de l’entreprise et respecte les principes d’urbanisation du S.I.</w:t>
            </w:r>
          </w:p>
        </w:tc>
        <w:tc>
          <w:tcPr>
            <w:tcW w:w="0" w:type="auto"/>
          </w:tcPr>
          <w:p w:rsidR="00331C22" w:rsidRDefault="00331C22" w:rsidP="00B04673">
            <w:r w:rsidRPr="00CF734F">
              <w:t>Concevoir une solution logicielle.</w:t>
            </w:r>
          </w:p>
        </w:tc>
        <w:tc>
          <w:tcPr>
            <w:tcW w:w="0" w:type="auto"/>
          </w:tcPr>
          <w:p w:rsidR="00331C22" w:rsidRDefault="00331C22" w:rsidP="00B04673">
            <w:r w:rsidRPr="00CF734F">
              <w:t>Conception de la solution logicielle.</w:t>
            </w:r>
          </w:p>
        </w:tc>
        <w:tc>
          <w:tcPr>
            <w:tcW w:w="1282" w:type="dxa"/>
          </w:tcPr>
          <w:p w:rsidR="00331C22" w:rsidRDefault="003A0B7F" w:rsidP="00B04673">
            <w:r>
              <w:t xml:space="preserve">Conception des rubriques utilisées lors du calcul d’une </w:t>
            </w:r>
            <w:r>
              <w:lastRenderedPageBreak/>
              <w:t>pension en respectant le modèle préexistant et en s’appuyant sur les spécification techniques détaillée</w:t>
            </w:r>
          </w:p>
        </w:tc>
        <w:tc>
          <w:tcPr>
            <w:tcW w:w="1394" w:type="dxa"/>
          </w:tcPr>
          <w:p w:rsidR="00331C22" w:rsidRDefault="003A0B7F" w:rsidP="00B04673">
            <w:r>
              <w:lastRenderedPageBreak/>
              <w:t>E(2M)</w:t>
            </w:r>
          </w:p>
        </w:tc>
        <w:tc>
          <w:tcPr>
            <w:tcW w:w="1295" w:type="dxa"/>
          </w:tcPr>
          <w:p w:rsidR="00331C22" w:rsidRDefault="00331C22" w:rsidP="00B04673"/>
        </w:tc>
      </w:tr>
      <w:tr w:rsidR="00331C22" w:rsidTr="009B68A8">
        <w:tc>
          <w:tcPr>
            <w:tcW w:w="0" w:type="auto"/>
          </w:tcPr>
          <w:p w:rsidR="00331C22" w:rsidRDefault="00331C22" w:rsidP="00B04673">
            <w:r w:rsidRPr="00ED6BAD">
              <w:t>Les spécifications fonctionnelles produites respectent le cahier des charges fourni.</w:t>
            </w:r>
          </w:p>
        </w:tc>
        <w:tc>
          <w:tcPr>
            <w:tcW w:w="0" w:type="auto"/>
          </w:tcPr>
          <w:p w:rsidR="00331C22" w:rsidRDefault="00331C22" w:rsidP="00B04673"/>
        </w:tc>
        <w:tc>
          <w:tcPr>
            <w:tcW w:w="0" w:type="auto"/>
          </w:tcPr>
          <w:p w:rsidR="00331C22" w:rsidRDefault="00331C22" w:rsidP="00B04673"/>
        </w:tc>
        <w:tc>
          <w:tcPr>
            <w:tcW w:w="1282" w:type="dxa"/>
          </w:tcPr>
          <w:p w:rsidR="00331C22" w:rsidRDefault="003A0B7F" w:rsidP="00B04673">
            <w:r>
              <w:t>Respect des spécifications fonctionnelles lors de l’écriture de spécification technique détaillés</w:t>
            </w:r>
          </w:p>
        </w:tc>
        <w:tc>
          <w:tcPr>
            <w:tcW w:w="1394" w:type="dxa"/>
          </w:tcPr>
          <w:p w:rsidR="00331C22" w:rsidRDefault="003A0B7F" w:rsidP="00B04673">
            <w:r>
              <w:t>E(1S)</w:t>
            </w:r>
          </w:p>
        </w:tc>
        <w:tc>
          <w:tcPr>
            <w:tcW w:w="1295" w:type="dxa"/>
          </w:tcPr>
          <w:p w:rsidR="00331C22" w:rsidRDefault="00331C22" w:rsidP="00B04673"/>
        </w:tc>
      </w:tr>
      <w:tr w:rsidR="00331C22" w:rsidTr="009B68A8">
        <w:tc>
          <w:tcPr>
            <w:tcW w:w="0" w:type="auto"/>
          </w:tcPr>
          <w:p w:rsidR="00331C22" w:rsidRDefault="00331C22" w:rsidP="00B04673">
            <w:r w:rsidRPr="00ED6BAD">
              <w:t>L’impact de modification est acceptable.</w:t>
            </w:r>
          </w:p>
        </w:tc>
        <w:tc>
          <w:tcPr>
            <w:tcW w:w="0" w:type="auto"/>
          </w:tcPr>
          <w:p w:rsidR="00331C22" w:rsidRDefault="00331C22" w:rsidP="00B04673">
            <w:r w:rsidRPr="00CF734F">
              <w:t>Anticiper des répercussions.</w:t>
            </w:r>
          </w:p>
        </w:tc>
        <w:tc>
          <w:tcPr>
            <w:tcW w:w="0" w:type="auto"/>
          </w:tcPr>
          <w:p w:rsidR="00331C22" w:rsidRDefault="00331C22" w:rsidP="00B04673"/>
        </w:tc>
        <w:tc>
          <w:tcPr>
            <w:tcW w:w="1282" w:type="dxa"/>
          </w:tcPr>
          <w:p w:rsidR="00331C22" w:rsidRDefault="003A0B7F" w:rsidP="003A0B7F">
            <w:r>
              <w:t>Remonté d’alerte en prévision d’une modification entrainant un impact sur la volumétrie</w:t>
            </w:r>
          </w:p>
        </w:tc>
        <w:tc>
          <w:tcPr>
            <w:tcW w:w="1394" w:type="dxa"/>
          </w:tcPr>
          <w:p w:rsidR="00331C22" w:rsidRDefault="00331C22" w:rsidP="00B04673"/>
        </w:tc>
        <w:tc>
          <w:tcPr>
            <w:tcW w:w="1295" w:type="dxa"/>
          </w:tcPr>
          <w:p w:rsidR="00331C22" w:rsidRDefault="00331C22" w:rsidP="00B04673"/>
        </w:tc>
      </w:tr>
    </w:tbl>
    <w:p w:rsidR="00331C22" w:rsidRDefault="00331C22" w:rsidP="00331C22"/>
    <w:p w:rsidR="00331C22" w:rsidRDefault="00331C22" w:rsidP="00331C22"/>
    <w:p w:rsidR="00331C22" w:rsidRDefault="00331C22" w:rsidP="00331C22">
      <w:pPr>
        <w:pStyle w:val="Titre2"/>
      </w:pPr>
      <w:bookmarkStart w:id="36" w:name="_Toc51690733"/>
      <w:r w:rsidRPr="00641373">
        <w:t>Réalisation d’applications logicielles</w:t>
      </w:r>
      <w:r>
        <w:t> :</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2"/>
        <w:gridCol w:w="2822"/>
        <w:gridCol w:w="3254"/>
        <w:gridCol w:w="1734"/>
        <w:gridCol w:w="1967"/>
        <w:gridCol w:w="1650"/>
      </w:tblGrid>
      <w:tr w:rsidR="00331C22" w:rsidRPr="00641373" w:rsidTr="00442A33">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587"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830"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172"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331C22" w:rsidTr="00442A33">
        <w:tc>
          <w:tcPr>
            <w:tcW w:w="0" w:type="auto"/>
          </w:tcPr>
          <w:p w:rsidR="00331C22" w:rsidRDefault="00331C22" w:rsidP="00B04673">
            <w:r w:rsidRPr="00CF734F">
              <w:t>Encapsuler des solutions logicielles spécifiques dans des services logiciels génériques.</w:t>
            </w:r>
          </w:p>
        </w:tc>
        <w:tc>
          <w:tcPr>
            <w:tcW w:w="0" w:type="auto"/>
          </w:tcPr>
          <w:p w:rsidR="00331C22" w:rsidRDefault="00331C22" w:rsidP="00B04673">
            <w:r w:rsidRPr="00CF734F">
              <w:t>Le service d’accès aux données est opérationnel.</w:t>
            </w:r>
          </w:p>
        </w:tc>
        <w:tc>
          <w:tcPr>
            <w:tcW w:w="0" w:type="auto"/>
          </w:tcPr>
          <w:p w:rsidR="00331C22" w:rsidRDefault="00331C22" w:rsidP="00B04673">
            <w:r>
              <w:t>Programmation.</w:t>
            </w:r>
          </w:p>
          <w:p w:rsidR="00331C22" w:rsidRDefault="00331C22" w:rsidP="00B04673">
            <w:r>
              <w:t>Investigations documentaires fonctionnelles ou techniques complémentaires.</w:t>
            </w:r>
          </w:p>
        </w:tc>
        <w:tc>
          <w:tcPr>
            <w:tcW w:w="1587" w:type="dxa"/>
          </w:tcPr>
          <w:p w:rsidR="00442A33" w:rsidRDefault="00442A33" w:rsidP="00442A33">
            <w:r>
              <w:t>Programmation.</w:t>
            </w:r>
          </w:p>
          <w:p w:rsidR="00331C22" w:rsidRDefault="00442A33" w:rsidP="00442A33">
            <w:r>
              <w:t>Investigations documentaires fonctionnelles ou techniques complémentaires</w:t>
            </w:r>
          </w:p>
        </w:tc>
        <w:tc>
          <w:tcPr>
            <w:tcW w:w="1830" w:type="dxa"/>
          </w:tcPr>
          <w:p w:rsidR="00331C22" w:rsidRDefault="007659BA" w:rsidP="00B04673">
            <w:r>
              <w:t>E(1A)</w:t>
            </w:r>
          </w:p>
        </w:tc>
        <w:tc>
          <w:tcPr>
            <w:tcW w:w="1172" w:type="dxa"/>
          </w:tcPr>
          <w:p w:rsidR="00331C22" w:rsidRDefault="00331C22" w:rsidP="00B04673"/>
        </w:tc>
      </w:tr>
      <w:tr w:rsidR="00442A33" w:rsidTr="00442A33">
        <w:tc>
          <w:tcPr>
            <w:tcW w:w="0" w:type="auto"/>
          </w:tcPr>
          <w:p w:rsidR="00442A33" w:rsidRDefault="00442A33" w:rsidP="00442A33">
            <w:r w:rsidRPr="00CF734F">
              <w:lastRenderedPageBreak/>
              <w:t>Produire du logiciel générique réutilisable.</w:t>
            </w:r>
          </w:p>
        </w:tc>
        <w:tc>
          <w:tcPr>
            <w:tcW w:w="0" w:type="auto"/>
          </w:tcPr>
          <w:p w:rsidR="00442A33" w:rsidRDefault="00442A33" w:rsidP="00442A33">
            <w:r w:rsidRPr="00CF734F">
              <w:t>Des services logiciels internes sont réutilisables.</w:t>
            </w:r>
          </w:p>
        </w:tc>
        <w:tc>
          <w:tcPr>
            <w:tcW w:w="0" w:type="auto"/>
          </w:tcPr>
          <w:p w:rsidR="00442A33" w:rsidRDefault="00442A33" w:rsidP="00442A33">
            <w:r w:rsidRPr="00CF734F">
              <w:t>Transcription des spécifications fonctionnelles en algorithmes.</w:t>
            </w:r>
          </w:p>
        </w:tc>
        <w:tc>
          <w:tcPr>
            <w:tcW w:w="1587" w:type="dxa"/>
          </w:tcPr>
          <w:p w:rsidR="00442A33" w:rsidRDefault="00442A33" w:rsidP="00442A33">
            <w:r w:rsidRPr="00CF734F">
              <w:t>Transcription des spécifications fonctionnelles en algorithmes.</w:t>
            </w:r>
          </w:p>
        </w:tc>
        <w:tc>
          <w:tcPr>
            <w:tcW w:w="1830" w:type="dxa"/>
          </w:tcPr>
          <w:p w:rsidR="00442A33" w:rsidRDefault="007659BA" w:rsidP="00442A33">
            <w:r w:rsidRPr="007659BA">
              <w:rPr>
                <w:highlight w:val="yellow"/>
              </w:rPr>
              <w:t>E(</w:t>
            </w:r>
          </w:p>
        </w:tc>
        <w:tc>
          <w:tcPr>
            <w:tcW w:w="1172" w:type="dxa"/>
          </w:tcPr>
          <w:p w:rsidR="00442A33" w:rsidRDefault="00442A33" w:rsidP="00442A33"/>
        </w:tc>
      </w:tr>
      <w:tr w:rsidR="00442A33" w:rsidTr="00442A33">
        <w:tc>
          <w:tcPr>
            <w:tcW w:w="0" w:type="auto"/>
          </w:tcPr>
          <w:p w:rsidR="00442A33" w:rsidRDefault="00442A33" w:rsidP="00442A33">
            <w:r w:rsidRPr="00CF734F">
              <w:t>Produire du logiciel partageable.</w:t>
            </w:r>
          </w:p>
        </w:tc>
        <w:tc>
          <w:tcPr>
            <w:tcW w:w="0" w:type="auto"/>
          </w:tcPr>
          <w:p w:rsidR="00442A33" w:rsidRDefault="00442A33" w:rsidP="00442A33">
            <w:r w:rsidRPr="00CF734F">
              <w:t>Des services logiciels sont partageables en local.</w:t>
            </w:r>
          </w:p>
          <w:p w:rsidR="00442A33" w:rsidRDefault="00442A33" w:rsidP="00442A33">
            <w:r w:rsidRPr="00CF734F">
              <w:t>Des services logiciels sont partageables à distance.</w:t>
            </w:r>
          </w:p>
        </w:tc>
        <w:tc>
          <w:tcPr>
            <w:tcW w:w="0" w:type="auto"/>
          </w:tcPr>
          <w:p w:rsidR="00442A33" w:rsidRDefault="00442A33" w:rsidP="00442A33">
            <w:r>
              <w:t>Transcription des algorithmes en code source.</w:t>
            </w:r>
          </w:p>
          <w:p w:rsidR="00442A33" w:rsidRDefault="00442A33" w:rsidP="00442A33"/>
        </w:tc>
        <w:tc>
          <w:tcPr>
            <w:tcW w:w="1587" w:type="dxa"/>
          </w:tcPr>
          <w:p w:rsidR="00442A33" w:rsidRDefault="00442A33" w:rsidP="00442A33">
            <w:r>
              <w:t>Lecture des fiches de spécifications techniques détaillées.</w:t>
            </w:r>
          </w:p>
        </w:tc>
        <w:tc>
          <w:tcPr>
            <w:tcW w:w="1830" w:type="dxa"/>
          </w:tcPr>
          <w:p w:rsidR="00442A33" w:rsidRDefault="00442A33" w:rsidP="00442A33">
            <w:r>
              <w:t>E(2M)</w:t>
            </w:r>
          </w:p>
        </w:tc>
        <w:tc>
          <w:tcPr>
            <w:tcW w:w="1172" w:type="dxa"/>
          </w:tcPr>
          <w:p w:rsidR="00442A33" w:rsidRDefault="00442A33" w:rsidP="00442A33"/>
        </w:tc>
      </w:tr>
      <w:tr w:rsidR="00442A33" w:rsidTr="00442A33">
        <w:tc>
          <w:tcPr>
            <w:tcW w:w="0" w:type="auto"/>
          </w:tcPr>
          <w:p w:rsidR="00442A33" w:rsidRDefault="00442A33" w:rsidP="00442A33">
            <w:r w:rsidRPr="00CF734F">
              <w:t>Intégrer des éléments logiciels hétérogènes et produire des exécutables livrables.</w:t>
            </w:r>
          </w:p>
        </w:tc>
        <w:tc>
          <w:tcPr>
            <w:tcW w:w="0" w:type="auto"/>
          </w:tcPr>
          <w:p w:rsidR="00442A33" w:rsidRDefault="00442A33" w:rsidP="00442A33">
            <w:r w:rsidRPr="00CF734F">
              <w:t>Le logiciel est livrable, prêt pour la mise en production.</w:t>
            </w:r>
          </w:p>
        </w:tc>
        <w:tc>
          <w:tcPr>
            <w:tcW w:w="0" w:type="auto"/>
          </w:tcPr>
          <w:p w:rsidR="00442A33" w:rsidRDefault="00442A33" w:rsidP="00442A33">
            <w:r>
              <w:t>Compilation, déverminage du code source.</w:t>
            </w:r>
          </w:p>
        </w:tc>
        <w:tc>
          <w:tcPr>
            <w:tcW w:w="1587" w:type="dxa"/>
          </w:tcPr>
          <w:p w:rsidR="00442A33" w:rsidRDefault="00442A33" w:rsidP="00442A33">
            <w:r>
              <w:t xml:space="preserve">Réalisation de TU/TI </w:t>
            </w:r>
          </w:p>
        </w:tc>
        <w:tc>
          <w:tcPr>
            <w:tcW w:w="1830" w:type="dxa"/>
          </w:tcPr>
          <w:p w:rsidR="00442A33" w:rsidRDefault="007659BA" w:rsidP="00442A33">
            <w:r>
              <w:t>E(4M)</w:t>
            </w:r>
          </w:p>
        </w:tc>
        <w:tc>
          <w:tcPr>
            <w:tcW w:w="1172" w:type="dxa"/>
          </w:tcPr>
          <w:p w:rsidR="00442A33" w:rsidRDefault="00442A33" w:rsidP="00442A33"/>
        </w:tc>
      </w:tr>
      <w:tr w:rsidR="00442A33" w:rsidTr="00442A33">
        <w:tc>
          <w:tcPr>
            <w:tcW w:w="0" w:type="auto"/>
          </w:tcPr>
          <w:p w:rsidR="00442A33" w:rsidRDefault="00442A33" w:rsidP="00442A33">
            <w:r w:rsidRPr="00CF734F">
              <w:t>Modifier un algorithme sans générer de dysfonctionnements.</w:t>
            </w:r>
          </w:p>
        </w:tc>
        <w:tc>
          <w:tcPr>
            <w:tcW w:w="0" w:type="auto"/>
          </w:tcPr>
          <w:p w:rsidR="00442A33" w:rsidRDefault="00442A33" w:rsidP="00442A33">
            <w:r w:rsidRPr="00CF734F">
              <w:t>La modification n’entraîne pas de régression fonctionnelle.</w:t>
            </w:r>
          </w:p>
        </w:tc>
        <w:tc>
          <w:tcPr>
            <w:tcW w:w="0" w:type="auto"/>
          </w:tcPr>
          <w:p w:rsidR="00442A33" w:rsidRDefault="00442A33" w:rsidP="00442A33">
            <w:r w:rsidRPr="00CF734F">
              <w:t>Agglomération des différents éléments logiciels en unités de traitement, réalisation des tests unitaires</w:t>
            </w:r>
            <w:r>
              <w:t>.</w:t>
            </w:r>
          </w:p>
        </w:tc>
        <w:tc>
          <w:tcPr>
            <w:tcW w:w="1587" w:type="dxa"/>
          </w:tcPr>
          <w:p w:rsidR="00442A33" w:rsidRDefault="00442A33" w:rsidP="00442A33">
            <w:r>
              <w:t>Réalisation de TI</w:t>
            </w:r>
          </w:p>
        </w:tc>
        <w:tc>
          <w:tcPr>
            <w:tcW w:w="1830" w:type="dxa"/>
          </w:tcPr>
          <w:p w:rsidR="00442A33" w:rsidRDefault="007659BA" w:rsidP="00442A33">
            <w:r>
              <w:t>E(4M)</w:t>
            </w:r>
          </w:p>
        </w:tc>
        <w:tc>
          <w:tcPr>
            <w:tcW w:w="1172" w:type="dxa"/>
          </w:tcPr>
          <w:p w:rsidR="00442A33" w:rsidRDefault="00442A33" w:rsidP="00442A33"/>
        </w:tc>
      </w:tr>
      <w:tr w:rsidR="00442A33" w:rsidTr="00442A33">
        <w:tc>
          <w:tcPr>
            <w:tcW w:w="0" w:type="auto"/>
          </w:tcPr>
          <w:p w:rsidR="00442A33" w:rsidRDefault="00442A33" w:rsidP="00442A33">
            <w:r w:rsidRPr="00CF734F">
              <w:t>Contrôler des délais.</w:t>
            </w:r>
          </w:p>
        </w:tc>
        <w:tc>
          <w:tcPr>
            <w:tcW w:w="0" w:type="auto"/>
          </w:tcPr>
          <w:p w:rsidR="00442A33" w:rsidRDefault="00442A33" w:rsidP="00442A33">
            <w:r w:rsidRPr="00CF734F">
              <w:t>Le compte-rendu d’activité est renseigné,</w:t>
            </w:r>
            <w:r>
              <w:t xml:space="preserve"> </w:t>
            </w:r>
            <w:r w:rsidRPr="00CF734F">
              <w:t>les écarts sont constatés.</w:t>
            </w:r>
          </w:p>
        </w:tc>
        <w:tc>
          <w:tcPr>
            <w:tcW w:w="0" w:type="auto"/>
          </w:tcPr>
          <w:p w:rsidR="00442A33" w:rsidRDefault="00442A33" w:rsidP="00442A33">
            <w:r w:rsidRPr="00CF734F">
              <w:t>Mise à jour du planning de réalisation.</w:t>
            </w:r>
          </w:p>
        </w:tc>
        <w:tc>
          <w:tcPr>
            <w:tcW w:w="1587" w:type="dxa"/>
          </w:tcPr>
          <w:p w:rsidR="00442A33" w:rsidRDefault="007659BA" w:rsidP="00442A33">
            <w:r>
              <w:t>Imputation des tâches</w:t>
            </w:r>
            <w:r w:rsidR="00442A33">
              <w:t xml:space="preserve"> </w:t>
            </w:r>
            <w:r>
              <w:t xml:space="preserve"> d’analyse de de développement sur</w:t>
            </w:r>
            <w:r w:rsidR="00442A33">
              <w:t xml:space="preserve"> </w:t>
            </w:r>
            <w:r>
              <w:t>MyPM</w:t>
            </w:r>
          </w:p>
          <w:p w:rsidR="007659BA" w:rsidRPr="007659BA" w:rsidRDefault="007659BA" w:rsidP="007659BA">
            <w:pPr>
              <w:pStyle w:val="Corpsdetexte"/>
            </w:pPr>
            <w:r>
              <w:t>Remontée automatisée d’alertes au pilote du projet</w:t>
            </w:r>
          </w:p>
        </w:tc>
        <w:tc>
          <w:tcPr>
            <w:tcW w:w="1830" w:type="dxa"/>
          </w:tcPr>
          <w:p w:rsidR="00442A33" w:rsidRDefault="00442A33" w:rsidP="00442A33"/>
          <w:p w:rsidR="00442A33" w:rsidRPr="009C16B0" w:rsidRDefault="00442A33" w:rsidP="007659BA">
            <w:pPr>
              <w:tabs>
                <w:tab w:val="left" w:pos="1124"/>
              </w:tabs>
            </w:pPr>
            <w:r>
              <w:t>E(</w:t>
            </w:r>
            <w:r w:rsidR="007659BA">
              <w:t>1A</w:t>
            </w:r>
            <w:r>
              <w:t>)</w:t>
            </w:r>
          </w:p>
        </w:tc>
        <w:tc>
          <w:tcPr>
            <w:tcW w:w="1172" w:type="dxa"/>
          </w:tcPr>
          <w:p w:rsidR="00442A33" w:rsidRDefault="00442A33" w:rsidP="00442A33"/>
        </w:tc>
      </w:tr>
    </w:tbl>
    <w:p w:rsidR="00331C22" w:rsidRPr="00641373" w:rsidRDefault="00331C22" w:rsidP="00331C22"/>
    <w:p w:rsidR="00331C22" w:rsidRDefault="00331C22" w:rsidP="00331C22">
      <w:r>
        <w:br w:type="page"/>
      </w:r>
    </w:p>
    <w:p w:rsidR="00331C22" w:rsidRDefault="00331C22" w:rsidP="00331C22">
      <w:pPr>
        <w:pStyle w:val="Titre2"/>
      </w:pPr>
      <w:bookmarkStart w:id="37" w:name="_Toc51690734"/>
      <w:r w:rsidRPr="00641373">
        <w:lastRenderedPageBreak/>
        <w:t>Communiquer avec les acteurs du projet</w:t>
      </w:r>
      <w:r>
        <w:t> :</w:t>
      </w:r>
      <w:bookmarkEnd w:id="37"/>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2549"/>
        <w:gridCol w:w="2837"/>
        <w:gridCol w:w="1734"/>
        <w:gridCol w:w="1967"/>
        <w:gridCol w:w="2915"/>
      </w:tblGrid>
      <w:tr w:rsidR="00EF1AC8" w:rsidRPr="00641373" w:rsidTr="00EF1AC8">
        <w:trPr>
          <w:trHeight w:val="878"/>
        </w:trPr>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587"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83"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915"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EF1AC8" w:rsidTr="00EF1AC8">
        <w:trPr>
          <w:trHeight w:val="573"/>
        </w:trPr>
        <w:tc>
          <w:tcPr>
            <w:tcW w:w="0" w:type="auto"/>
          </w:tcPr>
          <w:p w:rsidR="00331C22" w:rsidRDefault="00331C22" w:rsidP="00B04673">
            <w:r w:rsidRPr="00E874D9">
              <w:t>User d’une communication professionnelle tant en français qu’en anglais.</w:t>
            </w:r>
          </w:p>
        </w:tc>
        <w:tc>
          <w:tcPr>
            <w:tcW w:w="0" w:type="auto"/>
          </w:tcPr>
          <w:p w:rsidR="00331C22" w:rsidRDefault="00331C22" w:rsidP="00B04673">
            <w:r>
              <w:t>Le compte-rendu de la réunion est validé.</w:t>
            </w:r>
          </w:p>
          <w:p w:rsidR="00331C22" w:rsidRDefault="00331C22" w:rsidP="00B04673">
            <w:r>
              <w:t>Le score du TOEIC est &gt; 749</w:t>
            </w:r>
          </w:p>
        </w:tc>
        <w:tc>
          <w:tcPr>
            <w:tcW w:w="0" w:type="auto"/>
          </w:tcPr>
          <w:p w:rsidR="007659BA" w:rsidRDefault="007659BA" w:rsidP="007659BA">
            <w:r>
              <w:t>Élaboration et rédaction de documents techniques, commerciaux ou internes à destination, des utilisateurs, des clients ou des collaborateurs, …</w:t>
            </w:r>
          </w:p>
          <w:p w:rsidR="00331C22" w:rsidRDefault="00331C22" w:rsidP="007659BA"/>
        </w:tc>
        <w:tc>
          <w:tcPr>
            <w:tcW w:w="1587" w:type="dxa"/>
          </w:tcPr>
          <w:p w:rsidR="00331C22" w:rsidRDefault="007659BA" w:rsidP="00B04673">
            <w:r>
              <w:t>Rédaction de spécification technique et diffusion sur le SharePoint client</w:t>
            </w:r>
          </w:p>
          <w:p w:rsidR="00EC1986" w:rsidRPr="00EC1986" w:rsidRDefault="00EC1986" w:rsidP="00EC1986">
            <w:pPr>
              <w:pStyle w:val="Corpsdetexte"/>
            </w:pPr>
            <w:r>
              <w:t>Rédaction de fiches de test unitaires</w:t>
            </w:r>
          </w:p>
          <w:p w:rsidR="007659BA" w:rsidRPr="007659BA" w:rsidRDefault="007659BA" w:rsidP="007659BA">
            <w:pPr>
              <w:pStyle w:val="Corpsdetexte"/>
            </w:pPr>
            <w:r>
              <w:t>TOEIC acquis en 2013 (745 pts)+Passage TOEIC Blanc</w:t>
            </w:r>
          </w:p>
        </w:tc>
        <w:tc>
          <w:tcPr>
            <w:tcW w:w="1383" w:type="dxa"/>
          </w:tcPr>
          <w:p w:rsidR="00331C22" w:rsidRDefault="00EC1986" w:rsidP="00B04673">
            <w:r>
              <w:t>E(1S)</w:t>
            </w:r>
          </w:p>
          <w:p w:rsidR="00EC1986" w:rsidRDefault="00EC1986" w:rsidP="00EC1986">
            <w:pPr>
              <w:pStyle w:val="Corpsdetexte"/>
            </w:pPr>
          </w:p>
          <w:p w:rsidR="00EC1986" w:rsidRDefault="00EC1986" w:rsidP="00EC1986">
            <w:pPr>
              <w:pStyle w:val="Corpsdetexte"/>
            </w:pPr>
          </w:p>
          <w:p w:rsidR="00EC1986" w:rsidRDefault="00EC1986" w:rsidP="00EC1986">
            <w:pPr>
              <w:pStyle w:val="Corpsdetexte"/>
            </w:pPr>
          </w:p>
          <w:p w:rsidR="00EC1986" w:rsidRPr="00EC1986" w:rsidRDefault="00EC1986" w:rsidP="00EC1986">
            <w:pPr>
              <w:pStyle w:val="Corpsdetexte"/>
            </w:pPr>
            <w:r>
              <w:t>F(1S)</w:t>
            </w:r>
          </w:p>
        </w:tc>
        <w:tc>
          <w:tcPr>
            <w:tcW w:w="2915" w:type="dxa"/>
          </w:tcPr>
          <w:p w:rsidR="00331C22" w:rsidRDefault="00331C22" w:rsidP="00B04673"/>
        </w:tc>
      </w:tr>
      <w:tr w:rsidR="00EF1AC8" w:rsidTr="00EF1AC8">
        <w:trPr>
          <w:trHeight w:val="1510"/>
        </w:trPr>
        <w:tc>
          <w:tcPr>
            <w:tcW w:w="0" w:type="auto"/>
          </w:tcPr>
          <w:p w:rsidR="00331C22" w:rsidRPr="006B7778" w:rsidRDefault="00331C22" w:rsidP="00B04673">
            <w:pPr>
              <w:rPr>
                <w:highlight w:val="yellow"/>
              </w:rPr>
            </w:pPr>
            <w:r w:rsidRPr="006B7778">
              <w:rPr>
                <w:highlight w:val="yellow"/>
              </w:rPr>
              <w:t>Interagir efficacement dans un environnement de travail collaboratif.</w:t>
            </w:r>
          </w:p>
        </w:tc>
        <w:tc>
          <w:tcPr>
            <w:tcW w:w="0" w:type="auto"/>
          </w:tcPr>
          <w:p w:rsidR="00331C22" w:rsidRPr="006B7778" w:rsidRDefault="00331C22" w:rsidP="00B04673">
            <w:pPr>
              <w:rPr>
                <w:highlight w:val="yellow"/>
              </w:rPr>
            </w:pPr>
            <w:r w:rsidRPr="006B7778">
              <w:rPr>
                <w:highlight w:val="yellow"/>
              </w:rPr>
              <w:t>Le document collectant l’expression des besoins des utilisateurs est validé.</w:t>
            </w:r>
          </w:p>
          <w:p w:rsidR="00331C22" w:rsidRPr="006B7778" w:rsidRDefault="00331C22" w:rsidP="00B04673">
            <w:pPr>
              <w:rPr>
                <w:highlight w:val="yellow"/>
              </w:rPr>
            </w:pPr>
            <w:r w:rsidRPr="006B7778">
              <w:rPr>
                <w:highlight w:val="yellow"/>
              </w:rPr>
              <w:t>Le document collectant l’expression des besoins des utilisateurs est validé.</w:t>
            </w:r>
          </w:p>
          <w:p w:rsidR="00331C22" w:rsidRPr="006B7778" w:rsidRDefault="00331C22" w:rsidP="00B04673">
            <w:pPr>
              <w:rPr>
                <w:highlight w:val="yellow"/>
              </w:rPr>
            </w:pPr>
            <w:r w:rsidRPr="006B7778">
              <w:rPr>
                <w:highlight w:val="yellow"/>
              </w:rPr>
              <w:t>La présentation est appréciée.</w:t>
            </w:r>
          </w:p>
          <w:p w:rsidR="00331C22" w:rsidRPr="006B7778" w:rsidRDefault="00331C22" w:rsidP="00B04673">
            <w:pPr>
              <w:rPr>
                <w:highlight w:val="yellow"/>
              </w:rPr>
            </w:pPr>
            <w:r w:rsidRPr="006B7778">
              <w:rPr>
                <w:highlight w:val="yellow"/>
              </w:rPr>
              <w:t xml:space="preserve">Les utilisateurs sont opérationnels, le transfert </w:t>
            </w:r>
            <w:r w:rsidRPr="006B7778">
              <w:rPr>
                <w:highlight w:val="yellow"/>
              </w:rPr>
              <w:lastRenderedPageBreak/>
              <w:t>des nouvelles compétences est validé.</w:t>
            </w:r>
          </w:p>
        </w:tc>
        <w:tc>
          <w:tcPr>
            <w:tcW w:w="0" w:type="auto"/>
          </w:tcPr>
          <w:p w:rsidR="007659BA" w:rsidRPr="006B7778" w:rsidRDefault="007659BA" w:rsidP="007659BA">
            <w:pPr>
              <w:rPr>
                <w:highlight w:val="yellow"/>
              </w:rPr>
            </w:pPr>
            <w:r w:rsidRPr="006B7778">
              <w:rPr>
                <w:highlight w:val="yellow"/>
              </w:rPr>
              <w:lastRenderedPageBreak/>
              <w:t>Rédaction des spécifications fonctionnelles de la solution informatique.</w:t>
            </w:r>
          </w:p>
          <w:p w:rsidR="00EC1986" w:rsidRPr="006B7778" w:rsidRDefault="00EC1986" w:rsidP="00EC1986">
            <w:pPr>
              <w:pStyle w:val="Corpsdetexte"/>
              <w:rPr>
                <w:highlight w:val="yellow"/>
              </w:rPr>
            </w:pPr>
          </w:p>
          <w:p w:rsidR="007659BA" w:rsidRPr="006B7778" w:rsidRDefault="007659BA" w:rsidP="007659BA">
            <w:pPr>
              <w:rPr>
                <w:highlight w:val="yellow"/>
              </w:rPr>
            </w:pPr>
            <w:r w:rsidRPr="006B7778">
              <w:rPr>
                <w:highlight w:val="yellow"/>
              </w:rPr>
              <w:t>Écriture des interfaces homme/machine.</w:t>
            </w:r>
          </w:p>
          <w:p w:rsidR="007659BA" w:rsidRPr="006B7778" w:rsidRDefault="007659BA" w:rsidP="007659BA">
            <w:pPr>
              <w:rPr>
                <w:highlight w:val="yellow"/>
              </w:rPr>
            </w:pPr>
            <w:r w:rsidRPr="006B7778">
              <w:rPr>
                <w:highlight w:val="yellow"/>
              </w:rPr>
              <w:t>Relations avec les clients.</w:t>
            </w:r>
          </w:p>
          <w:p w:rsidR="00EC1986" w:rsidRPr="006B7778" w:rsidRDefault="00EC1986" w:rsidP="00EC1986">
            <w:pPr>
              <w:pStyle w:val="Corpsdetexte"/>
              <w:rPr>
                <w:highlight w:val="yellow"/>
              </w:rPr>
            </w:pPr>
          </w:p>
          <w:p w:rsidR="007659BA" w:rsidRPr="006B7778" w:rsidRDefault="007659BA" w:rsidP="007659BA">
            <w:pPr>
              <w:rPr>
                <w:highlight w:val="yellow"/>
              </w:rPr>
            </w:pPr>
            <w:r w:rsidRPr="006B7778">
              <w:rPr>
                <w:highlight w:val="yellow"/>
              </w:rPr>
              <w:lastRenderedPageBreak/>
              <w:t>Animation de réunions de travail et interviews d’utilisateurs.</w:t>
            </w:r>
          </w:p>
          <w:p w:rsidR="00EC1986" w:rsidRPr="006B7778" w:rsidRDefault="00EC1986" w:rsidP="00EC1986">
            <w:pPr>
              <w:pStyle w:val="Corpsdetexte"/>
              <w:rPr>
                <w:highlight w:val="yellow"/>
              </w:rPr>
            </w:pPr>
          </w:p>
          <w:p w:rsidR="00331C22" w:rsidRPr="006B7778" w:rsidRDefault="007659BA" w:rsidP="007659BA">
            <w:pPr>
              <w:rPr>
                <w:highlight w:val="yellow"/>
              </w:rPr>
            </w:pPr>
            <w:r w:rsidRPr="006B7778">
              <w:rPr>
                <w:highlight w:val="yellow"/>
              </w:rPr>
              <w:t>Démonstrations, recettage de livrables.</w:t>
            </w:r>
          </w:p>
        </w:tc>
        <w:tc>
          <w:tcPr>
            <w:tcW w:w="1587" w:type="dxa"/>
          </w:tcPr>
          <w:p w:rsidR="00331C22" w:rsidRPr="006B7778" w:rsidRDefault="00331C22" w:rsidP="00B04673">
            <w:pPr>
              <w:rPr>
                <w:highlight w:val="yellow"/>
              </w:rPr>
            </w:pPr>
          </w:p>
        </w:tc>
        <w:tc>
          <w:tcPr>
            <w:tcW w:w="1383" w:type="dxa"/>
          </w:tcPr>
          <w:p w:rsidR="00331C22" w:rsidRDefault="00EC1986" w:rsidP="00B04673">
            <w:r w:rsidRPr="006B7778">
              <w:rPr>
                <w:highlight w:val="yellow"/>
              </w:rPr>
              <w:t>E</w:t>
            </w:r>
          </w:p>
        </w:tc>
        <w:tc>
          <w:tcPr>
            <w:tcW w:w="2915" w:type="dxa"/>
          </w:tcPr>
          <w:p w:rsidR="00331C22" w:rsidRDefault="00331C22" w:rsidP="00B04673"/>
        </w:tc>
      </w:tr>
    </w:tbl>
    <w:p w:rsidR="00331C22" w:rsidRPr="00641373" w:rsidRDefault="00331C22" w:rsidP="00331C22"/>
    <w:p w:rsidR="00331C22" w:rsidRDefault="00331C22" w:rsidP="00331C22">
      <w:r>
        <w:br w:type="page"/>
      </w:r>
    </w:p>
    <w:p w:rsidR="00331C22" w:rsidRDefault="00331C22" w:rsidP="00331C22">
      <w:pPr>
        <w:pStyle w:val="Titre2"/>
      </w:pPr>
      <w:bookmarkStart w:id="38" w:name="_Toc51690735"/>
      <w:r w:rsidRPr="00641373">
        <w:lastRenderedPageBreak/>
        <w:t>Adapter l’environnement d’exécution, échanger des données entre logiciels</w:t>
      </w:r>
      <w:r>
        <w:t> :</w:t>
      </w:r>
      <w:bookmarkEnd w:id="38"/>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348"/>
        <w:gridCol w:w="2569"/>
        <w:gridCol w:w="2854"/>
        <w:gridCol w:w="1734"/>
        <w:gridCol w:w="1967"/>
        <w:gridCol w:w="2317"/>
      </w:tblGrid>
      <w:tr w:rsidR="002F2F39" w:rsidRPr="00641373" w:rsidTr="00EF1AC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12650C" w:rsidRDefault="00331C22" w:rsidP="00B04673">
            <w:pPr>
              <w:pStyle w:val="Titre5"/>
            </w:pPr>
            <w:r w:rsidRPr="00641373">
              <w:t>Exemples d’activités et tâches</w:t>
            </w:r>
            <w:r>
              <w:t xml:space="preserve"> </w:t>
            </w:r>
          </w:p>
        </w:tc>
        <w:tc>
          <w:tcPr>
            <w:tcW w:w="1675"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317"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2F2F39" w:rsidTr="00EF1AC8">
        <w:tc>
          <w:tcPr>
            <w:tcW w:w="0" w:type="auto"/>
          </w:tcPr>
          <w:p w:rsidR="00331C22" w:rsidRDefault="00331C22" w:rsidP="00B04673">
            <w:r w:rsidRPr="00E874D9">
              <w:t>Réaliser des échanges de données informatisés (EDI).</w:t>
            </w:r>
          </w:p>
        </w:tc>
        <w:tc>
          <w:tcPr>
            <w:tcW w:w="0" w:type="auto"/>
          </w:tcPr>
          <w:p w:rsidR="00331C22" w:rsidRDefault="00331C22" w:rsidP="00B04673">
            <w:r>
              <w:t>Les données sont consolidées.</w:t>
            </w:r>
          </w:p>
          <w:p w:rsidR="00331C22" w:rsidRDefault="00331C22" w:rsidP="00B04673"/>
        </w:tc>
        <w:tc>
          <w:tcPr>
            <w:tcW w:w="0" w:type="auto"/>
          </w:tcPr>
          <w:p w:rsidR="00331C22" w:rsidRDefault="00331C22" w:rsidP="00B04673">
            <w:r w:rsidRPr="0012650C">
              <w:t>Réalisation d’un procédé d’échange de données informatisées.</w:t>
            </w:r>
          </w:p>
        </w:tc>
        <w:tc>
          <w:tcPr>
            <w:tcW w:w="1675" w:type="dxa"/>
          </w:tcPr>
          <w:p w:rsidR="00331C22" w:rsidRDefault="006B7778" w:rsidP="006B7778">
            <w:r>
              <w:t xml:space="preserve">Développement d’une API avec JAVA Spring MVC  </w:t>
            </w:r>
          </w:p>
        </w:tc>
        <w:tc>
          <w:tcPr>
            <w:tcW w:w="1394" w:type="dxa"/>
          </w:tcPr>
          <w:p w:rsidR="00331C22" w:rsidRDefault="006B7778" w:rsidP="00B04673">
            <w:r>
              <w:t>F(2S)</w:t>
            </w:r>
          </w:p>
        </w:tc>
        <w:tc>
          <w:tcPr>
            <w:tcW w:w="2317" w:type="dxa"/>
          </w:tcPr>
          <w:p w:rsidR="00331C22" w:rsidRDefault="006B7778" w:rsidP="00B04673">
            <w:r>
              <w:t>RandoUDEV3</w:t>
            </w:r>
          </w:p>
        </w:tc>
      </w:tr>
      <w:tr w:rsidR="002F2F39" w:rsidTr="00EF1AC8">
        <w:tc>
          <w:tcPr>
            <w:tcW w:w="0" w:type="auto"/>
          </w:tcPr>
          <w:p w:rsidR="00331C22" w:rsidRDefault="00331C22" w:rsidP="00B04673">
            <w:r w:rsidRPr="00E874D9">
              <w:t>Automatiser des traitements.</w:t>
            </w:r>
          </w:p>
          <w:p w:rsidR="00331C22" w:rsidRDefault="00331C22" w:rsidP="00B04673"/>
        </w:tc>
        <w:tc>
          <w:tcPr>
            <w:tcW w:w="0" w:type="auto"/>
          </w:tcPr>
          <w:p w:rsidR="00331C22" w:rsidRDefault="00331C22" w:rsidP="00B04673">
            <w:r>
              <w:t>La base de données tierce est accédée.</w:t>
            </w:r>
          </w:p>
          <w:p w:rsidR="00331C22" w:rsidRDefault="00331C22" w:rsidP="00B04673">
            <w:r>
              <w:t>L’interface d’échange de données est opérationnelle.</w:t>
            </w:r>
          </w:p>
        </w:tc>
        <w:tc>
          <w:tcPr>
            <w:tcW w:w="0" w:type="auto"/>
          </w:tcPr>
          <w:p w:rsidR="00331C22" w:rsidRDefault="00331C22" w:rsidP="00B04673">
            <w:r>
              <w:t>Rétro-documentation de logiciels et de bases de données.</w:t>
            </w:r>
          </w:p>
          <w:p w:rsidR="00331C22" w:rsidRDefault="00331C22" w:rsidP="00B04673">
            <w:r>
              <w:t>Consolidation, agrégation de données.</w:t>
            </w:r>
          </w:p>
          <w:p w:rsidR="00331C22" w:rsidRDefault="00331C22" w:rsidP="00B04673">
            <w:r>
              <w:t>Programmation de l’interface d’échange de données.</w:t>
            </w:r>
          </w:p>
        </w:tc>
        <w:tc>
          <w:tcPr>
            <w:tcW w:w="1675" w:type="dxa"/>
          </w:tcPr>
          <w:p w:rsidR="00331C22" w:rsidRDefault="007D4908" w:rsidP="00B04673">
            <w:r>
              <w:t xml:space="preserve">Création d’un container docker BDD </w:t>
            </w:r>
          </w:p>
        </w:tc>
        <w:tc>
          <w:tcPr>
            <w:tcW w:w="1394" w:type="dxa"/>
          </w:tcPr>
          <w:p w:rsidR="00331C22" w:rsidRDefault="00331C22" w:rsidP="00B04673"/>
        </w:tc>
        <w:tc>
          <w:tcPr>
            <w:tcW w:w="2317" w:type="dxa"/>
          </w:tcPr>
          <w:p w:rsidR="00331C22" w:rsidRDefault="00331C22" w:rsidP="00B04673"/>
        </w:tc>
      </w:tr>
      <w:tr w:rsidR="002F2F39" w:rsidTr="00EF1AC8">
        <w:tc>
          <w:tcPr>
            <w:tcW w:w="0" w:type="auto"/>
          </w:tcPr>
          <w:p w:rsidR="00331C22" w:rsidRDefault="00331C22" w:rsidP="00B04673">
            <w:r w:rsidRPr="00E874D9">
              <w:t>Programmer des scripts systèmes.</w:t>
            </w:r>
          </w:p>
        </w:tc>
        <w:tc>
          <w:tcPr>
            <w:tcW w:w="0" w:type="auto"/>
          </w:tcPr>
          <w:p w:rsidR="00331C22" w:rsidRDefault="00331C22" w:rsidP="00B04673">
            <w:r w:rsidRPr="0012650C">
              <w:t>L’environnement de tests est opérationnel.</w:t>
            </w:r>
          </w:p>
        </w:tc>
        <w:tc>
          <w:tcPr>
            <w:tcW w:w="0" w:type="auto"/>
          </w:tcPr>
          <w:p w:rsidR="00331C22" w:rsidRDefault="00331C22" w:rsidP="00B04673">
            <w:r>
              <w:t>Réalisation d’un environnement de tests.</w:t>
            </w:r>
          </w:p>
          <w:p w:rsidR="00331C22" w:rsidRDefault="00331C22" w:rsidP="00B04673">
            <w:r>
              <w:t>Création, configuration de machines virtuelles.</w:t>
            </w:r>
          </w:p>
          <w:p w:rsidR="00331C22" w:rsidRDefault="00331C22" w:rsidP="00B04673">
            <w:r>
              <w:t>Installation, configuration de serveurs d’applications, Web et base de données.</w:t>
            </w:r>
          </w:p>
          <w:p w:rsidR="00331C22" w:rsidRDefault="00331C22" w:rsidP="00B04673">
            <w:r>
              <w:t>Écriture de scripts systèmes pour adapter l’environnement d’exécution.</w:t>
            </w:r>
          </w:p>
        </w:tc>
        <w:tc>
          <w:tcPr>
            <w:tcW w:w="1675" w:type="dxa"/>
          </w:tcPr>
          <w:p w:rsidR="00331C22" w:rsidRDefault="002F2F39" w:rsidP="007D4908">
            <w:r>
              <w:t>Utilisation de Docker</w:t>
            </w:r>
            <w:r w:rsidR="007D4908">
              <w:t xml:space="preserve"> Compose</w:t>
            </w:r>
            <w:r>
              <w:t xml:space="preserve"> pour réaliser l’environnement de test et le déploiement </w:t>
            </w:r>
            <w:r w:rsidR="007D4908">
              <w:t xml:space="preserve"> automatisé connecté à mon GitLab</w:t>
            </w:r>
          </w:p>
        </w:tc>
        <w:tc>
          <w:tcPr>
            <w:tcW w:w="1394" w:type="dxa"/>
          </w:tcPr>
          <w:p w:rsidR="00331C22" w:rsidRDefault="007D4908" w:rsidP="00B04673">
            <w:r>
              <w:t>B(1M)</w:t>
            </w:r>
          </w:p>
        </w:tc>
        <w:tc>
          <w:tcPr>
            <w:tcW w:w="2317" w:type="dxa"/>
          </w:tcPr>
          <w:p w:rsidR="00331C22" w:rsidRDefault="00331C22" w:rsidP="00B04673"/>
        </w:tc>
      </w:tr>
    </w:tbl>
    <w:p w:rsidR="00331C22" w:rsidRPr="00641373" w:rsidRDefault="00331C22" w:rsidP="00331C22">
      <w:pPr>
        <w:tabs>
          <w:tab w:val="left" w:pos="7420"/>
        </w:tabs>
      </w:pPr>
    </w:p>
    <w:p w:rsidR="003C5C90" w:rsidRPr="00520672" w:rsidRDefault="003C5C90" w:rsidP="00331C22"/>
    <w:sectPr w:rsidR="003C5C90" w:rsidRPr="00520672" w:rsidSect="00EF1AC8">
      <w:headerReference w:type="default" r:id="rId26"/>
      <w:footerReference w:type="default" r:id="rId27"/>
      <w:footerReference w:type="first" r:id="rId28"/>
      <w:pgSz w:w="16839" w:h="11907" w:orient="landscape" w:code="9"/>
      <w:pgMar w:top="720" w:right="963" w:bottom="993" w:left="1077"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7B3" w:rsidRDefault="00D317B3" w:rsidP="002D558C">
      <w:pPr>
        <w:spacing w:line="240" w:lineRule="auto"/>
      </w:pPr>
      <w:r>
        <w:separator/>
      </w:r>
    </w:p>
    <w:p w:rsidR="00D317B3" w:rsidRDefault="00D317B3"/>
  </w:endnote>
  <w:endnote w:type="continuationSeparator" w:id="0">
    <w:p w:rsidR="00D317B3" w:rsidRDefault="00D317B3" w:rsidP="002D558C">
      <w:pPr>
        <w:spacing w:line="240" w:lineRule="auto"/>
      </w:pPr>
      <w:r>
        <w:continuationSeparator/>
      </w:r>
    </w:p>
    <w:p w:rsidR="00D317B3" w:rsidRDefault="00D317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1BD" w:rsidRDefault="00D231BD">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6C2BA2">
      <w:rPr>
        <w:noProof/>
        <w:lang w:bidi="fr-FR"/>
      </w:rPr>
      <w:t>25</w:t>
    </w:r>
    <w:r>
      <w:rPr>
        <w:lang w:bidi="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1BD" w:rsidRPr="00D34AD6" w:rsidRDefault="00D231BD">
    <w:pPr>
      <w:pStyle w:val="En-tte"/>
    </w:pPr>
    <w:r w:rsidRPr="00D34AD6">
      <w:fldChar w:fldCharType="begin"/>
    </w:r>
    <w:r w:rsidRPr="00D34AD6">
      <w:instrText xml:space="preserve"> PAGE   \* MERGEFORMAT </w:instrText>
    </w:r>
    <w:r w:rsidRPr="00D34AD6">
      <w:fldChar w:fldCharType="separate"/>
    </w:r>
    <w:r w:rsidR="006C2BA2">
      <w:rPr>
        <w:noProof/>
      </w:rPr>
      <w:t>35</w:t>
    </w:r>
    <w:r w:rsidRPr="00D34AD6">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1BD" w:rsidRPr="00D04689" w:rsidRDefault="00D231BD" w:rsidP="00414CA6">
    <w:pPr>
      <w:pStyle w:val="En-tte"/>
      <w:ind w:left="960"/>
    </w:pPr>
    <w:bookmarkStart w:id="39" w:name="CGI_Copyright"/>
    <w:r w:rsidRPr="00D04689">
      <w:t xml:space="preserve">© </w:t>
    </w:r>
    <w:r>
      <w:t>2020 CGI INC.</w:t>
    </w:r>
    <w:bookmarkEnd w:id="39"/>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7B3" w:rsidRDefault="00D317B3" w:rsidP="002D558C">
      <w:pPr>
        <w:spacing w:line="240" w:lineRule="auto"/>
      </w:pPr>
      <w:r>
        <w:separator/>
      </w:r>
    </w:p>
    <w:p w:rsidR="00D317B3" w:rsidRDefault="00D317B3"/>
  </w:footnote>
  <w:footnote w:type="continuationSeparator" w:id="0">
    <w:p w:rsidR="00D317B3" w:rsidRDefault="00D317B3" w:rsidP="002D558C">
      <w:pPr>
        <w:spacing w:line="240" w:lineRule="auto"/>
      </w:pPr>
      <w:r>
        <w:continuationSeparator/>
      </w:r>
    </w:p>
    <w:p w:rsidR="00D317B3" w:rsidRDefault="00D317B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1BD" w:rsidRDefault="00D231BD" w:rsidP="00896DFC">
    <w:pPr>
      <w:spacing w:after="1400"/>
    </w:pPr>
    <w:r>
      <w:rPr>
        <w:noProof/>
        <w:lang w:val="fr-FR" w:eastAsia="fr-FR"/>
      </w:rPr>
      <mc:AlternateContent>
        <mc:Choice Requires="wpg">
          <w:drawing>
            <wp:anchor distT="0" distB="0" distL="114300" distR="114300" simplePos="0" relativeHeight="251671040" behindDoc="0" locked="0" layoutInCell="1" allowOverlap="1" wp14:anchorId="59889FB8" wp14:editId="6964323A">
              <wp:simplePos x="0" y="0"/>
              <wp:positionH relativeFrom="rightMargin">
                <wp:align>right</wp:align>
              </wp:positionH>
              <wp:positionV relativeFrom="page">
                <wp:posOffset>457200</wp:posOffset>
              </wp:positionV>
              <wp:extent cx="1473200" cy="1017905"/>
              <wp:effectExtent l="0" t="0" r="0" b="0"/>
              <wp:wrapNone/>
              <wp:docPr id="1" name="Canvas 15"/>
              <wp:cNvGraphicFramePr/>
              <a:graphic xmlns:a="http://schemas.openxmlformats.org/drawingml/2006/main">
                <a:graphicData uri="http://schemas.microsoft.com/office/word/2010/wordprocessingGroup">
                  <wpg:wgp>
                    <wpg:cNvGrpSpPr/>
                    <wpg:grpSpPr>
                      <a:xfrm>
                        <a:off x="0" y="0"/>
                        <a:ext cx="1473200" cy="1017905"/>
                        <a:chOff x="6070600" y="0"/>
                        <a:chExt cx="1473200" cy="1017905"/>
                      </a:xfrm>
                    </wpg:grpSpPr>
                    <wps:wsp>
                      <wps:cNvPr id="11" name="Rectangle 4"/>
                      <wps:cNvSpPr/>
                      <wps:spPr>
                        <a:xfrm>
                          <a:off x="6070600" y="0"/>
                          <a:ext cx="1473200" cy="1017905"/>
                        </a:xfrm>
                        <a:prstGeom prst="rect">
                          <a:avLst/>
                        </a:prstGeom>
                        <a:noFill/>
                        <a:ln>
                          <a:noFill/>
                        </a:ln>
                      </wps:spPr>
                      <wps:bodyPr/>
                    </wps:wsp>
                    <wpg:grpSp>
                      <wpg:cNvPr id="12" name="Group 5"/>
                      <wpg:cNvGrpSpPr>
                        <a:grpSpLocks noChangeAspect="1"/>
                      </wpg:cNvGrpSpPr>
                      <wpg:grpSpPr>
                        <a:xfrm>
                          <a:off x="6070600" y="0"/>
                          <a:ext cx="1021080" cy="1016001"/>
                          <a:chOff x="6070600" y="0"/>
                          <a:chExt cx="1148715" cy="1143000"/>
                        </a:xfrm>
                      </wpg:grpSpPr>
                      <wps:wsp>
                        <wps:cNvPr id="13" name="Freeform 7"/>
                        <wps:cNvSpPr>
                          <a:spLocks/>
                        </wps:cNvSpPr>
                        <wps:spPr bwMode="auto">
                          <a:xfrm>
                            <a:off x="6070600" y="374015"/>
                            <a:ext cx="300355" cy="356870"/>
                          </a:xfrm>
                          <a:custGeom>
                            <a:avLst/>
                            <a:gdLst>
                              <a:gd name="T0" fmla="*/ 1002 w 1576"/>
                              <a:gd name="T1" fmla="*/ 361 h 1875"/>
                              <a:gd name="T2" fmla="*/ 410 w 1576"/>
                              <a:gd name="T3" fmla="*/ 938 h 1875"/>
                              <a:gd name="T4" fmla="*/ 1005 w 1576"/>
                              <a:gd name="T5" fmla="*/ 1514 h 1875"/>
                              <a:gd name="T6" fmla="*/ 1573 w 1576"/>
                              <a:gd name="T7" fmla="*/ 1275 h 1875"/>
                              <a:gd name="T8" fmla="*/ 1573 w 1576"/>
                              <a:gd name="T9" fmla="*/ 1707 h 1875"/>
                              <a:gd name="T10" fmla="*/ 976 w 1576"/>
                              <a:gd name="T11" fmla="*/ 1875 h 1875"/>
                              <a:gd name="T12" fmla="*/ 0 w 1576"/>
                              <a:gd name="T13" fmla="*/ 938 h 1875"/>
                              <a:gd name="T14" fmla="*/ 978 w 1576"/>
                              <a:gd name="T15" fmla="*/ 0 h 1875"/>
                              <a:gd name="T16" fmla="*/ 1576 w 1576"/>
                              <a:gd name="T17" fmla="*/ 139 h 1875"/>
                              <a:gd name="T18" fmla="*/ 1576 w 1576"/>
                              <a:gd name="T19" fmla="*/ 562 h 1875"/>
                              <a:gd name="T20" fmla="*/ 1002 w 1576"/>
                              <a:gd name="T21" fmla="*/ 361 h 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76" h="1875">
                                <a:moveTo>
                                  <a:pt x="1002" y="361"/>
                                </a:moveTo>
                                <a:cubicBezTo>
                                  <a:pt x="635" y="361"/>
                                  <a:pt x="410" y="648"/>
                                  <a:pt x="410" y="938"/>
                                </a:cubicBezTo>
                                <a:cubicBezTo>
                                  <a:pt x="410" y="1286"/>
                                  <a:pt x="694" y="1514"/>
                                  <a:pt x="1005" y="1514"/>
                                </a:cubicBezTo>
                                <a:cubicBezTo>
                                  <a:pt x="1211" y="1514"/>
                                  <a:pt x="1407" y="1422"/>
                                  <a:pt x="1573" y="1275"/>
                                </a:cubicBezTo>
                                <a:cubicBezTo>
                                  <a:pt x="1573" y="1707"/>
                                  <a:pt x="1573" y="1707"/>
                                  <a:pt x="1573" y="1707"/>
                                </a:cubicBezTo>
                                <a:cubicBezTo>
                                  <a:pt x="1399" y="1811"/>
                                  <a:pt x="1161" y="1875"/>
                                  <a:pt x="976" y="1875"/>
                                </a:cubicBezTo>
                                <a:cubicBezTo>
                                  <a:pt x="445" y="1875"/>
                                  <a:pt x="0" y="1444"/>
                                  <a:pt x="0" y="938"/>
                                </a:cubicBezTo>
                                <a:cubicBezTo>
                                  <a:pt x="0" y="401"/>
                                  <a:pt x="448" y="0"/>
                                  <a:pt x="978" y="0"/>
                                </a:cubicBezTo>
                                <a:cubicBezTo>
                                  <a:pt x="1182" y="0"/>
                                  <a:pt x="1420" y="61"/>
                                  <a:pt x="1576" y="139"/>
                                </a:cubicBezTo>
                                <a:cubicBezTo>
                                  <a:pt x="1576" y="562"/>
                                  <a:pt x="1576" y="562"/>
                                  <a:pt x="1576" y="562"/>
                                </a:cubicBezTo>
                                <a:cubicBezTo>
                                  <a:pt x="1380" y="434"/>
                                  <a:pt x="1182" y="361"/>
                                  <a:pt x="1002" y="361"/>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8"/>
                        <wps:cNvSpPr>
                          <a:spLocks/>
                        </wps:cNvSpPr>
                        <wps:spPr bwMode="auto">
                          <a:xfrm>
                            <a:off x="6397625" y="374015"/>
                            <a:ext cx="310515" cy="356870"/>
                          </a:xfrm>
                          <a:custGeom>
                            <a:avLst/>
                            <a:gdLst>
                              <a:gd name="T0" fmla="*/ 983 w 1629"/>
                              <a:gd name="T1" fmla="*/ 1875 h 1875"/>
                              <a:gd name="T2" fmla="*/ 0 w 1629"/>
                              <a:gd name="T3" fmla="*/ 937 h 1875"/>
                              <a:gd name="T4" fmla="*/ 1007 w 1629"/>
                              <a:gd name="T5" fmla="*/ 0 h 1875"/>
                              <a:gd name="T6" fmla="*/ 1618 w 1629"/>
                              <a:gd name="T7" fmla="*/ 126 h 1875"/>
                              <a:gd name="T8" fmla="*/ 1618 w 1629"/>
                              <a:gd name="T9" fmla="*/ 546 h 1875"/>
                              <a:gd name="T10" fmla="*/ 1015 w 1629"/>
                              <a:gd name="T11" fmla="*/ 361 h 1875"/>
                              <a:gd name="T12" fmla="*/ 410 w 1629"/>
                              <a:gd name="T13" fmla="*/ 937 h 1875"/>
                              <a:gd name="T14" fmla="*/ 1020 w 1629"/>
                              <a:gd name="T15" fmla="*/ 1524 h 1875"/>
                              <a:gd name="T16" fmla="*/ 1243 w 1629"/>
                              <a:gd name="T17" fmla="*/ 1487 h 1875"/>
                              <a:gd name="T18" fmla="*/ 1243 w 1629"/>
                              <a:gd name="T19" fmla="*/ 1149 h 1875"/>
                              <a:gd name="T20" fmla="*/ 943 w 1629"/>
                              <a:gd name="T21" fmla="*/ 1149 h 1875"/>
                              <a:gd name="T22" fmla="*/ 943 w 1629"/>
                              <a:gd name="T23" fmla="*/ 793 h 1875"/>
                              <a:gd name="T24" fmla="*/ 1629 w 1629"/>
                              <a:gd name="T25" fmla="*/ 793 h 1875"/>
                              <a:gd name="T26" fmla="*/ 1629 w 1629"/>
                              <a:gd name="T27" fmla="*/ 1741 h 1875"/>
                              <a:gd name="T28" fmla="*/ 983 w 1629"/>
                              <a:gd name="T29" fmla="*/ 1875 h 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29" h="1875">
                                <a:moveTo>
                                  <a:pt x="983" y="1875"/>
                                </a:moveTo>
                                <a:cubicBezTo>
                                  <a:pt x="450" y="1875"/>
                                  <a:pt x="0" y="1460"/>
                                  <a:pt x="0" y="937"/>
                                </a:cubicBezTo>
                                <a:cubicBezTo>
                                  <a:pt x="0" y="410"/>
                                  <a:pt x="447" y="0"/>
                                  <a:pt x="1007" y="0"/>
                                </a:cubicBezTo>
                                <a:cubicBezTo>
                                  <a:pt x="1211" y="0"/>
                                  <a:pt x="1463" y="53"/>
                                  <a:pt x="1618" y="126"/>
                                </a:cubicBezTo>
                                <a:cubicBezTo>
                                  <a:pt x="1618" y="546"/>
                                  <a:pt x="1618" y="546"/>
                                  <a:pt x="1618" y="546"/>
                                </a:cubicBezTo>
                                <a:cubicBezTo>
                                  <a:pt x="1441" y="444"/>
                                  <a:pt x="1214" y="361"/>
                                  <a:pt x="1015" y="361"/>
                                </a:cubicBezTo>
                                <a:cubicBezTo>
                                  <a:pt x="648" y="361"/>
                                  <a:pt x="410" y="648"/>
                                  <a:pt x="410" y="937"/>
                                </a:cubicBezTo>
                                <a:cubicBezTo>
                                  <a:pt x="410" y="1278"/>
                                  <a:pt x="691" y="1524"/>
                                  <a:pt x="1020" y="1524"/>
                                </a:cubicBezTo>
                                <a:cubicBezTo>
                                  <a:pt x="1090" y="1524"/>
                                  <a:pt x="1157" y="1519"/>
                                  <a:pt x="1243" y="1487"/>
                                </a:cubicBezTo>
                                <a:cubicBezTo>
                                  <a:pt x="1243" y="1149"/>
                                  <a:pt x="1243" y="1149"/>
                                  <a:pt x="1243" y="1149"/>
                                </a:cubicBezTo>
                                <a:cubicBezTo>
                                  <a:pt x="943" y="1149"/>
                                  <a:pt x="943" y="1149"/>
                                  <a:pt x="943" y="1149"/>
                                </a:cubicBezTo>
                                <a:cubicBezTo>
                                  <a:pt x="943" y="793"/>
                                  <a:pt x="943" y="793"/>
                                  <a:pt x="943" y="793"/>
                                </a:cubicBezTo>
                                <a:cubicBezTo>
                                  <a:pt x="1629" y="793"/>
                                  <a:pt x="1629" y="793"/>
                                  <a:pt x="1629" y="793"/>
                                </a:cubicBezTo>
                                <a:cubicBezTo>
                                  <a:pt x="1629" y="1741"/>
                                  <a:pt x="1629" y="1741"/>
                                  <a:pt x="1629" y="1741"/>
                                </a:cubicBezTo>
                                <a:cubicBezTo>
                                  <a:pt x="1433" y="1830"/>
                                  <a:pt x="1214" y="1875"/>
                                  <a:pt x="983" y="1875"/>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Rectangle 9"/>
                        <wps:cNvSpPr>
                          <a:spLocks noChangeArrowheads="1"/>
                        </wps:cNvSpPr>
                        <wps:spPr bwMode="auto">
                          <a:xfrm>
                            <a:off x="6765290" y="381000"/>
                            <a:ext cx="73025" cy="342900"/>
                          </a:xfrm>
                          <a:prstGeom prst="rect">
                            <a:avLst/>
                          </a:prstGeom>
                          <a:solidFill>
                            <a:srgbClr val="E617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Freeform 10"/>
                        <wps:cNvSpPr>
                          <a:spLocks/>
                        </wps:cNvSpPr>
                        <wps:spPr bwMode="auto">
                          <a:xfrm>
                            <a:off x="6076315" y="0"/>
                            <a:ext cx="1143000" cy="1143000"/>
                          </a:xfrm>
                          <a:custGeom>
                            <a:avLst/>
                            <a:gdLst>
                              <a:gd name="T0" fmla="*/ 0 w 1800"/>
                              <a:gd name="T1" fmla="*/ 0 h 1800"/>
                              <a:gd name="T2" fmla="*/ 0 w 1800"/>
                              <a:gd name="T3" fmla="*/ 200 h 1800"/>
                              <a:gd name="T4" fmla="*/ 1600 w 1800"/>
                              <a:gd name="T5" fmla="*/ 200 h 1800"/>
                              <a:gd name="T6" fmla="*/ 1600 w 1800"/>
                              <a:gd name="T7" fmla="*/ 1800 h 1800"/>
                              <a:gd name="T8" fmla="*/ 1800 w 1800"/>
                              <a:gd name="T9" fmla="*/ 1800 h 1800"/>
                              <a:gd name="T10" fmla="*/ 1800 w 1800"/>
                              <a:gd name="T11" fmla="*/ 0 h 1800"/>
                              <a:gd name="T12" fmla="*/ 0 w 1800"/>
                              <a:gd name="T13" fmla="*/ 0 h 1800"/>
                            </a:gdLst>
                            <a:ahLst/>
                            <a:cxnLst>
                              <a:cxn ang="0">
                                <a:pos x="T0" y="T1"/>
                              </a:cxn>
                              <a:cxn ang="0">
                                <a:pos x="T2" y="T3"/>
                              </a:cxn>
                              <a:cxn ang="0">
                                <a:pos x="T4" y="T5"/>
                              </a:cxn>
                              <a:cxn ang="0">
                                <a:pos x="T6" y="T7"/>
                              </a:cxn>
                              <a:cxn ang="0">
                                <a:pos x="T8" y="T9"/>
                              </a:cxn>
                              <a:cxn ang="0">
                                <a:pos x="T10" y="T11"/>
                              </a:cxn>
                              <a:cxn ang="0">
                                <a:pos x="T12" y="T13"/>
                              </a:cxn>
                            </a:cxnLst>
                            <a:rect l="0" t="0" r="r" b="b"/>
                            <a:pathLst>
                              <a:path w="1800" h="1800">
                                <a:moveTo>
                                  <a:pt x="0" y="0"/>
                                </a:moveTo>
                                <a:lnTo>
                                  <a:pt x="0" y="200"/>
                                </a:lnTo>
                                <a:lnTo>
                                  <a:pt x="1600" y="200"/>
                                </a:lnTo>
                                <a:lnTo>
                                  <a:pt x="1600" y="1800"/>
                                </a:lnTo>
                                <a:lnTo>
                                  <a:pt x="1800" y="1800"/>
                                </a:lnTo>
                                <a:lnTo>
                                  <a:pt x="1800" y="0"/>
                                </a:lnTo>
                                <a:lnTo>
                                  <a:pt x="0" y="0"/>
                                </a:lnTo>
                                <a:close/>
                              </a:path>
                            </a:pathLst>
                          </a:custGeom>
                          <a:gradFill>
                            <a:gsLst>
                              <a:gs pos="0">
                                <a:schemeClr val="accent3"/>
                              </a:gs>
                              <a:gs pos="50000">
                                <a:schemeClr val="accent1"/>
                              </a:gs>
                              <a:gs pos="100000">
                                <a:schemeClr val="accent2"/>
                              </a:gs>
                            </a:gsLst>
                            <a:lin ang="0" scaled="0"/>
                          </a:gradFill>
                          <a:ln>
                            <a:noFill/>
                          </a:ln>
                        </wps:spPr>
                        <wps:bodyPr rot="0" vert="horz" wrap="square" lIns="91440" tIns="45720" rIns="91440" bIns="45720" anchor="t" anchorCtr="0" upright="1">
                          <a:noAutofit/>
                        </wps:bodyPr>
                      </wps:wsp>
                    </wpg:grpSp>
                  </wpg:wgp>
                </a:graphicData>
              </a:graphic>
              <wp14:sizeRelH relativeFrom="margin">
                <wp14:pctWidth>0</wp14:pctWidth>
              </wp14:sizeRelH>
            </wp:anchor>
          </w:drawing>
        </mc:Choice>
        <mc:Fallback>
          <w:pict>
            <v:group w14:anchorId="1E723739" id="Canvas 15" o:spid="_x0000_s1026" style="position:absolute;margin-left:64.8pt;margin-top:36pt;width:116pt;height:80.15pt;z-index:251671040;mso-position-horizontal:right;mso-position-horizontal-relative:right-margin-area;mso-position-vertical-relative:page;mso-width-relative:margin" coordorigin="60706" coordsize="14732,1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">
              <v:rect id="Rectangle 4" o:spid="_x0000_s1027" style="position:absolute;left:60706;width:14732;height:10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group id="Group 5" o:spid="_x0000_s1028" style="position:absolute;left:60706;width:10210;height:10160" coordorigin="60706" coordsize="11487,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reeform 7" o:spid="_x0000_s1029" style="position:absolute;left:60706;top:3740;width:3003;height:3568;visibility:visible;mso-wrap-style:square;v-text-anchor:top" coordsize="157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" path="m1002,361c635,361,410,648,410,938v,348,284,576,595,576c1211,1514,1407,1422,1573,1275v,432,,432,,432c1399,1811,1161,1875,976,1875,445,1875,,1444,,938,,401,448,,978,v204,,442,61,598,139c1576,562,1576,562,1576,562,1380,434,1182,361,1002,361e" fillcolor="#e61739" stroked="f">
                  <v:path arrowok="t" o:connecttype="custom" o:connectlocs="190962,68709;78138,178530;191533,288161;299783,242672;299783,324894;186007,356870;0,178530;186388,0;300355,26456;300355,106966;190962,68709" o:connectangles="0,0,0,0,0,0,0,0,0,0,0"/>
                </v:shape>
                <v:shape id="Freeform 8" o:spid="_x0000_s1030" style="position:absolute;left:63976;top:3740;width:3105;height:3568;visibility:visible;mso-wrap-style:square;v-text-anchor:top" coordsize="1629,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" path="m983,1875c450,1875,,1460,,937,,410,447,,1007,v204,,456,53,611,126c1618,546,1618,546,1618,546,1441,444,1214,361,1015,361,648,361,410,648,410,937v,341,281,587,610,587c1090,1524,1157,1519,1243,1487v,-338,,-338,,-338c943,1149,943,1149,943,1149v,-356,,-356,,-356c1629,793,1629,793,1629,793v,948,,948,,948c1433,1830,1214,1875,983,1875e" fillcolor="#e61739" stroked="f">
                  <v:path arrowok="t" o:connecttype="custom" o:connectlocs="187376,356870;0,178340;191951,0;308418,23982;308418,103921;193476,68709;78153,178340;194429,290064;236937,283022;236937,218690;179752,218690;179752,150932;310515,150932;310515,331366;187376,356870" o:connectangles="0,0,0,0,0,0,0,0,0,0,0,0,0,0,0"/>
                </v:shape>
                <v:rect id="Rectangle 9" o:spid="_x0000_s1031" style="position:absolute;left:67652;top:3810;width:7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" fillcolor="#e61739" stroked="f"/>
                <v:shape id="Freeform 10" o:spid="_x0000_s1032" style="position:absolute;left:60763;width:11430;height:11430;visibility:visible;mso-wrap-style:square;v-text-anchor:top"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" path="m,l,200r1600,l1600,1800r200,l1800,,,xe" fillcolor="#ff6a00 [3206]" stroked="f">
                  <v:fill color2="#991f3d [3205]" angle="90" colors="0 #ff6a00;.5 #e31937;1 #991f3d" focus="100%" type="gradient">
                    <o:fill v:ext="view" type="gradientUnscaled"/>
                  </v:fill>
                  <v:path arrowok="t" o:connecttype="custom" o:connectlocs="0,0;0,127000;1016000,127000;1016000,1143000;1143000,1143000;1143000,0;0,0" o:connectangles="0,0,0,0,0,0,0"/>
                </v:shape>
              </v:group>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0865F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2B81E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F005C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720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AA5FC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1AAA6F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848D1C8"/>
    <w:lvl w:ilvl="0">
      <w:start w:val="1"/>
      <w:numFmt w:val="bullet"/>
      <w:pStyle w:val="Listepuces3"/>
      <w:lvlText w:val=""/>
      <w:lvlJc w:val="left"/>
      <w:pPr>
        <w:ind w:left="1080" w:hanging="360"/>
      </w:pPr>
      <w:rPr>
        <w:rFonts w:ascii="Symbol" w:hAnsi="Symbol" w:hint="default"/>
        <w:color w:val="991F3D" w:themeColor="accent2"/>
      </w:rPr>
    </w:lvl>
  </w:abstractNum>
  <w:abstractNum w:abstractNumId="7" w15:restartNumberingAfterBreak="0">
    <w:nsid w:val="FFFFFF83"/>
    <w:multiLevelType w:val="singleLevel"/>
    <w:tmpl w:val="CE0670E0"/>
    <w:lvl w:ilvl="0">
      <w:start w:val="1"/>
      <w:numFmt w:val="bullet"/>
      <w:pStyle w:val="Listepuces2"/>
      <w:lvlText w:val=""/>
      <w:lvlJc w:val="left"/>
      <w:pPr>
        <w:ind w:left="720" w:hanging="360"/>
      </w:pPr>
      <w:rPr>
        <w:rFonts w:ascii="Symbol" w:hAnsi="Symbol" w:hint="default"/>
        <w:color w:val="991F3D" w:themeColor="accent2"/>
      </w:rPr>
    </w:lvl>
  </w:abstractNum>
  <w:abstractNum w:abstractNumId="8" w15:restartNumberingAfterBreak="0">
    <w:nsid w:val="FFFFFF88"/>
    <w:multiLevelType w:val="singleLevel"/>
    <w:tmpl w:val="7B1433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E0E23D4"/>
    <w:lvl w:ilvl="0">
      <w:start w:val="1"/>
      <w:numFmt w:val="bullet"/>
      <w:pStyle w:val="Listepuces"/>
      <w:lvlText w:val=""/>
      <w:lvlJc w:val="left"/>
      <w:pPr>
        <w:ind w:left="360" w:hanging="360"/>
      </w:pPr>
      <w:rPr>
        <w:rFonts w:ascii="Symbol" w:hAnsi="Symbol" w:hint="default"/>
        <w:color w:val="991F3D" w:themeColor="accent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985A8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2E668A"/>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08747ADB"/>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E5506E6"/>
    <w:multiLevelType w:val="hybridMultilevel"/>
    <w:tmpl w:val="2068B2E2"/>
    <w:lvl w:ilvl="0" w:tplc="CF3012F8">
      <w:start w:val="1"/>
      <w:numFmt w:val="decimal"/>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B6F251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7" w15:restartNumberingAfterBreak="0">
    <w:nsid w:val="1DAB600A"/>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8" w15:restartNumberingAfterBreak="0">
    <w:nsid w:val="2179691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60B7E5E"/>
    <w:multiLevelType w:val="multilevel"/>
    <w:tmpl w:val="DE922978"/>
    <w:lvl w:ilvl="0">
      <w:start w:val="1"/>
      <w:numFmt w:val="none"/>
      <w:pStyle w:val="Titre1"/>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0" w15:restartNumberingAfterBreak="0">
    <w:nsid w:val="3DCB4770"/>
    <w:multiLevelType w:val="hybridMultilevel"/>
    <w:tmpl w:val="062AB5F0"/>
    <w:lvl w:ilvl="0" w:tplc="5C964EA2">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EED43FB"/>
    <w:multiLevelType w:val="hybridMultilevel"/>
    <w:tmpl w:val="B0542090"/>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2E4549A"/>
    <w:multiLevelType w:val="hybridMultilevel"/>
    <w:tmpl w:val="B3740F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C4732D"/>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102177"/>
    <w:multiLevelType w:val="hybridMultilevel"/>
    <w:tmpl w:val="EEF4C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CD57C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7" w15:restartNumberingAfterBreak="0">
    <w:nsid w:val="4B2E652D"/>
    <w:multiLevelType w:val="hybridMultilevel"/>
    <w:tmpl w:val="95C2A4F0"/>
    <w:lvl w:ilvl="0" w:tplc="8E14152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7465E3F"/>
    <w:multiLevelType w:val="hybridMultilevel"/>
    <w:tmpl w:val="974A72BC"/>
    <w:lvl w:ilvl="0" w:tplc="04544308">
      <w:start w:val="1"/>
      <w:numFmt w:val="bullet"/>
      <w:pStyle w:val="Paragraphedeliste"/>
      <w:lvlText w:val=""/>
      <w:lvlJc w:val="left"/>
      <w:pPr>
        <w:ind w:left="360" w:hanging="360"/>
      </w:pPr>
      <w:rPr>
        <w:rFonts w:ascii="Symbol" w:hAnsi="Symbol" w:hint="default"/>
        <w:color w:val="991F3D" w:themeColor="accent2"/>
      </w:rPr>
    </w:lvl>
    <w:lvl w:ilvl="1" w:tplc="0C0C0003">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30" w15:restartNumberingAfterBreak="0">
    <w:nsid w:val="5EA40AF5"/>
    <w:multiLevelType w:val="hybridMultilevel"/>
    <w:tmpl w:val="3B4EA9B4"/>
    <w:lvl w:ilvl="0" w:tplc="81CCE7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67185325"/>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15:restartNumberingAfterBreak="0">
    <w:nsid w:val="775429E7"/>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3" w15:restartNumberingAfterBreak="0">
    <w:nsid w:val="7ABF4962"/>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27"/>
  </w:num>
  <w:num w:numId="13">
    <w:abstractNumId w:val="15"/>
  </w:num>
  <w:num w:numId="14">
    <w:abstractNumId w:val="30"/>
  </w:num>
  <w:num w:numId="15">
    <w:abstractNumId w:val="19"/>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1"/>
  </w:num>
  <w:num w:numId="21">
    <w:abstractNumId w:val="23"/>
  </w:num>
  <w:num w:numId="22">
    <w:abstractNumId w:val="32"/>
  </w:num>
  <w:num w:numId="23">
    <w:abstractNumId w:val="33"/>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2"/>
  </w:num>
  <w:num w:numId="27">
    <w:abstractNumId w:val="31"/>
  </w:num>
  <w:num w:numId="28">
    <w:abstractNumId w:val="13"/>
  </w:num>
  <w:num w:numId="29">
    <w:abstractNumId w:val="18"/>
  </w:num>
  <w:num w:numId="30">
    <w:abstractNumId w:val="24"/>
  </w:num>
  <w:num w:numId="31">
    <w:abstractNumId w:val="10"/>
  </w:num>
  <w:num w:numId="32">
    <w:abstractNumId w:val="14"/>
  </w:num>
  <w:num w:numId="33">
    <w:abstractNumId w:val="28"/>
  </w:num>
  <w:num w:numId="34">
    <w:abstractNumId w:val="25"/>
  </w:num>
  <w:num w:numId="35">
    <w:abstractNumId w:val="20"/>
  </w:num>
  <w:num w:numId="36">
    <w:abstractNumId w:val="21"/>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06"/>
  <w:hyphenationZone w:val="425"/>
  <w:clickAndTypeStyle w:val="Ombrageclair1"/>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DC"/>
    <w:rsid w:val="000012A5"/>
    <w:rsid w:val="00001384"/>
    <w:rsid w:val="00005BFC"/>
    <w:rsid w:val="0001433C"/>
    <w:rsid w:val="00023FB2"/>
    <w:rsid w:val="0002788E"/>
    <w:rsid w:val="00043808"/>
    <w:rsid w:val="0004438F"/>
    <w:rsid w:val="000614ED"/>
    <w:rsid w:val="0006290B"/>
    <w:rsid w:val="000662B1"/>
    <w:rsid w:val="00074A44"/>
    <w:rsid w:val="000759D0"/>
    <w:rsid w:val="00076A30"/>
    <w:rsid w:val="00076EF3"/>
    <w:rsid w:val="0008294C"/>
    <w:rsid w:val="0009000C"/>
    <w:rsid w:val="000941F4"/>
    <w:rsid w:val="000A02CD"/>
    <w:rsid w:val="000B1E34"/>
    <w:rsid w:val="000B39EB"/>
    <w:rsid w:val="000B4A23"/>
    <w:rsid w:val="000C77F6"/>
    <w:rsid w:val="000D23C2"/>
    <w:rsid w:val="000D4AF6"/>
    <w:rsid w:val="000D4F93"/>
    <w:rsid w:val="000E0000"/>
    <w:rsid w:val="000E05DC"/>
    <w:rsid w:val="000E2104"/>
    <w:rsid w:val="000E38BA"/>
    <w:rsid w:val="000F4254"/>
    <w:rsid w:val="0010055E"/>
    <w:rsid w:val="00102A2B"/>
    <w:rsid w:val="001079D8"/>
    <w:rsid w:val="001168C7"/>
    <w:rsid w:val="00123D61"/>
    <w:rsid w:val="001240EF"/>
    <w:rsid w:val="00130EDF"/>
    <w:rsid w:val="001311C9"/>
    <w:rsid w:val="001466C4"/>
    <w:rsid w:val="001472B2"/>
    <w:rsid w:val="00150F0C"/>
    <w:rsid w:val="0015409C"/>
    <w:rsid w:val="00156D2D"/>
    <w:rsid w:val="00166EDD"/>
    <w:rsid w:val="0017540A"/>
    <w:rsid w:val="00175869"/>
    <w:rsid w:val="00181BC4"/>
    <w:rsid w:val="00184947"/>
    <w:rsid w:val="00191D3C"/>
    <w:rsid w:val="00194A11"/>
    <w:rsid w:val="001A3D5F"/>
    <w:rsid w:val="001A4045"/>
    <w:rsid w:val="001B3EA0"/>
    <w:rsid w:val="001B7709"/>
    <w:rsid w:val="001B7A83"/>
    <w:rsid w:val="001C2F50"/>
    <w:rsid w:val="001C3B9C"/>
    <w:rsid w:val="001C4D13"/>
    <w:rsid w:val="001C4D60"/>
    <w:rsid w:val="001C53FF"/>
    <w:rsid w:val="001C559C"/>
    <w:rsid w:val="001D1068"/>
    <w:rsid w:val="001D6098"/>
    <w:rsid w:val="001E04CA"/>
    <w:rsid w:val="001F32ED"/>
    <w:rsid w:val="001F4B54"/>
    <w:rsid w:val="001F64B2"/>
    <w:rsid w:val="00201DB5"/>
    <w:rsid w:val="00203B6B"/>
    <w:rsid w:val="00204DB7"/>
    <w:rsid w:val="002162FE"/>
    <w:rsid w:val="00217611"/>
    <w:rsid w:val="0022090A"/>
    <w:rsid w:val="0022275D"/>
    <w:rsid w:val="00224B24"/>
    <w:rsid w:val="0022647F"/>
    <w:rsid w:val="00226EFA"/>
    <w:rsid w:val="002314C1"/>
    <w:rsid w:val="00241FFD"/>
    <w:rsid w:val="00243C41"/>
    <w:rsid w:val="00264F6F"/>
    <w:rsid w:val="0026569B"/>
    <w:rsid w:val="002668E4"/>
    <w:rsid w:val="00270994"/>
    <w:rsid w:val="00273738"/>
    <w:rsid w:val="00282EE7"/>
    <w:rsid w:val="00295AA0"/>
    <w:rsid w:val="002967A2"/>
    <w:rsid w:val="002A0C14"/>
    <w:rsid w:val="002A62B6"/>
    <w:rsid w:val="002A70FF"/>
    <w:rsid w:val="002B24E0"/>
    <w:rsid w:val="002B4ED5"/>
    <w:rsid w:val="002B6F6F"/>
    <w:rsid w:val="002C35E3"/>
    <w:rsid w:val="002C5A06"/>
    <w:rsid w:val="002C7453"/>
    <w:rsid w:val="002D558C"/>
    <w:rsid w:val="002F2F39"/>
    <w:rsid w:val="00300645"/>
    <w:rsid w:val="00300931"/>
    <w:rsid w:val="00310D4C"/>
    <w:rsid w:val="00316A53"/>
    <w:rsid w:val="00320AD5"/>
    <w:rsid w:val="00331C22"/>
    <w:rsid w:val="0033369B"/>
    <w:rsid w:val="00336468"/>
    <w:rsid w:val="00336B5E"/>
    <w:rsid w:val="00352899"/>
    <w:rsid w:val="003609AD"/>
    <w:rsid w:val="00362842"/>
    <w:rsid w:val="00364628"/>
    <w:rsid w:val="00370F18"/>
    <w:rsid w:val="00372984"/>
    <w:rsid w:val="00381A99"/>
    <w:rsid w:val="00381BDF"/>
    <w:rsid w:val="0038578A"/>
    <w:rsid w:val="00395798"/>
    <w:rsid w:val="003A0A80"/>
    <w:rsid w:val="003A0B7F"/>
    <w:rsid w:val="003A287F"/>
    <w:rsid w:val="003A2A2C"/>
    <w:rsid w:val="003A4462"/>
    <w:rsid w:val="003B3D74"/>
    <w:rsid w:val="003C1664"/>
    <w:rsid w:val="003C1EBA"/>
    <w:rsid w:val="003C5C90"/>
    <w:rsid w:val="003C6E6A"/>
    <w:rsid w:val="003D04A4"/>
    <w:rsid w:val="003D280C"/>
    <w:rsid w:val="003D7858"/>
    <w:rsid w:val="003E18D2"/>
    <w:rsid w:val="003E4BC9"/>
    <w:rsid w:val="003E6A4A"/>
    <w:rsid w:val="003F0A8E"/>
    <w:rsid w:val="003F0B01"/>
    <w:rsid w:val="00400C4F"/>
    <w:rsid w:val="00414CA6"/>
    <w:rsid w:val="004222EF"/>
    <w:rsid w:val="004247EE"/>
    <w:rsid w:val="00424C74"/>
    <w:rsid w:val="00437020"/>
    <w:rsid w:val="00440F54"/>
    <w:rsid w:val="00441102"/>
    <w:rsid w:val="00441CC1"/>
    <w:rsid w:val="00442A33"/>
    <w:rsid w:val="00450760"/>
    <w:rsid w:val="004513FF"/>
    <w:rsid w:val="00451E58"/>
    <w:rsid w:val="00452E73"/>
    <w:rsid w:val="00454E07"/>
    <w:rsid w:val="00456C5A"/>
    <w:rsid w:val="004632B3"/>
    <w:rsid w:val="00472766"/>
    <w:rsid w:val="004746FF"/>
    <w:rsid w:val="00477C8C"/>
    <w:rsid w:val="00481F11"/>
    <w:rsid w:val="00487E66"/>
    <w:rsid w:val="004904C6"/>
    <w:rsid w:val="00490CF6"/>
    <w:rsid w:val="00491092"/>
    <w:rsid w:val="00491A04"/>
    <w:rsid w:val="0049222F"/>
    <w:rsid w:val="004B1556"/>
    <w:rsid w:val="004B5930"/>
    <w:rsid w:val="004B7607"/>
    <w:rsid w:val="004D1251"/>
    <w:rsid w:val="004D1FFB"/>
    <w:rsid w:val="004D24A2"/>
    <w:rsid w:val="004E77DA"/>
    <w:rsid w:val="004F1B60"/>
    <w:rsid w:val="0050412B"/>
    <w:rsid w:val="00506BE6"/>
    <w:rsid w:val="005128AF"/>
    <w:rsid w:val="00512A91"/>
    <w:rsid w:val="005153E1"/>
    <w:rsid w:val="005154B3"/>
    <w:rsid w:val="00520672"/>
    <w:rsid w:val="0054510E"/>
    <w:rsid w:val="005464FA"/>
    <w:rsid w:val="00556F82"/>
    <w:rsid w:val="0056389F"/>
    <w:rsid w:val="0056475D"/>
    <w:rsid w:val="00565082"/>
    <w:rsid w:val="00565934"/>
    <w:rsid w:val="00566DCE"/>
    <w:rsid w:val="00575B67"/>
    <w:rsid w:val="00575C75"/>
    <w:rsid w:val="0058138D"/>
    <w:rsid w:val="00582E8E"/>
    <w:rsid w:val="00590443"/>
    <w:rsid w:val="00591F8E"/>
    <w:rsid w:val="0059460A"/>
    <w:rsid w:val="00594B81"/>
    <w:rsid w:val="00594BDA"/>
    <w:rsid w:val="00596360"/>
    <w:rsid w:val="00596B1F"/>
    <w:rsid w:val="005A3527"/>
    <w:rsid w:val="005A69C7"/>
    <w:rsid w:val="005A7082"/>
    <w:rsid w:val="005B3E3B"/>
    <w:rsid w:val="005B4922"/>
    <w:rsid w:val="005B49C0"/>
    <w:rsid w:val="005B5482"/>
    <w:rsid w:val="005C1ADB"/>
    <w:rsid w:val="005C21E2"/>
    <w:rsid w:val="005D20D9"/>
    <w:rsid w:val="005D2A49"/>
    <w:rsid w:val="005D41D5"/>
    <w:rsid w:val="005D7EAD"/>
    <w:rsid w:val="005E3930"/>
    <w:rsid w:val="005E5D44"/>
    <w:rsid w:val="005E72F9"/>
    <w:rsid w:val="005F09E4"/>
    <w:rsid w:val="005F2EE5"/>
    <w:rsid w:val="005F4119"/>
    <w:rsid w:val="00602AA3"/>
    <w:rsid w:val="006041DA"/>
    <w:rsid w:val="00615D81"/>
    <w:rsid w:val="0062047E"/>
    <w:rsid w:val="00620ED6"/>
    <w:rsid w:val="00626EDD"/>
    <w:rsid w:val="006324A2"/>
    <w:rsid w:val="00632833"/>
    <w:rsid w:val="00636A94"/>
    <w:rsid w:val="00636D0C"/>
    <w:rsid w:val="00641D13"/>
    <w:rsid w:val="00651FDE"/>
    <w:rsid w:val="00654067"/>
    <w:rsid w:val="00657DBF"/>
    <w:rsid w:val="00661E44"/>
    <w:rsid w:val="00662D7A"/>
    <w:rsid w:val="006862F4"/>
    <w:rsid w:val="00690132"/>
    <w:rsid w:val="00690436"/>
    <w:rsid w:val="00691477"/>
    <w:rsid w:val="00695AF2"/>
    <w:rsid w:val="006A5FD1"/>
    <w:rsid w:val="006B7778"/>
    <w:rsid w:val="006C2BA2"/>
    <w:rsid w:val="006C61A4"/>
    <w:rsid w:val="006D2217"/>
    <w:rsid w:val="006D79B4"/>
    <w:rsid w:val="006D7DB4"/>
    <w:rsid w:val="006E5F2C"/>
    <w:rsid w:val="006E75C6"/>
    <w:rsid w:val="006F2B9C"/>
    <w:rsid w:val="006F6665"/>
    <w:rsid w:val="00701F84"/>
    <w:rsid w:val="0071304D"/>
    <w:rsid w:val="00720975"/>
    <w:rsid w:val="00721C9E"/>
    <w:rsid w:val="00721F32"/>
    <w:rsid w:val="00731957"/>
    <w:rsid w:val="00733772"/>
    <w:rsid w:val="007341EC"/>
    <w:rsid w:val="007372E5"/>
    <w:rsid w:val="007375F2"/>
    <w:rsid w:val="00741D8A"/>
    <w:rsid w:val="007428FF"/>
    <w:rsid w:val="0076077A"/>
    <w:rsid w:val="007630F5"/>
    <w:rsid w:val="007659BA"/>
    <w:rsid w:val="00775625"/>
    <w:rsid w:val="007942FD"/>
    <w:rsid w:val="0079768F"/>
    <w:rsid w:val="007A0F4B"/>
    <w:rsid w:val="007A3B58"/>
    <w:rsid w:val="007A5999"/>
    <w:rsid w:val="007A6E55"/>
    <w:rsid w:val="007B0487"/>
    <w:rsid w:val="007B1552"/>
    <w:rsid w:val="007B615F"/>
    <w:rsid w:val="007B6CB8"/>
    <w:rsid w:val="007B79DC"/>
    <w:rsid w:val="007D3B90"/>
    <w:rsid w:val="007D4908"/>
    <w:rsid w:val="007D7C49"/>
    <w:rsid w:val="007E5ADD"/>
    <w:rsid w:val="007F4BAC"/>
    <w:rsid w:val="007F79E4"/>
    <w:rsid w:val="00801EDA"/>
    <w:rsid w:val="008037AA"/>
    <w:rsid w:val="00803FA0"/>
    <w:rsid w:val="00805A4D"/>
    <w:rsid w:val="0081395A"/>
    <w:rsid w:val="00815B3C"/>
    <w:rsid w:val="00827E8D"/>
    <w:rsid w:val="00836ED0"/>
    <w:rsid w:val="008411F9"/>
    <w:rsid w:val="00844F1D"/>
    <w:rsid w:val="008507F4"/>
    <w:rsid w:val="00852C1F"/>
    <w:rsid w:val="00854138"/>
    <w:rsid w:val="00861685"/>
    <w:rsid w:val="00861958"/>
    <w:rsid w:val="0087080C"/>
    <w:rsid w:val="00872978"/>
    <w:rsid w:val="00872BA3"/>
    <w:rsid w:val="008779E2"/>
    <w:rsid w:val="00881087"/>
    <w:rsid w:val="0089507A"/>
    <w:rsid w:val="00896DFC"/>
    <w:rsid w:val="008A5E0E"/>
    <w:rsid w:val="008A5F17"/>
    <w:rsid w:val="008A6DA9"/>
    <w:rsid w:val="008B022B"/>
    <w:rsid w:val="008B05CC"/>
    <w:rsid w:val="008B6020"/>
    <w:rsid w:val="008C44ED"/>
    <w:rsid w:val="008C4FC6"/>
    <w:rsid w:val="008D46F0"/>
    <w:rsid w:val="008D4D8A"/>
    <w:rsid w:val="008E626F"/>
    <w:rsid w:val="008E6882"/>
    <w:rsid w:val="008F223E"/>
    <w:rsid w:val="008F6264"/>
    <w:rsid w:val="00903709"/>
    <w:rsid w:val="00904BA4"/>
    <w:rsid w:val="0090518C"/>
    <w:rsid w:val="00905E26"/>
    <w:rsid w:val="00906517"/>
    <w:rsid w:val="00910400"/>
    <w:rsid w:val="009207E5"/>
    <w:rsid w:val="009209E7"/>
    <w:rsid w:val="009236B5"/>
    <w:rsid w:val="00924597"/>
    <w:rsid w:val="0092524E"/>
    <w:rsid w:val="00937721"/>
    <w:rsid w:val="00937950"/>
    <w:rsid w:val="0094088A"/>
    <w:rsid w:val="0094313E"/>
    <w:rsid w:val="00944DEA"/>
    <w:rsid w:val="00950708"/>
    <w:rsid w:val="009508D2"/>
    <w:rsid w:val="00960BB4"/>
    <w:rsid w:val="00966BB9"/>
    <w:rsid w:val="00975B76"/>
    <w:rsid w:val="00980DAA"/>
    <w:rsid w:val="009846C5"/>
    <w:rsid w:val="00991E42"/>
    <w:rsid w:val="00995D1E"/>
    <w:rsid w:val="009969BB"/>
    <w:rsid w:val="009A221B"/>
    <w:rsid w:val="009A2A01"/>
    <w:rsid w:val="009A4BEC"/>
    <w:rsid w:val="009A4CF1"/>
    <w:rsid w:val="009B3316"/>
    <w:rsid w:val="009B5406"/>
    <w:rsid w:val="009B68A8"/>
    <w:rsid w:val="009B698C"/>
    <w:rsid w:val="009B6B5D"/>
    <w:rsid w:val="009C0824"/>
    <w:rsid w:val="009C52FA"/>
    <w:rsid w:val="009C5E2A"/>
    <w:rsid w:val="009D3C3B"/>
    <w:rsid w:val="009E4AC6"/>
    <w:rsid w:val="009E69F1"/>
    <w:rsid w:val="009E7479"/>
    <w:rsid w:val="009F37F0"/>
    <w:rsid w:val="009F6C07"/>
    <w:rsid w:val="009F7D10"/>
    <w:rsid w:val="00A02F40"/>
    <w:rsid w:val="00A030C0"/>
    <w:rsid w:val="00A03EED"/>
    <w:rsid w:val="00A10597"/>
    <w:rsid w:val="00A24113"/>
    <w:rsid w:val="00A33A8F"/>
    <w:rsid w:val="00A3551C"/>
    <w:rsid w:val="00A45021"/>
    <w:rsid w:val="00A6568B"/>
    <w:rsid w:val="00A704DD"/>
    <w:rsid w:val="00A70AB2"/>
    <w:rsid w:val="00A71F9B"/>
    <w:rsid w:val="00A760DD"/>
    <w:rsid w:val="00A8717D"/>
    <w:rsid w:val="00A90086"/>
    <w:rsid w:val="00A904F2"/>
    <w:rsid w:val="00A96420"/>
    <w:rsid w:val="00AA0874"/>
    <w:rsid w:val="00AA1B3D"/>
    <w:rsid w:val="00AA1D3A"/>
    <w:rsid w:val="00AA2160"/>
    <w:rsid w:val="00AA7D6C"/>
    <w:rsid w:val="00AB09E3"/>
    <w:rsid w:val="00AC1391"/>
    <w:rsid w:val="00AC797B"/>
    <w:rsid w:val="00AD4AD4"/>
    <w:rsid w:val="00AE2DBD"/>
    <w:rsid w:val="00AE37AF"/>
    <w:rsid w:val="00AE777C"/>
    <w:rsid w:val="00AF1CA2"/>
    <w:rsid w:val="00AF1E1F"/>
    <w:rsid w:val="00AF2750"/>
    <w:rsid w:val="00AF4BEC"/>
    <w:rsid w:val="00AF76F8"/>
    <w:rsid w:val="00AF7E3A"/>
    <w:rsid w:val="00B04673"/>
    <w:rsid w:val="00B06E1B"/>
    <w:rsid w:val="00B11C10"/>
    <w:rsid w:val="00B13095"/>
    <w:rsid w:val="00B177F7"/>
    <w:rsid w:val="00B21409"/>
    <w:rsid w:val="00B416C0"/>
    <w:rsid w:val="00B41FB4"/>
    <w:rsid w:val="00B445F3"/>
    <w:rsid w:val="00B469B4"/>
    <w:rsid w:val="00B50389"/>
    <w:rsid w:val="00B60F9E"/>
    <w:rsid w:val="00B7580A"/>
    <w:rsid w:val="00B76362"/>
    <w:rsid w:val="00B76F46"/>
    <w:rsid w:val="00B81A42"/>
    <w:rsid w:val="00B822EA"/>
    <w:rsid w:val="00B83777"/>
    <w:rsid w:val="00B91347"/>
    <w:rsid w:val="00BA3E04"/>
    <w:rsid w:val="00BA604D"/>
    <w:rsid w:val="00BA6677"/>
    <w:rsid w:val="00BC2A4A"/>
    <w:rsid w:val="00BC4C85"/>
    <w:rsid w:val="00BD162E"/>
    <w:rsid w:val="00BD2003"/>
    <w:rsid w:val="00BD4835"/>
    <w:rsid w:val="00BE08A0"/>
    <w:rsid w:val="00BE3513"/>
    <w:rsid w:val="00BE3C4E"/>
    <w:rsid w:val="00C0136A"/>
    <w:rsid w:val="00C05C7E"/>
    <w:rsid w:val="00C05DA5"/>
    <w:rsid w:val="00C14793"/>
    <w:rsid w:val="00C15932"/>
    <w:rsid w:val="00C17534"/>
    <w:rsid w:val="00C22B1C"/>
    <w:rsid w:val="00C25A9D"/>
    <w:rsid w:val="00C30D9C"/>
    <w:rsid w:val="00C3329B"/>
    <w:rsid w:val="00C409A3"/>
    <w:rsid w:val="00C5091D"/>
    <w:rsid w:val="00C729B7"/>
    <w:rsid w:val="00C844CB"/>
    <w:rsid w:val="00C92DCE"/>
    <w:rsid w:val="00C9438E"/>
    <w:rsid w:val="00C94F34"/>
    <w:rsid w:val="00C95C95"/>
    <w:rsid w:val="00CA5463"/>
    <w:rsid w:val="00CB0F8C"/>
    <w:rsid w:val="00CB1CBC"/>
    <w:rsid w:val="00CC042F"/>
    <w:rsid w:val="00CC1545"/>
    <w:rsid w:val="00CD51D5"/>
    <w:rsid w:val="00CE0181"/>
    <w:rsid w:val="00CE025B"/>
    <w:rsid w:val="00CE34AE"/>
    <w:rsid w:val="00CE5BFB"/>
    <w:rsid w:val="00CF1018"/>
    <w:rsid w:val="00CF183F"/>
    <w:rsid w:val="00CF664E"/>
    <w:rsid w:val="00D04689"/>
    <w:rsid w:val="00D1046D"/>
    <w:rsid w:val="00D11657"/>
    <w:rsid w:val="00D15B38"/>
    <w:rsid w:val="00D16966"/>
    <w:rsid w:val="00D175F4"/>
    <w:rsid w:val="00D231BD"/>
    <w:rsid w:val="00D24FE9"/>
    <w:rsid w:val="00D26D52"/>
    <w:rsid w:val="00D277DF"/>
    <w:rsid w:val="00D317B3"/>
    <w:rsid w:val="00D33F9F"/>
    <w:rsid w:val="00D34AD6"/>
    <w:rsid w:val="00D3773F"/>
    <w:rsid w:val="00D41AA3"/>
    <w:rsid w:val="00D479B1"/>
    <w:rsid w:val="00D517F0"/>
    <w:rsid w:val="00D5718F"/>
    <w:rsid w:val="00D60674"/>
    <w:rsid w:val="00D74E98"/>
    <w:rsid w:val="00D760FB"/>
    <w:rsid w:val="00D7719D"/>
    <w:rsid w:val="00D80E99"/>
    <w:rsid w:val="00D82CB0"/>
    <w:rsid w:val="00D90A2C"/>
    <w:rsid w:val="00D90D88"/>
    <w:rsid w:val="00D91675"/>
    <w:rsid w:val="00D93812"/>
    <w:rsid w:val="00D9794A"/>
    <w:rsid w:val="00D97CFC"/>
    <w:rsid w:val="00DA3D51"/>
    <w:rsid w:val="00DB5682"/>
    <w:rsid w:val="00DB614A"/>
    <w:rsid w:val="00DC0A29"/>
    <w:rsid w:val="00DC0F81"/>
    <w:rsid w:val="00DC2FF6"/>
    <w:rsid w:val="00DC39B9"/>
    <w:rsid w:val="00DC6F7B"/>
    <w:rsid w:val="00DC714F"/>
    <w:rsid w:val="00DC7F0C"/>
    <w:rsid w:val="00DD2012"/>
    <w:rsid w:val="00DD3243"/>
    <w:rsid w:val="00DD3493"/>
    <w:rsid w:val="00DD355F"/>
    <w:rsid w:val="00DD6311"/>
    <w:rsid w:val="00DE4A6D"/>
    <w:rsid w:val="00DE4F8C"/>
    <w:rsid w:val="00DE70BF"/>
    <w:rsid w:val="00DF0D07"/>
    <w:rsid w:val="00DF1B67"/>
    <w:rsid w:val="00E05B4A"/>
    <w:rsid w:val="00E1018D"/>
    <w:rsid w:val="00E14A39"/>
    <w:rsid w:val="00E159ED"/>
    <w:rsid w:val="00E16608"/>
    <w:rsid w:val="00E16B3E"/>
    <w:rsid w:val="00E16C6E"/>
    <w:rsid w:val="00E209D0"/>
    <w:rsid w:val="00E21DD2"/>
    <w:rsid w:val="00E268EC"/>
    <w:rsid w:val="00E44E45"/>
    <w:rsid w:val="00E45770"/>
    <w:rsid w:val="00E4627A"/>
    <w:rsid w:val="00E472B1"/>
    <w:rsid w:val="00E53F44"/>
    <w:rsid w:val="00E6249D"/>
    <w:rsid w:val="00E63DE6"/>
    <w:rsid w:val="00E67CB7"/>
    <w:rsid w:val="00E71684"/>
    <w:rsid w:val="00E81E48"/>
    <w:rsid w:val="00E90BA6"/>
    <w:rsid w:val="00E90F06"/>
    <w:rsid w:val="00EA0A34"/>
    <w:rsid w:val="00EA29A8"/>
    <w:rsid w:val="00EA4726"/>
    <w:rsid w:val="00EA4A64"/>
    <w:rsid w:val="00EB229F"/>
    <w:rsid w:val="00EB389C"/>
    <w:rsid w:val="00EC088F"/>
    <w:rsid w:val="00EC1986"/>
    <w:rsid w:val="00ED1E20"/>
    <w:rsid w:val="00ED24C5"/>
    <w:rsid w:val="00ED2673"/>
    <w:rsid w:val="00EE3106"/>
    <w:rsid w:val="00EE398E"/>
    <w:rsid w:val="00EE3C0A"/>
    <w:rsid w:val="00EE3FD7"/>
    <w:rsid w:val="00EE4120"/>
    <w:rsid w:val="00EE71D4"/>
    <w:rsid w:val="00EF0BB7"/>
    <w:rsid w:val="00EF1AC8"/>
    <w:rsid w:val="00EF3575"/>
    <w:rsid w:val="00F0119A"/>
    <w:rsid w:val="00F04531"/>
    <w:rsid w:val="00F05EAD"/>
    <w:rsid w:val="00F1040E"/>
    <w:rsid w:val="00F10888"/>
    <w:rsid w:val="00F10E55"/>
    <w:rsid w:val="00F12838"/>
    <w:rsid w:val="00F14317"/>
    <w:rsid w:val="00F14B12"/>
    <w:rsid w:val="00F15ABB"/>
    <w:rsid w:val="00F22058"/>
    <w:rsid w:val="00F23713"/>
    <w:rsid w:val="00F24562"/>
    <w:rsid w:val="00F32FFF"/>
    <w:rsid w:val="00F35620"/>
    <w:rsid w:val="00F37D55"/>
    <w:rsid w:val="00F4078C"/>
    <w:rsid w:val="00F437EA"/>
    <w:rsid w:val="00F47C51"/>
    <w:rsid w:val="00F47CB5"/>
    <w:rsid w:val="00F625A6"/>
    <w:rsid w:val="00F80A23"/>
    <w:rsid w:val="00F81CF4"/>
    <w:rsid w:val="00F86C37"/>
    <w:rsid w:val="00F91796"/>
    <w:rsid w:val="00F92382"/>
    <w:rsid w:val="00FA78ED"/>
    <w:rsid w:val="00FB1E3D"/>
    <w:rsid w:val="00FB2A64"/>
    <w:rsid w:val="00FB7083"/>
    <w:rsid w:val="00FC26CA"/>
    <w:rsid w:val="00FC5AD1"/>
    <w:rsid w:val="00FC748B"/>
    <w:rsid w:val="00FE1E89"/>
    <w:rsid w:val="00FE5C54"/>
    <w:rsid w:val="00FF1475"/>
    <w:rsid w:val="00FF227F"/>
    <w:rsid w:val="00FF599F"/>
    <w:rsid w:val="00FF61DF"/>
    <w:rsid w:val="00FF7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24A3D1"/>
  <w15:docId w15:val="{9929FDED-45D5-41D6-923F-CF478991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fr-CA" w:eastAsia="fr-CA"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Corpsdetexte"/>
    <w:qFormat/>
    <w:rsid w:val="00910400"/>
    <w:rPr>
      <w:rFonts w:asciiTheme="minorHAnsi" w:hAnsiTheme="minorHAnsi"/>
      <w:sz w:val="18"/>
      <w:szCs w:val="22"/>
      <w:lang w:eastAsia="en-US"/>
    </w:rPr>
  </w:style>
  <w:style w:type="paragraph" w:styleId="Titre1">
    <w:name w:val="heading 1"/>
    <w:next w:val="Corpsdetexte"/>
    <w:link w:val="Titre1Car"/>
    <w:uiPriority w:val="9"/>
    <w:qFormat/>
    <w:rsid w:val="001C4D60"/>
    <w:pPr>
      <w:keepNext/>
      <w:keepLines/>
      <w:numPr>
        <w:numId w:val="15"/>
      </w:numPr>
      <w:spacing w:before="240" w:after="60" w:line="240" w:lineRule="auto"/>
      <w:contextualSpacing/>
      <w:outlineLvl w:val="0"/>
    </w:pPr>
    <w:rPr>
      <w:rFonts w:asciiTheme="majorHAnsi" w:hAnsiTheme="majorHAnsi"/>
      <w:b/>
      <w:bCs/>
      <w:color w:val="363534" w:themeColor="text1"/>
      <w:sz w:val="36"/>
      <w:szCs w:val="28"/>
      <w:lang w:eastAsia="en-US"/>
    </w:rPr>
  </w:style>
  <w:style w:type="paragraph" w:styleId="Titre2">
    <w:name w:val="heading 2"/>
    <w:next w:val="Corpsdetexte"/>
    <w:link w:val="Titre2Car"/>
    <w:uiPriority w:val="9"/>
    <w:qFormat/>
    <w:rsid w:val="00904BA4"/>
    <w:pPr>
      <w:spacing w:before="180" w:after="40" w:line="240" w:lineRule="auto"/>
      <w:outlineLvl w:val="1"/>
    </w:pPr>
    <w:rPr>
      <w:rFonts w:asciiTheme="majorHAnsi" w:hAnsiTheme="majorHAnsi"/>
      <w:b/>
      <w:bCs/>
      <w:caps/>
      <w:color w:val="991F3D" w:themeColor="accent2"/>
      <w:sz w:val="32"/>
      <w:szCs w:val="26"/>
      <w:lang w:eastAsia="en-US"/>
    </w:rPr>
  </w:style>
  <w:style w:type="paragraph" w:styleId="Titre3">
    <w:name w:val="heading 3"/>
    <w:basedOn w:val="Titre2"/>
    <w:next w:val="Corpsdetexte"/>
    <w:link w:val="Titre3Car"/>
    <w:uiPriority w:val="9"/>
    <w:qFormat/>
    <w:rsid w:val="00904BA4"/>
    <w:pPr>
      <w:numPr>
        <w:ilvl w:val="2"/>
      </w:numPr>
      <w:spacing w:before="120" w:after="0"/>
      <w:outlineLvl w:val="2"/>
    </w:pPr>
    <w:rPr>
      <w:bCs w:val="0"/>
      <w:color w:val="363534" w:themeColor="text1"/>
      <w:sz w:val="28"/>
    </w:rPr>
  </w:style>
  <w:style w:type="paragraph" w:styleId="Titre4">
    <w:name w:val="heading 4"/>
    <w:basedOn w:val="Titre3"/>
    <w:next w:val="Corpsdetexte"/>
    <w:link w:val="Titre4Car"/>
    <w:uiPriority w:val="9"/>
    <w:qFormat/>
    <w:rsid w:val="00B7580A"/>
    <w:pPr>
      <w:numPr>
        <w:ilvl w:val="3"/>
      </w:numPr>
      <w:outlineLvl w:val="3"/>
    </w:pPr>
    <w:rPr>
      <w:bCs/>
      <w:iCs/>
      <w:caps w:val="0"/>
    </w:rPr>
  </w:style>
  <w:style w:type="paragraph" w:styleId="Titre5">
    <w:name w:val="heading 5"/>
    <w:basedOn w:val="Titre4"/>
    <w:next w:val="Corpsdetexte"/>
    <w:link w:val="Titre5Car"/>
    <w:uiPriority w:val="9"/>
    <w:qFormat/>
    <w:rsid w:val="000D23C2"/>
    <w:pPr>
      <w:numPr>
        <w:ilvl w:val="4"/>
      </w:numPr>
      <w:outlineLvl w:val="4"/>
    </w:pPr>
    <w:rPr>
      <w:bCs w:val="0"/>
      <w:color w:val="7D7B79" w:themeColor="text1" w:themeTint="A6"/>
      <w:sz w:val="30"/>
    </w:rPr>
  </w:style>
  <w:style w:type="paragraph" w:styleId="Titre6">
    <w:name w:val="heading 6"/>
    <w:basedOn w:val="Normal"/>
    <w:next w:val="Normal"/>
    <w:link w:val="Titre6Car"/>
    <w:uiPriority w:val="9"/>
    <w:qFormat/>
    <w:rsid w:val="000D23C2"/>
    <w:pPr>
      <w:spacing w:line="271" w:lineRule="auto"/>
      <w:outlineLvl w:val="5"/>
    </w:pPr>
    <w:rPr>
      <w:b/>
      <w:bCs/>
      <w:i/>
      <w:iCs/>
      <w:color w:val="363534" w:themeColor="text1"/>
      <w:sz w:val="28"/>
    </w:rPr>
  </w:style>
  <w:style w:type="paragraph" w:styleId="Titre7">
    <w:name w:val="heading 7"/>
    <w:basedOn w:val="Normal"/>
    <w:next w:val="Normal"/>
    <w:link w:val="Titre7Car"/>
    <w:uiPriority w:val="9"/>
    <w:semiHidden/>
    <w:unhideWhenUsed/>
    <w:qFormat/>
    <w:rsid w:val="00991E42"/>
    <w:pPr>
      <w:outlineLvl w:val="6"/>
    </w:pPr>
    <w:rPr>
      <w:i/>
      <w:iCs/>
    </w:rPr>
  </w:style>
  <w:style w:type="paragraph" w:styleId="Titre8">
    <w:name w:val="heading 8"/>
    <w:basedOn w:val="Normal"/>
    <w:next w:val="Normal"/>
    <w:link w:val="Titre8Car"/>
    <w:uiPriority w:val="9"/>
    <w:semiHidden/>
    <w:unhideWhenUsed/>
    <w:qFormat/>
    <w:rsid w:val="00991E42"/>
    <w:pPr>
      <w:outlineLvl w:val="7"/>
    </w:pPr>
    <w:rPr>
      <w:szCs w:val="20"/>
    </w:rPr>
  </w:style>
  <w:style w:type="paragraph" w:styleId="Titre9">
    <w:name w:val="heading 9"/>
    <w:basedOn w:val="Normal"/>
    <w:next w:val="Normal"/>
    <w:link w:val="Titre9Car"/>
    <w:uiPriority w:val="9"/>
    <w:semiHidden/>
    <w:unhideWhenUsed/>
    <w:qFormat/>
    <w:rsid w:val="00991E42"/>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123D61"/>
    <w:pPr>
      <w:spacing w:before="60" w:after="40"/>
    </w:pPr>
    <w:rPr>
      <w:sz w:val="24"/>
    </w:rPr>
  </w:style>
  <w:style w:type="character" w:customStyle="1" w:styleId="CorpsdetexteCar">
    <w:name w:val="Corps de texte Car"/>
    <w:basedOn w:val="Policepardfaut"/>
    <w:link w:val="Corpsdetexte"/>
    <w:rsid w:val="00123D61"/>
    <w:rPr>
      <w:rFonts w:asciiTheme="minorHAnsi" w:hAnsiTheme="minorHAnsi"/>
      <w:sz w:val="24"/>
      <w:szCs w:val="22"/>
      <w:lang w:eastAsia="en-US"/>
    </w:rPr>
  </w:style>
  <w:style w:type="character" w:customStyle="1" w:styleId="Titre1Car">
    <w:name w:val="Titre 1 Car"/>
    <w:link w:val="Titre1"/>
    <w:uiPriority w:val="9"/>
    <w:rsid w:val="001C4D60"/>
    <w:rPr>
      <w:rFonts w:asciiTheme="majorHAnsi" w:hAnsiTheme="majorHAnsi"/>
      <w:b/>
      <w:bCs/>
      <w:color w:val="363534" w:themeColor="text1"/>
      <w:sz w:val="36"/>
      <w:szCs w:val="28"/>
      <w:lang w:eastAsia="en-US"/>
    </w:rPr>
  </w:style>
  <w:style w:type="character" w:customStyle="1" w:styleId="Titre2Car">
    <w:name w:val="Titre 2 Car"/>
    <w:link w:val="Titre2"/>
    <w:uiPriority w:val="9"/>
    <w:rsid w:val="00904BA4"/>
    <w:rPr>
      <w:rFonts w:asciiTheme="majorHAnsi" w:hAnsiTheme="majorHAnsi"/>
      <w:b/>
      <w:bCs/>
      <w:caps/>
      <w:color w:val="991F3D" w:themeColor="accent2"/>
      <w:sz w:val="32"/>
      <w:szCs w:val="26"/>
      <w:lang w:eastAsia="en-US"/>
    </w:rPr>
  </w:style>
  <w:style w:type="character" w:customStyle="1" w:styleId="Titre3Car">
    <w:name w:val="Titre 3 Car"/>
    <w:link w:val="Titre3"/>
    <w:uiPriority w:val="9"/>
    <w:rsid w:val="00904BA4"/>
    <w:rPr>
      <w:rFonts w:asciiTheme="majorHAnsi" w:hAnsiTheme="majorHAnsi"/>
      <w:b/>
      <w:caps/>
      <w:color w:val="363534" w:themeColor="text1"/>
      <w:sz w:val="28"/>
      <w:szCs w:val="26"/>
      <w:lang w:eastAsia="en-US"/>
    </w:rPr>
  </w:style>
  <w:style w:type="character" w:customStyle="1" w:styleId="Titre4Car">
    <w:name w:val="Titre 4 Car"/>
    <w:link w:val="Titre4"/>
    <w:uiPriority w:val="9"/>
    <w:rsid w:val="00B7580A"/>
    <w:rPr>
      <w:rFonts w:asciiTheme="majorHAnsi" w:hAnsiTheme="majorHAnsi"/>
      <w:b/>
      <w:bCs/>
      <w:iCs/>
      <w:color w:val="363534" w:themeColor="text1"/>
      <w:sz w:val="28"/>
      <w:szCs w:val="26"/>
      <w:lang w:eastAsia="en-US"/>
    </w:rPr>
  </w:style>
  <w:style w:type="character" w:customStyle="1" w:styleId="Titre5Car">
    <w:name w:val="Titre 5 Car"/>
    <w:link w:val="Titre5"/>
    <w:uiPriority w:val="9"/>
    <w:rsid w:val="000D23C2"/>
    <w:rPr>
      <w:rFonts w:asciiTheme="majorHAnsi" w:hAnsiTheme="majorHAnsi"/>
      <w:b/>
      <w:iCs/>
      <w:color w:val="7D7B79" w:themeColor="text1" w:themeTint="A6"/>
      <w:sz w:val="30"/>
      <w:szCs w:val="26"/>
      <w:lang w:eastAsia="en-US"/>
    </w:rPr>
  </w:style>
  <w:style w:type="character" w:customStyle="1" w:styleId="Titre6Car">
    <w:name w:val="Titre 6 Car"/>
    <w:link w:val="Titre6"/>
    <w:uiPriority w:val="9"/>
    <w:rsid w:val="000D23C2"/>
    <w:rPr>
      <w:rFonts w:asciiTheme="minorHAnsi" w:hAnsiTheme="minorHAnsi"/>
      <w:b/>
      <w:bCs/>
      <w:i/>
      <w:iCs/>
      <w:color w:val="363534" w:themeColor="text1"/>
      <w:sz w:val="28"/>
      <w:szCs w:val="22"/>
      <w:lang w:eastAsia="en-US"/>
    </w:rPr>
  </w:style>
  <w:style w:type="character" w:customStyle="1" w:styleId="Titre7Car">
    <w:name w:val="Titre 7 Car"/>
    <w:link w:val="Titre7"/>
    <w:uiPriority w:val="9"/>
    <w:semiHidden/>
    <w:rsid w:val="00991E42"/>
    <w:rPr>
      <w:rFonts w:ascii="Arial" w:eastAsia="Times New Roman" w:hAnsi="Arial" w:cs="Times New Roman"/>
      <w:i/>
      <w:iCs/>
    </w:rPr>
  </w:style>
  <w:style w:type="character" w:customStyle="1" w:styleId="Titre8Car">
    <w:name w:val="Titre 8 Car"/>
    <w:link w:val="Titre8"/>
    <w:uiPriority w:val="9"/>
    <w:semiHidden/>
    <w:rsid w:val="00991E42"/>
    <w:rPr>
      <w:rFonts w:ascii="Arial" w:eastAsia="Times New Roman" w:hAnsi="Arial" w:cs="Times New Roman"/>
      <w:sz w:val="20"/>
      <w:szCs w:val="20"/>
    </w:rPr>
  </w:style>
  <w:style w:type="character" w:customStyle="1" w:styleId="Titre9Car">
    <w:name w:val="Titre 9 Car"/>
    <w:link w:val="Titre9"/>
    <w:uiPriority w:val="9"/>
    <w:semiHidden/>
    <w:rsid w:val="00991E42"/>
    <w:rPr>
      <w:rFonts w:ascii="Arial" w:eastAsia="Times New Roman" w:hAnsi="Arial" w:cs="Times New Roman"/>
      <w:i/>
      <w:iCs/>
      <w:spacing w:val="5"/>
      <w:sz w:val="20"/>
      <w:szCs w:val="20"/>
    </w:rPr>
  </w:style>
  <w:style w:type="paragraph" w:styleId="Lgende">
    <w:name w:val="caption"/>
    <w:basedOn w:val="Normal"/>
    <w:next w:val="Normal"/>
    <w:uiPriority w:val="35"/>
    <w:qFormat/>
    <w:rsid w:val="00D90D88"/>
    <w:rPr>
      <w:bCs/>
      <w:color w:val="991F3D" w:themeColor="text2"/>
      <w:sz w:val="16"/>
      <w:szCs w:val="16"/>
    </w:rPr>
  </w:style>
  <w:style w:type="paragraph" w:styleId="Titre">
    <w:name w:val="Title"/>
    <w:basedOn w:val="Normal"/>
    <w:next w:val="Corpsdetexte"/>
    <w:link w:val="TitreCar"/>
    <w:uiPriority w:val="2"/>
    <w:qFormat/>
    <w:rsid w:val="00803FA0"/>
    <w:pPr>
      <w:spacing w:before="1200" w:line="240" w:lineRule="auto"/>
      <w:ind w:left="960"/>
      <w:contextualSpacing/>
    </w:pPr>
    <w:rPr>
      <w:color w:val="991F3D" w:themeColor="accent2"/>
      <w:spacing w:val="5"/>
      <w:sz w:val="64"/>
      <w:szCs w:val="48"/>
    </w:rPr>
  </w:style>
  <w:style w:type="character" w:customStyle="1" w:styleId="TitreCar">
    <w:name w:val="Titre Car"/>
    <w:link w:val="Titre"/>
    <w:uiPriority w:val="2"/>
    <w:rsid w:val="00803FA0"/>
    <w:rPr>
      <w:rFonts w:asciiTheme="minorHAnsi" w:hAnsiTheme="minorHAnsi"/>
      <w:color w:val="991F3D" w:themeColor="accent2"/>
      <w:spacing w:val="5"/>
      <w:sz w:val="64"/>
      <w:szCs w:val="48"/>
      <w:lang w:eastAsia="en-US"/>
    </w:rPr>
  </w:style>
  <w:style w:type="paragraph" w:styleId="Sous-titre">
    <w:name w:val="Subtitle"/>
    <w:basedOn w:val="Normal"/>
    <w:next w:val="Corpsdetexte"/>
    <w:link w:val="Sous-titreCar"/>
    <w:uiPriority w:val="3"/>
    <w:unhideWhenUsed/>
    <w:qFormat/>
    <w:rsid w:val="00910400"/>
    <w:pPr>
      <w:spacing w:after="480"/>
      <w:ind w:left="960"/>
    </w:pPr>
    <w:rPr>
      <w:iCs/>
      <w:sz w:val="36"/>
      <w:szCs w:val="24"/>
    </w:rPr>
  </w:style>
  <w:style w:type="character" w:customStyle="1" w:styleId="Sous-titreCar">
    <w:name w:val="Sous-titre Car"/>
    <w:link w:val="Sous-titre"/>
    <w:uiPriority w:val="3"/>
    <w:rsid w:val="00910400"/>
    <w:rPr>
      <w:rFonts w:asciiTheme="minorHAnsi" w:hAnsiTheme="minorHAnsi"/>
      <w:iCs/>
      <w:sz w:val="36"/>
      <w:szCs w:val="24"/>
      <w:lang w:eastAsia="en-US"/>
    </w:rPr>
  </w:style>
  <w:style w:type="character" w:styleId="lev">
    <w:name w:val="Strong"/>
    <w:uiPriority w:val="2"/>
    <w:qFormat/>
    <w:rsid w:val="00991E42"/>
    <w:rPr>
      <w:b/>
      <w:bCs/>
    </w:rPr>
  </w:style>
  <w:style w:type="character" w:styleId="Accentuation">
    <w:name w:val="Emphasis"/>
    <w:uiPriority w:val="2"/>
    <w:qFormat/>
    <w:rsid w:val="00DB5682"/>
    <w:rPr>
      <w:b/>
      <w:bCs/>
      <w:color w:val="auto"/>
      <w:spacing w:val="10"/>
    </w:rPr>
  </w:style>
  <w:style w:type="paragraph" w:styleId="Sansinterligne">
    <w:name w:val="No Spacing"/>
    <w:basedOn w:val="Normal"/>
    <w:link w:val="SansinterligneCar"/>
    <w:uiPriority w:val="1"/>
    <w:qFormat/>
    <w:rsid w:val="00991E42"/>
    <w:pPr>
      <w:spacing w:line="240" w:lineRule="auto"/>
    </w:pPr>
  </w:style>
  <w:style w:type="character" w:customStyle="1" w:styleId="SansinterligneCar">
    <w:name w:val="Sans interligne Car"/>
    <w:basedOn w:val="Policepardfaut"/>
    <w:link w:val="Sansinterligne"/>
    <w:uiPriority w:val="1"/>
    <w:rsid w:val="00D74E98"/>
    <w:rPr>
      <w:rFonts w:asciiTheme="minorHAnsi" w:hAnsiTheme="minorHAnsi"/>
      <w:szCs w:val="22"/>
      <w:lang w:eastAsia="en-US"/>
    </w:rPr>
  </w:style>
  <w:style w:type="paragraph" w:styleId="Paragraphedeliste">
    <w:name w:val="List Paragraph"/>
    <w:basedOn w:val="Normal"/>
    <w:uiPriority w:val="34"/>
    <w:unhideWhenUsed/>
    <w:qFormat/>
    <w:rsid w:val="00F14B12"/>
    <w:pPr>
      <w:numPr>
        <w:numId w:val="11"/>
      </w:numPr>
      <w:spacing w:after="60"/>
    </w:pPr>
  </w:style>
  <w:style w:type="paragraph" w:styleId="Citation">
    <w:name w:val="Quote"/>
    <w:basedOn w:val="Normal"/>
    <w:next w:val="Corpsdetexte"/>
    <w:link w:val="CitationCar"/>
    <w:uiPriority w:val="2"/>
    <w:qFormat/>
    <w:rsid w:val="004E77DA"/>
    <w:pPr>
      <w:spacing w:before="240" w:after="240"/>
    </w:pPr>
    <w:rPr>
      <w:i/>
      <w:iCs/>
      <w:color w:val="991F3D" w:themeColor="accent2"/>
      <w:sz w:val="28"/>
    </w:rPr>
  </w:style>
  <w:style w:type="character" w:customStyle="1" w:styleId="CitationCar">
    <w:name w:val="Citation Car"/>
    <w:link w:val="Citation"/>
    <w:uiPriority w:val="2"/>
    <w:rsid w:val="003E4BC9"/>
    <w:rPr>
      <w:rFonts w:asciiTheme="minorHAnsi" w:hAnsiTheme="minorHAnsi"/>
      <w:i/>
      <w:iCs/>
      <w:color w:val="991F3D" w:themeColor="accent2"/>
      <w:sz w:val="28"/>
      <w:szCs w:val="22"/>
      <w:lang w:val="en-US" w:eastAsia="en-US"/>
    </w:rPr>
  </w:style>
  <w:style w:type="paragraph" w:styleId="Citationintense">
    <w:name w:val="Intense Quote"/>
    <w:basedOn w:val="Normal"/>
    <w:next w:val="Corpsdetexte"/>
    <w:link w:val="CitationintenseCar"/>
    <w:uiPriority w:val="30"/>
    <w:semiHidden/>
    <w:qFormat/>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30"/>
    <w:semiHidden/>
    <w:rsid w:val="003E4BC9"/>
    <w:rPr>
      <w:rFonts w:asciiTheme="minorHAnsi" w:hAnsiTheme="minorHAnsi"/>
      <w:b/>
      <w:bCs/>
      <w:i/>
      <w:iCs/>
      <w:sz w:val="18"/>
      <w:szCs w:val="22"/>
      <w:lang w:val="en-US" w:eastAsia="en-US"/>
    </w:rPr>
  </w:style>
  <w:style w:type="character" w:styleId="Emphaseple">
    <w:name w:val="Subtle Emphasis"/>
    <w:uiPriority w:val="2"/>
    <w:qFormat/>
    <w:rsid w:val="00991E42"/>
    <w:rPr>
      <w:i/>
      <w:iCs/>
    </w:rPr>
  </w:style>
  <w:style w:type="character" w:styleId="Emphaseintense">
    <w:name w:val="Intense Emphasis"/>
    <w:uiPriority w:val="21"/>
    <w:semiHidden/>
    <w:qFormat/>
    <w:rsid w:val="001B7709"/>
    <w:rPr>
      <w:b/>
      <w:bCs/>
      <w:color w:val="991F3D" w:themeColor="accent2"/>
    </w:rPr>
  </w:style>
  <w:style w:type="character" w:styleId="Rfrenceple">
    <w:name w:val="Subtle Reference"/>
    <w:uiPriority w:val="2"/>
    <w:semiHidden/>
    <w:qFormat/>
    <w:rsid w:val="00991E42"/>
    <w:rPr>
      <w:smallCaps/>
    </w:rPr>
  </w:style>
  <w:style w:type="character" w:styleId="Rfrenceintense">
    <w:name w:val="Intense Reference"/>
    <w:uiPriority w:val="32"/>
    <w:semiHidden/>
    <w:qFormat/>
    <w:rsid w:val="00991E42"/>
    <w:rPr>
      <w:smallCaps/>
      <w:spacing w:val="5"/>
      <w:u w:val="single"/>
    </w:rPr>
  </w:style>
  <w:style w:type="character" w:styleId="Titredulivre">
    <w:name w:val="Book Title"/>
    <w:uiPriority w:val="33"/>
    <w:semiHidden/>
    <w:qFormat/>
    <w:rsid w:val="00991E42"/>
    <w:rPr>
      <w:i/>
      <w:iCs/>
      <w:smallCaps/>
      <w:spacing w:val="5"/>
    </w:rPr>
  </w:style>
  <w:style w:type="paragraph" w:styleId="En-ttedetabledesmatires">
    <w:name w:val="TOC Heading"/>
    <w:basedOn w:val="Titre1"/>
    <w:next w:val="Corpsdetexte"/>
    <w:uiPriority w:val="39"/>
    <w:qFormat/>
    <w:rsid w:val="00D74E98"/>
    <w:pPr>
      <w:numPr>
        <w:numId w:val="0"/>
      </w:numPr>
      <w:outlineLvl w:val="9"/>
    </w:pPr>
    <w:rPr>
      <w:lang w:bidi="en-US"/>
    </w:rPr>
  </w:style>
  <w:style w:type="paragraph" w:styleId="En-tte">
    <w:name w:val="header"/>
    <w:basedOn w:val="Normal"/>
    <w:next w:val="Corpsdetexte"/>
    <w:link w:val="En-tteCar"/>
    <w:uiPriority w:val="99"/>
    <w:unhideWhenUsed/>
    <w:qFormat/>
    <w:rsid w:val="00C92DCE"/>
    <w:pPr>
      <w:tabs>
        <w:tab w:val="left" w:pos="3600"/>
      </w:tabs>
    </w:pPr>
    <w:rPr>
      <w:sz w:val="14"/>
    </w:rPr>
  </w:style>
  <w:style w:type="character" w:customStyle="1" w:styleId="En-tteCar">
    <w:name w:val="En-tête Car"/>
    <w:basedOn w:val="Policepardfaut"/>
    <w:link w:val="En-tte"/>
    <w:uiPriority w:val="99"/>
    <w:rsid w:val="00C92DCE"/>
    <w:rPr>
      <w:sz w:val="14"/>
      <w:szCs w:val="22"/>
      <w:lang w:eastAsia="en-US"/>
    </w:rPr>
  </w:style>
  <w:style w:type="paragraph" w:styleId="Pieddepage">
    <w:name w:val="footer"/>
    <w:basedOn w:val="Normal"/>
    <w:link w:val="PieddepageCar"/>
    <w:uiPriority w:val="99"/>
    <w:unhideWhenUsed/>
    <w:qFormat/>
    <w:rsid w:val="005C21E2"/>
    <w:pPr>
      <w:tabs>
        <w:tab w:val="left" w:pos="6840"/>
        <w:tab w:val="right" w:pos="9720"/>
      </w:tabs>
      <w:spacing w:line="319" w:lineRule="auto"/>
    </w:pPr>
    <w:rPr>
      <w:color w:val="991F3D" w:themeColor="text2"/>
      <w:sz w:val="14"/>
    </w:rPr>
  </w:style>
  <w:style w:type="character" w:customStyle="1" w:styleId="PieddepageCar">
    <w:name w:val="Pied de page Car"/>
    <w:basedOn w:val="Policepardfaut"/>
    <w:link w:val="Pieddepage"/>
    <w:uiPriority w:val="99"/>
    <w:rsid w:val="005C21E2"/>
    <w:rPr>
      <w:rFonts w:asciiTheme="minorHAnsi" w:hAnsiTheme="minorHAnsi"/>
      <w:color w:val="991F3D" w:themeColor="text2"/>
      <w:sz w:val="14"/>
      <w:szCs w:val="22"/>
      <w:lang w:eastAsia="en-US"/>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rPr>
  </w:style>
  <w:style w:type="paragraph" w:customStyle="1" w:styleId="Intro">
    <w:name w:val="Intro"/>
    <w:basedOn w:val="Normal"/>
    <w:next w:val="Corpsdetexte"/>
    <w:uiPriority w:val="3"/>
    <w:qFormat/>
    <w:rsid w:val="00270994"/>
    <w:pPr>
      <w:spacing w:before="120" w:after="240"/>
      <w:contextualSpacing/>
    </w:pPr>
    <w:rPr>
      <w:color w:val="363534" w:themeColor="text1"/>
      <w:spacing w:val="-5"/>
      <w:sz w:val="28"/>
    </w:rPr>
  </w:style>
  <w:style w:type="paragraph" w:styleId="Liste">
    <w:name w:val="List"/>
    <w:basedOn w:val="Normal"/>
    <w:uiPriority w:val="99"/>
    <w:semiHidden/>
    <w:unhideWhenUsed/>
    <w:rsid w:val="009209E7"/>
    <w:pPr>
      <w:ind w:left="360" w:hanging="360"/>
      <w:contextualSpacing/>
    </w:pPr>
  </w:style>
  <w:style w:type="paragraph" w:customStyle="1" w:styleId="ListParagraph-Level2">
    <w:name w:val="List Paragraph - Level 2"/>
    <w:basedOn w:val="Paragraphedeliste"/>
    <w:uiPriority w:val="99"/>
    <w:semiHidden/>
    <w:unhideWhenUsed/>
    <w:rsid w:val="00F14B12"/>
    <w:pPr>
      <w:ind w:left="720"/>
    </w:pPr>
  </w:style>
  <w:style w:type="paragraph" w:styleId="Normalcentr">
    <w:name w:val="Block Text"/>
    <w:basedOn w:val="Normal"/>
    <w:next w:val="Corpsdetexte"/>
    <w:uiPriority w:val="99"/>
    <w:qFormat/>
    <w:rsid w:val="00F80A23"/>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991F3D" w:themeFill="accent2"/>
      <w:ind w:left="216" w:right="216"/>
    </w:pPr>
    <w:rPr>
      <w:rFonts w:eastAsiaTheme="minorEastAsia" w:cstheme="minorBidi"/>
      <w:iCs/>
      <w:color w:val="FFFFFF" w:themeColor="background1"/>
    </w:rPr>
  </w:style>
  <w:style w:type="paragraph" w:customStyle="1" w:styleId="Note">
    <w:name w:val="Note"/>
    <w:basedOn w:val="Normal"/>
    <w:next w:val="Corpsdetexte"/>
    <w:uiPriority w:val="3"/>
    <w:qFormat/>
    <w:rsid w:val="001B7709"/>
    <w:pPr>
      <w:pBdr>
        <w:top w:val="single" w:sz="2" w:space="6" w:color="auto"/>
      </w:pBdr>
      <w:spacing w:before="60" w:after="60" w:line="240" w:lineRule="auto"/>
    </w:pPr>
    <w:rPr>
      <w:sz w:val="14"/>
    </w:rPr>
  </w:style>
  <w:style w:type="character" w:styleId="Numrodepage">
    <w:name w:val="page number"/>
    <w:basedOn w:val="Policepardfaut"/>
    <w:uiPriority w:val="99"/>
    <w:unhideWhenUsed/>
    <w:qFormat/>
    <w:rsid w:val="00D34AD6"/>
    <w:rPr>
      <w:b/>
      <w:color w:val="991F3D" w:themeColor="accent2"/>
      <w:sz w:val="18"/>
    </w:rPr>
  </w:style>
  <w:style w:type="paragraph" w:styleId="TM1">
    <w:name w:val="toc 1"/>
    <w:next w:val="Corpsdetexte"/>
    <w:autoRedefine/>
    <w:uiPriority w:val="39"/>
    <w:rsid w:val="00C0136A"/>
    <w:pPr>
      <w:tabs>
        <w:tab w:val="right" w:leader="underscore" w:pos="9710"/>
      </w:tabs>
      <w:spacing w:before="120"/>
    </w:pPr>
    <w:rPr>
      <w:rFonts w:asciiTheme="majorHAnsi" w:hAnsiTheme="majorHAnsi"/>
      <w:b/>
      <w:bCs/>
      <w:color w:val="363534" w:themeColor="text1"/>
      <w:szCs w:val="28"/>
      <w:lang w:eastAsia="en-US"/>
    </w:rPr>
  </w:style>
  <w:style w:type="paragraph" w:styleId="TM2">
    <w:name w:val="toc 2"/>
    <w:basedOn w:val="Titre2"/>
    <w:next w:val="Corpsdetexte"/>
    <w:autoRedefine/>
    <w:uiPriority w:val="39"/>
    <w:rsid w:val="005153E1"/>
    <w:pPr>
      <w:tabs>
        <w:tab w:val="right" w:leader="underscore" w:pos="9771"/>
      </w:tabs>
      <w:spacing w:before="40" w:after="0"/>
    </w:pPr>
    <w:rPr>
      <w:b w:val="0"/>
      <w:noProof/>
      <w:color w:val="363534" w:themeColor="text1"/>
      <w:sz w:val="28"/>
    </w:rPr>
  </w:style>
  <w:style w:type="paragraph" w:styleId="TM3">
    <w:name w:val="toc 3"/>
    <w:basedOn w:val="Titre3"/>
    <w:next w:val="Corpsdetexte"/>
    <w:autoRedefine/>
    <w:uiPriority w:val="39"/>
    <w:rsid w:val="00F80A23"/>
    <w:pPr>
      <w:numPr>
        <w:ilvl w:val="0"/>
      </w:numPr>
      <w:spacing w:before="40" w:line="288" w:lineRule="auto"/>
    </w:pPr>
    <w:rPr>
      <w:b w:val="0"/>
      <w:caps w:val="0"/>
    </w:rPr>
  </w:style>
  <w:style w:type="character" w:styleId="Lienhypertexte">
    <w:name w:val="Hyperlink"/>
    <w:basedOn w:val="Policepardfaut"/>
    <w:uiPriority w:val="99"/>
    <w:unhideWhenUsed/>
    <w:qFormat/>
    <w:rsid w:val="00896DFC"/>
    <w:rPr>
      <w:color w:val="991F3D" w:themeColor="accent2"/>
      <w:u w:val="single"/>
    </w:rPr>
  </w:style>
  <w:style w:type="paragraph" w:styleId="TM4">
    <w:name w:val="toc 4"/>
    <w:basedOn w:val="Titre4"/>
    <w:next w:val="Corpsdetexte"/>
    <w:uiPriority w:val="39"/>
    <w:rsid w:val="00C0136A"/>
    <w:pPr>
      <w:numPr>
        <w:ilvl w:val="0"/>
      </w:numPr>
      <w:spacing w:before="40" w:line="288" w:lineRule="auto"/>
    </w:pPr>
    <w:rPr>
      <w:b w:val="0"/>
    </w:rPr>
  </w:style>
  <w:style w:type="paragraph" w:styleId="TM5">
    <w:name w:val="toc 5"/>
    <w:basedOn w:val="Titre5"/>
    <w:next w:val="Corpsdetexte"/>
    <w:autoRedefine/>
    <w:uiPriority w:val="39"/>
    <w:semiHidden/>
    <w:rsid w:val="00B50389"/>
    <w:pPr>
      <w:numPr>
        <w:ilvl w:val="0"/>
      </w:numPr>
      <w:spacing w:before="40" w:line="288" w:lineRule="auto"/>
    </w:pPr>
  </w:style>
  <w:style w:type="table" w:styleId="Grilledutableau">
    <w:name w:val="Table Grid"/>
    <w:basedOn w:val="TableauNormal"/>
    <w:uiPriority w:val="39"/>
    <w:rsid w:val="001A4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GI-Table">
    <w:name w:val="CGI - Table"/>
    <w:basedOn w:val="TableauNormal"/>
    <w:uiPriority w:val="99"/>
    <w:rsid w:val="00D04689"/>
    <w:pPr>
      <w:spacing w:line="240" w:lineRule="auto"/>
    </w:pPr>
    <w:rPr>
      <w:rFonts w:asciiTheme="minorHAnsi" w:hAnsiTheme="minorHAnsi"/>
      <w:sz w:val="16"/>
    </w:rPr>
    <w:tblPr>
      <w:tblBorders>
        <w:bottom w:val="single" w:sz="8" w:space="0" w:color="991F3D" w:themeColor="accent2"/>
      </w:tblBorders>
      <w:tblCellMar>
        <w:top w:w="40" w:type="dxa"/>
        <w:left w:w="100" w:type="dxa"/>
        <w:bottom w:w="40" w:type="dxa"/>
        <w:right w:w="100" w:type="dxa"/>
      </w:tblCellMar>
    </w:tbl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nil"/>
          <w:left w:val="nil"/>
          <w:bottom w:val="nil"/>
          <w:right w:val="nil"/>
          <w:insideH w:val="nil"/>
          <w:insideV w:val="nil"/>
        </w:tcBorders>
        <w:shd w:val="clear" w:color="auto" w:fill="991F3D" w:themeFill="accent2"/>
        <w:vAlign w:val="bottom"/>
      </w:tcPr>
    </w:tblStylePr>
    <w:tblStylePr w:type="firstCol">
      <w:rPr>
        <w:rFonts w:asciiTheme="minorHAnsi" w:hAnsiTheme="minorHAnsi"/>
        <w:color w:val="363534" w:themeColor="text1"/>
        <w:sz w:val="16"/>
      </w:rPr>
    </w:tblStylePr>
    <w:tblStylePr w:type="nwCell">
      <w:rPr>
        <w:rFonts w:asciiTheme="majorHAnsi" w:hAnsiTheme="majorHAnsi"/>
        <w:b/>
        <w:color w:val="FFFFFF" w:themeColor="background1"/>
        <w:sz w:val="18"/>
      </w:rPr>
    </w:tblStylePr>
  </w:style>
  <w:style w:type="table" w:customStyle="1" w:styleId="Ombrageclair1">
    <w:name w:val="Ombrage clair1"/>
    <w:basedOn w:val="TableauNormal"/>
    <w:uiPriority w:val="60"/>
    <w:rsid w:val="00C729B7"/>
    <w:pPr>
      <w:spacing w:line="240" w:lineRule="auto"/>
    </w:pPr>
    <w:rPr>
      <w:color w:val="282727" w:themeColor="text1" w:themeShade="BF"/>
    </w:rPr>
    <w:tblPr>
      <w:tblStyleRowBandSize w:val="1"/>
      <w:tblStyleColBandSize w:val="1"/>
      <w:tblBorders>
        <w:top w:val="single" w:sz="8" w:space="0" w:color="363534" w:themeColor="text1"/>
        <w:bottom w:val="single" w:sz="8" w:space="0" w:color="363534" w:themeColor="text1"/>
      </w:tblBorders>
    </w:tblPr>
    <w:tblStylePr w:type="fir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la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hemeFill="text1" w:themeFillTint="3F"/>
      </w:tcPr>
    </w:tblStylePr>
    <w:tblStylePr w:type="band1Horz">
      <w:tblPr/>
      <w:tcPr>
        <w:tcBorders>
          <w:left w:val="nil"/>
          <w:right w:val="nil"/>
          <w:insideH w:val="nil"/>
          <w:insideV w:val="nil"/>
        </w:tcBorders>
        <w:shd w:val="clear" w:color="auto" w:fill="CECCCC" w:themeFill="text1" w:themeFillTint="3F"/>
      </w:tcPr>
    </w:tblStylePr>
  </w:style>
  <w:style w:type="table" w:customStyle="1" w:styleId="Trameclaire-Accent11">
    <w:name w:val="Trame claire - Accent 11"/>
    <w:basedOn w:val="TableauNormal"/>
    <w:uiPriority w:val="60"/>
    <w:rsid w:val="00C729B7"/>
    <w:pPr>
      <w:spacing w:line="240" w:lineRule="auto"/>
    </w:pPr>
    <w:rPr>
      <w:color w:val="A91228" w:themeColor="accent1" w:themeShade="BF"/>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table" w:styleId="Trameclaire-Accent2">
    <w:name w:val="Light Shading Accent 2"/>
    <w:basedOn w:val="TableauNormal"/>
    <w:uiPriority w:val="60"/>
    <w:rsid w:val="008507F4"/>
    <w:pPr>
      <w:spacing w:line="240" w:lineRule="auto"/>
    </w:pPr>
    <w:rPr>
      <w:color w:val="72172D" w:themeColor="accent2" w:themeShade="BF"/>
    </w:rPr>
    <w:tblPr>
      <w:tblStyleRowBandSize w:val="1"/>
      <w:tblStyleColBandSize w:val="1"/>
      <w:tblBorders>
        <w:top w:val="single" w:sz="8" w:space="0" w:color="991F3D" w:themeColor="accent2"/>
        <w:bottom w:val="single" w:sz="8" w:space="0" w:color="991F3D" w:themeColor="accent2"/>
      </w:tblBorders>
    </w:tblPr>
    <w:tblStylePr w:type="fir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la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hemeFill="accent2" w:themeFillTint="3F"/>
      </w:tcPr>
    </w:tblStylePr>
    <w:tblStylePr w:type="band1Horz">
      <w:tblPr/>
      <w:tcPr>
        <w:tcBorders>
          <w:left w:val="nil"/>
          <w:right w:val="nil"/>
          <w:insideH w:val="nil"/>
          <w:insideV w:val="nil"/>
        </w:tcBorders>
        <w:shd w:val="clear" w:color="auto" w:fill="F1BBC8" w:themeFill="accent2" w:themeFillTint="3F"/>
      </w:tcPr>
    </w:tblStylePr>
  </w:style>
  <w:style w:type="paragraph" w:customStyle="1" w:styleId="Tableau-Texte">
    <w:name w:val="Tableau - Texte"/>
    <w:basedOn w:val="Normal"/>
    <w:uiPriority w:val="18"/>
    <w:qFormat/>
    <w:rsid w:val="00D80E99"/>
    <w:pPr>
      <w:spacing w:line="240" w:lineRule="auto"/>
    </w:pPr>
    <w:rPr>
      <w:color w:val="363534" w:themeColor="text1"/>
      <w:sz w:val="16"/>
    </w:rPr>
  </w:style>
  <w:style w:type="paragraph" w:customStyle="1" w:styleId="Tableau-Titre">
    <w:name w:val="Tableau - Titre"/>
    <w:basedOn w:val="Normal"/>
    <w:uiPriority w:val="18"/>
    <w:qFormat/>
    <w:rsid w:val="00D80E99"/>
    <w:pPr>
      <w:spacing w:line="240" w:lineRule="auto"/>
    </w:pPr>
    <w:rPr>
      <w:b/>
      <w:color w:val="FFFFFF" w:themeColor="background1"/>
    </w:rPr>
  </w:style>
  <w:style w:type="paragraph" w:customStyle="1" w:styleId="Tableau-Sous-titre">
    <w:name w:val="Tableau - Sous-titre"/>
    <w:basedOn w:val="Normal"/>
    <w:uiPriority w:val="18"/>
    <w:qFormat/>
    <w:rsid w:val="00D80E99"/>
    <w:rPr>
      <w:szCs w:val="18"/>
    </w:rPr>
  </w:style>
  <w:style w:type="paragraph" w:styleId="Listepuces">
    <w:name w:val="List Bullet"/>
    <w:basedOn w:val="Normal"/>
    <w:uiPriority w:val="10"/>
    <w:qFormat/>
    <w:rsid w:val="00156D2D"/>
    <w:pPr>
      <w:numPr>
        <w:numId w:val="1"/>
      </w:numPr>
      <w:spacing w:after="40"/>
    </w:pPr>
  </w:style>
  <w:style w:type="paragraph" w:styleId="Listepuces2">
    <w:name w:val="List Bullet 2"/>
    <w:basedOn w:val="Normal"/>
    <w:next w:val="Listepuces"/>
    <w:uiPriority w:val="1"/>
    <w:qFormat/>
    <w:rsid w:val="00FB2A64"/>
    <w:pPr>
      <w:numPr>
        <w:numId w:val="2"/>
      </w:numPr>
      <w:spacing w:after="40"/>
    </w:pPr>
  </w:style>
  <w:style w:type="paragraph" w:styleId="Listepuces3">
    <w:name w:val="List Bullet 3"/>
    <w:basedOn w:val="Normal"/>
    <w:next w:val="Listepuces2"/>
    <w:uiPriority w:val="1"/>
    <w:qFormat/>
    <w:rsid w:val="00FB2A64"/>
    <w:pPr>
      <w:numPr>
        <w:numId w:val="3"/>
      </w:numPr>
      <w:spacing w:after="40"/>
    </w:pPr>
  </w:style>
  <w:style w:type="paragraph" w:customStyle="1" w:styleId="Encadr-Corpsdetexte">
    <w:name w:val="Encadré - Corps de texte"/>
    <w:basedOn w:val="Corpsdetexte"/>
    <w:uiPriority w:val="19"/>
    <w:qFormat/>
    <w:rsid w:val="00D41AA3"/>
    <w:rPr>
      <w:sz w:val="16"/>
    </w:rPr>
  </w:style>
  <w:style w:type="paragraph" w:customStyle="1" w:styleId="Encadr-Titre">
    <w:name w:val="Encadré - Titre"/>
    <w:basedOn w:val="Encadr-Corpsdetexte"/>
    <w:uiPriority w:val="19"/>
    <w:qFormat/>
    <w:rsid w:val="00074A44"/>
    <w:pPr>
      <w:spacing w:before="120"/>
    </w:pPr>
    <w:rPr>
      <w:b/>
      <w:sz w:val="20"/>
    </w:rPr>
  </w:style>
  <w:style w:type="paragraph" w:customStyle="1" w:styleId="Encadr-Citation">
    <w:name w:val="Encadré - Citation"/>
    <w:basedOn w:val="Citation"/>
    <w:uiPriority w:val="19"/>
    <w:qFormat/>
    <w:rsid w:val="00D1046D"/>
    <w:pPr>
      <w:spacing w:before="60" w:after="60"/>
    </w:pPr>
    <w:rPr>
      <w:color w:val="auto"/>
      <w:sz w:val="24"/>
    </w:rPr>
  </w:style>
  <w:style w:type="paragraph" w:customStyle="1" w:styleId="Auteur">
    <w:name w:val="Auteur"/>
    <w:basedOn w:val="Corpsdetexte"/>
    <w:uiPriority w:val="99"/>
    <w:qFormat/>
    <w:rsid w:val="00910400"/>
    <w:pPr>
      <w:spacing w:before="0" w:after="80"/>
      <w:ind w:left="960"/>
    </w:pPr>
    <w:rPr>
      <w:b/>
    </w:rPr>
  </w:style>
  <w:style w:type="paragraph" w:styleId="Date">
    <w:name w:val="Date"/>
    <w:basedOn w:val="Normal"/>
    <w:next w:val="Normal"/>
    <w:link w:val="DateCar"/>
    <w:uiPriority w:val="99"/>
    <w:rsid w:val="00910400"/>
    <w:pPr>
      <w:ind w:left="960"/>
    </w:pPr>
    <w:rPr>
      <w:sz w:val="20"/>
    </w:rPr>
  </w:style>
  <w:style w:type="character" w:customStyle="1" w:styleId="DateCar">
    <w:name w:val="Date Car"/>
    <w:basedOn w:val="Policepardfaut"/>
    <w:link w:val="Date"/>
    <w:uiPriority w:val="99"/>
    <w:rsid w:val="00910400"/>
    <w:rPr>
      <w:rFonts w:asciiTheme="minorHAnsi" w:hAnsiTheme="minorHAnsi"/>
      <w:szCs w:val="22"/>
      <w:lang w:eastAsia="en-US"/>
    </w:rPr>
  </w:style>
  <w:style w:type="paragraph" w:customStyle="1" w:styleId="Default">
    <w:name w:val="Default"/>
    <w:rsid w:val="007B79DC"/>
    <w:pPr>
      <w:autoSpaceDE w:val="0"/>
      <w:autoSpaceDN w:val="0"/>
      <w:adjustRightInd w:val="0"/>
      <w:spacing w:line="240" w:lineRule="auto"/>
    </w:pPr>
    <w:rPr>
      <w:rFonts w:cs="Arial"/>
      <w:color w:val="000000"/>
      <w:sz w:val="24"/>
      <w:szCs w:val="24"/>
      <w:lang w:val="fr-FR"/>
    </w:rPr>
  </w:style>
  <w:style w:type="paragraph" w:customStyle="1" w:styleId="Coordonnes">
    <w:name w:val="Coordonnées"/>
    <w:basedOn w:val="Normal"/>
    <w:uiPriority w:val="4"/>
    <w:qFormat/>
    <w:rsid w:val="00331C22"/>
    <w:pPr>
      <w:spacing w:line="264" w:lineRule="auto"/>
      <w:jc w:val="center"/>
    </w:pPr>
    <w:rPr>
      <w:rFonts w:eastAsiaTheme="minorHAnsi" w:cstheme="minorBidi"/>
      <w:color w:val="7D7B79" w:themeColor="text1" w:themeTint="A6"/>
      <w:sz w:val="22"/>
      <w:lang w:val="fr-FR"/>
    </w:rPr>
  </w:style>
  <w:style w:type="paragraph" w:customStyle="1" w:styleId="Photo">
    <w:name w:val="Photo"/>
    <w:basedOn w:val="Normal"/>
    <w:uiPriority w:val="1"/>
    <w:qFormat/>
    <w:rsid w:val="00331C22"/>
    <w:pPr>
      <w:spacing w:line="240" w:lineRule="auto"/>
      <w:jc w:val="center"/>
    </w:pPr>
    <w:rPr>
      <w:rFonts w:eastAsiaTheme="minorHAnsi" w:cstheme="minorBidi"/>
      <w:color w:val="7D7B79" w:themeColor="text1" w:themeTint="A6"/>
      <w:sz w:val="22"/>
      <w:lang w:val="fr-FR"/>
    </w:rPr>
  </w:style>
  <w:style w:type="paragraph" w:styleId="Listenumros">
    <w:name w:val="List Number"/>
    <w:basedOn w:val="Normal"/>
    <w:uiPriority w:val="11"/>
    <w:unhideWhenUsed/>
    <w:qFormat/>
    <w:rsid w:val="00331C22"/>
    <w:pPr>
      <w:tabs>
        <w:tab w:val="num" w:pos="360"/>
      </w:tabs>
      <w:spacing w:before="120" w:after="200" w:line="264" w:lineRule="auto"/>
      <w:ind w:left="360" w:hanging="360"/>
      <w:contextualSpacing/>
      <w:jc w:val="both"/>
    </w:pPr>
    <w:rPr>
      <w:rFonts w:eastAsiaTheme="minorHAnsi" w:cstheme="minorBidi"/>
      <w:color w:val="7D7B79" w:themeColor="text1" w:themeTint="A6"/>
      <w:sz w:val="22"/>
      <w:lang w:val="fr-FR"/>
    </w:rPr>
  </w:style>
  <w:style w:type="character" w:customStyle="1" w:styleId="Corpsdetexte3Car">
    <w:name w:val="Corps de texte 3 Car"/>
    <w:basedOn w:val="Policepardfaut"/>
    <w:link w:val="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Corpsdetexte3">
    <w:name w:val="Body Text 3"/>
    <w:basedOn w:val="Normal"/>
    <w:link w:val="Corpsdetexte3Car"/>
    <w:uiPriority w:val="99"/>
    <w:semiHidden/>
    <w:unhideWhenUsed/>
    <w:rsid w:val="00331C22"/>
    <w:pPr>
      <w:spacing w:before="120" w:after="120" w:line="264" w:lineRule="auto"/>
      <w:jc w:val="both"/>
    </w:pPr>
    <w:rPr>
      <w:rFonts w:eastAsiaTheme="minorHAnsi" w:cstheme="minorBidi"/>
      <w:color w:val="7D7B79" w:themeColor="text1" w:themeTint="A6"/>
      <w:sz w:val="22"/>
      <w:szCs w:val="16"/>
      <w:lang w:val="fr-FR"/>
    </w:rPr>
  </w:style>
  <w:style w:type="character" w:customStyle="1" w:styleId="Retraitcorpsdetexte3Car">
    <w:name w:val="Retrait corps de texte 3 Car"/>
    <w:basedOn w:val="Policepardfaut"/>
    <w:link w:val="Retrait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Retraitcorpsdetexte3">
    <w:name w:val="Body Text Indent 3"/>
    <w:basedOn w:val="Normal"/>
    <w:link w:val="Retraitcorpsdetexte3Car"/>
    <w:uiPriority w:val="99"/>
    <w:semiHidden/>
    <w:unhideWhenUsed/>
    <w:rsid w:val="00331C22"/>
    <w:pPr>
      <w:spacing w:before="120" w:after="120" w:line="264" w:lineRule="auto"/>
      <w:ind w:left="360"/>
      <w:jc w:val="both"/>
    </w:pPr>
    <w:rPr>
      <w:rFonts w:eastAsiaTheme="minorHAnsi" w:cstheme="minorBidi"/>
      <w:color w:val="7D7B79" w:themeColor="text1" w:themeTint="A6"/>
      <w:sz w:val="22"/>
      <w:szCs w:val="16"/>
      <w:lang w:val="fr-FR"/>
    </w:rPr>
  </w:style>
  <w:style w:type="character" w:customStyle="1" w:styleId="CommentaireCar">
    <w:name w:val="Commentaire Car"/>
    <w:basedOn w:val="Policepardfaut"/>
    <w:link w:val="Commentaire"/>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Commentaire">
    <w:name w:val="annotation text"/>
    <w:basedOn w:val="Normal"/>
    <w:link w:val="CommentaireCar"/>
    <w:uiPriority w:val="99"/>
    <w:semiHidden/>
    <w:unhideWhenUsed/>
    <w:rsid w:val="00331C22"/>
    <w:pPr>
      <w:spacing w:before="120" w:after="200" w:line="240" w:lineRule="auto"/>
      <w:jc w:val="both"/>
    </w:pPr>
    <w:rPr>
      <w:rFonts w:eastAsiaTheme="minorHAnsi" w:cstheme="minorBidi"/>
      <w:color w:val="7D7B79" w:themeColor="text1" w:themeTint="A6"/>
      <w:sz w:val="22"/>
      <w:szCs w:val="20"/>
      <w:lang w:val="fr-FR"/>
    </w:rPr>
  </w:style>
  <w:style w:type="character" w:customStyle="1" w:styleId="ObjetducommentaireCar">
    <w:name w:val="Objet du commentaire Car"/>
    <w:basedOn w:val="CommentaireCar"/>
    <w:link w:val="Objetducommentaire"/>
    <w:uiPriority w:val="99"/>
    <w:semiHidden/>
    <w:rsid w:val="00331C22"/>
    <w:rPr>
      <w:rFonts w:asciiTheme="minorHAnsi" w:eastAsiaTheme="minorHAnsi" w:hAnsiTheme="minorHAnsi" w:cstheme="minorBidi"/>
      <w:b/>
      <w:bCs/>
      <w:color w:val="7D7B79" w:themeColor="text1" w:themeTint="A6"/>
      <w:sz w:val="22"/>
      <w:lang w:val="fr-FR" w:eastAsia="en-US"/>
    </w:rPr>
  </w:style>
  <w:style w:type="paragraph" w:styleId="Objetducommentaire">
    <w:name w:val="annotation subject"/>
    <w:basedOn w:val="Commentaire"/>
    <w:next w:val="Commentaire"/>
    <w:link w:val="ObjetducommentaireCar"/>
    <w:uiPriority w:val="99"/>
    <w:semiHidden/>
    <w:unhideWhenUsed/>
    <w:rsid w:val="00331C22"/>
    <w:rPr>
      <w:b/>
      <w:bCs/>
    </w:rPr>
  </w:style>
  <w:style w:type="character" w:customStyle="1" w:styleId="ExplorateurdedocumentsCar">
    <w:name w:val="Explorateur de documents Car"/>
    <w:basedOn w:val="Policepardfaut"/>
    <w:link w:val="Explorateurdedocuments"/>
    <w:uiPriority w:val="99"/>
    <w:semiHidden/>
    <w:rsid w:val="00331C22"/>
    <w:rPr>
      <w:rFonts w:ascii="Segoe UI" w:eastAsiaTheme="minorHAnsi" w:hAnsi="Segoe UI" w:cs="Segoe UI"/>
      <w:color w:val="7D7B79" w:themeColor="text1" w:themeTint="A6"/>
      <w:sz w:val="22"/>
      <w:szCs w:val="16"/>
      <w:lang w:val="fr-FR" w:eastAsia="en-US"/>
    </w:rPr>
  </w:style>
  <w:style w:type="paragraph" w:styleId="Explorateurdedocuments">
    <w:name w:val="Document Map"/>
    <w:basedOn w:val="Normal"/>
    <w:link w:val="ExplorateurdedocumentsCar"/>
    <w:uiPriority w:val="99"/>
    <w:semiHidden/>
    <w:unhideWhenUsed/>
    <w:rsid w:val="00331C22"/>
    <w:pPr>
      <w:spacing w:line="240" w:lineRule="auto"/>
      <w:jc w:val="both"/>
    </w:pPr>
    <w:rPr>
      <w:rFonts w:ascii="Segoe UI" w:eastAsiaTheme="minorHAnsi" w:hAnsi="Segoe UI" w:cs="Segoe UI"/>
      <w:color w:val="7D7B79" w:themeColor="text1" w:themeTint="A6"/>
      <w:sz w:val="22"/>
      <w:szCs w:val="16"/>
      <w:lang w:val="fr-FR"/>
    </w:rPr>
  </w:style>
  <w:style w:type="character" w:customStyle="1" w:styleId="NotedefinCar">
    <w:name w:val="Note de fin Car"/>
    <w:basedOn w:val="Policepardfaut"/>
    <w:link w:val="Notedefin"/>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Notedefin">
    <w:name w:val="endnote text"/>
    <w:basedOn w:val="Normal"/>
    <w:link w:val="NotedefinCar"/>
    <w:uiPriority w:val="99"/>
    <w:semiHidden/>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NotedebasdepageCar">
    <w:name w:val="Note de bas de page Car"/>
    <w:basedOn w:val="Policepardfaut"/>
    <w:link w:val="Notedebasdepage"/>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Notedebasdepage">
    <w:name w:val="footnote text"/>
    <w:basedOn w:val="Normal"/>
    <w:link w:val="NotedebasdepageCar"/>
    <w:uiPriority w:val="99"/>
    <w:semiHidden/>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PrformatHTMLCar">
    <w:name w:val="Préformaté HTML Car"/>
    <w:basedOn w:val="Policepardfaut"/>
    <w:link w:val="PrformatHTML"/>
    <w:uiPriority w:val="99"/>
    <w:semiHidden/>
    <w:rsid w:val="00331C22"/>
    <w:rPr>
      <w:rFonts w:ascii="Consolas" w:eastAsiaTheme="minorHAnsi" w:hAnsi="Consolas" w:cstheme="minorBidi"/>
      <w:color w:val="7D7B79" w:themeColor="text1" w:themeTint="A6"/>
      <w:sz w:val="22"/>
      <w:lang w:val="fr-FR" w:eastAsia="en-US"/>
    </w:rPr>
  </w:style>
  <w:style w:type="paragraph" w:styleId="PrformatHTML">
    <w:name w:val="HTML Preformatted"/>
    <w:basedOn w:val="Normal"/>
    <w:link w:val="PrformatHTML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0"/>
      <w:lang w:val="fr-FR"/>
    </w:rPr>
  </w:style>
  <w:style w:type="character" w:customStyle="1" w:styleId="TextedemacroCar">
    <w:name w:val="Texte de macro Car"/>
    <w:basedOn w:val="Policepardfaut"/>
    <w:link w:val="Textedemacro"/>
    <w:uiPriority w:val="99"/>
    <w:semiHidden/>
    <w:rsid w:val="00331C22"/>
    <w:rPr>
      <w:rFonts w:ascii="Consolas" w:eastAsiaTheme="minorHAnsi" w:hAnsi="Consolas" w:cstheme="minorBidi"/>
      <w:color w:val="7D7B79" w:themeColor="text1" w:themeTint="A6"/>
      <w:sz w:val="22"/>
      <w:lang w:val="fr-FR" w:eastAsia="en-US"/>
    </w:rPr>
  </w:style>
  <w:style w:type="paragraph" w:styleId="Textedemacro">
    <w:name w:val="macro"/>
    <w:link w:val="TextedemacroCar"/>
    <w:uiPriority w:val="99"/>
    <w:semiHidden/>
    <w:unhideWhenUsed/>
    <w:rsid w:val="00331C22"/>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7D7B79" w:themeColor="text1" w:themeTint="A6"/>
      <w:sz w:val="22"/>
      <w:lang w:val="fr-FR" w:eastAsia="en-US"/>
    </w:rPr>
  </w:style>
  <w:style w:type="character" w:customStyle="1" w:styleId="TextebrutCar">
    <w:name w:val="Texte brut Car"/>
    <w:basedOn w:val="Policepardfaut"/>
    <w:link w:val="Textebrut"/>
    <w:uiPriority w:val="99"/>
    <w:semiHidden/>
    <w:rsid w:val="00331C22"/>
    <w:rPr>
      <w:rFonts w:ascii="Consolas" w:eastAsiaTheme="minorHAnsi" w:hAnsi="Consolas" w:cstheme="minorBidi"/>
      <w:color w:val="7D7B79" w:themeColor="text1" w:themeTint="A6"/>
      <w:sz w:val="22"/>
      <w:szCs w:val="21"/>
      <w:lang w:val="fr-FR" w:eastAsia="en-US"/>
    </w:rPr>
  </w:style>
  <w:style w:type="paragraph" w:styleId="Textebrut">
    <w:name w:val="Plain Text"/>
    <w:basedOn w:val="Normal"/>
    <w:link w:val="Textebrut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1"/>
      <w:lang w:val="fr-FR"/>
    </w:rPr>
  </w:style>
  <w:style w:type="table" w:styleId="TableauGrille1Clair">
    <w:name w:val="Grid Table 1 Light"/>
    <w:basedOn w:val="TableauNormal"/>
    <w:uiPriority w:val="46"/>
    <w:rsid w:val="00331C22"/>
    <w:pPr>
      <w:spacing w:before="120" w:line="240" w:lineRule="auto"/>
    </w:pPr>
    <w:rPr>
      <w:rFonts w:asciiTheme="minorHAnsi" w:eastAsiaTheme="minorHAnsi" w:hAnsiTheme="minorHAnsi" w:cstheme="minorBidi"/>
      <w:color w:val="7D7B79" w:themeColor="text1" w:themeTint="A6"/>
      <w:sz w:val="22"/>
      <w:szCs w:val="22"/>
      <w:lang w:val="fr-FR" w:eastAsia="en-US"/>
    </w:rPr>
    <w:tblPr>
      <w:tblStyleRowBandSize w:val="1"/>
      <w:tblStyleColBandSize w:val="1"/>
      <w:tblBorders>
        <w:top w:val="single" w:sz="4" w:space="0" w:color="AFAEAC" w:themeColor="text1" w:themeTint="66"/>
        <w:left w:val="single" w:sz="4" w:space="0" w:color="AFAEAC" w:themeColor="text1" w:themeTint="66"/>
        <w:bottom w:val="single" w:sz="4" w:space="0" w:color="AFAEAC" w:themeColor="text1" w:themeTint="66"/>
        <w:right w:val="single" w:sz="4" w:space="0" w:color="AFAEAC" w:themeColor="text1" w:themeTint="66"/>
        <w:insideH w:val="single" w:sz="4" w:space="0" w:color="AFAEAC" w:themeColor="text1" w:themeTint="66"/>
        <w:insideV w:val="single" w:sz="4" w:space="0" w:color="AFAEAC" w:themeColor="text1" w:themeTint="66"/>
      </w:tblBorders>
    </w:tblPr>
    <w:tblStylePr w:type="firstRow">
      <w:rPr>
        <w:b/>
        <w:bCs/>
      </w:rPr>
      <w:tblPr/>
      <w:tcPr>
        <w:tcBorders>
          <w:bottom w:val="single" w:sz="12" w:space="0" w:color="888583" w:themeColor="text1" w:themeTint="99"/>
        </w:tcBorders>
      </w:tcPr>
    </w:tblStylePr>
    <w:tblStylePr w:type="lastRow">
      <w:rPr>
        <w:b/>
        <w:bCs/>
      </w:rPr>
      <w:tblPr/>
      <w:tcPr>
        <w:tcBorders>
          <w:top w:val="double" w:sz="2" w:space="0" w:color="888583"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601672">
      <w:bodyDiv w:val="1"/>
      <w:marLeft w:val="0"/>
      <w:marRight w:val="0"/>
      <w:marTop w:val="0"/>
      <w:marBottom w:val="0"/>
      <w:divBdr>
        <w:top w:val="none" w:sz="0" w:space="0" w:color="auto"/>
        <w:left w:val="none" w:sz="0" w:space="0" w:color="auto"/>
        <w:bottom w:val="none" w:sz="0" w:space="0" w:color="auto"/>
        <w:right w:val="none" w:sz="0" w:space="0" w:color="auto"/>
      </w:divBdr>
    </w:div>
    <w:div w:id="689143012">
      <w:bodyDiv w:val="1"/>
      <w:marLeft w:val="0"/>
      <w:marRight w:val="0"/>
      <w:marTop w:val="0"/>
      <w:marBottom w:val="0"/>
      <w:divBdr>
        <w:top w:val="none" w:sz="0" w:space="0" w:color="auto"/>
        <w:left w:val="none" w:sz="0" w:space="0" w:color="auto"/>
        <w:bottom w:val="none" w:sz="0" w:space="0" w:color="auto"/>
        <w:right w:val="none" w:sz="0" w:space="0" w:color="auto"/>
      </w:divBdr>
    </w:div>
    <w:div w:id="1138650005">
      <w:bodyDiv w:val="1"/>
      <w:marLeft w:val="0"/>
      <w:marRight w:val="0"/>
      <w:marTop w:val="0"/>
      <w:marBottom w:val="0"/>
      <w:divBdr>
        <w:top w:val="none" w:sz="0" w:space="0" w:color="auto"/>
        <w:left w:val="none" w:sz="0" w:space="0" w:color="auto"/>
        <w:bottom w:val="none" w:sz="0" w:space="0" w:color="auto"/>
        <w:right w:val="none" w:sz="0" w:space="0" w:color="auto"/>
      </w:divBdr>
      <w:divsChild>
        <w:div w:id="566767704">
          <w:marLeft w:val="0"/>
          <w:marRight w:val="0"/>
          <w:marTop w:val="0"/>
          <w:marBottom w:val="0"/>
          <w:divBdr>
            <w:top w:val="none" w:sz="0" w:space="0" w:color="auto"/>
            <w:left w:val="none" w:sz="0" w:space="0" w:color="auto"/>
            <w:bottom w:val="none" w:sz="0" w:space="0" w:color="auto"/>
            <w:right w:val="none" w:sz="0" w:space="0" w:color="auto"/>
          </w:divBdr>
          <w:divsChild>
            <w:div w:id="191067121">
              <w:marLeft w:val="0"/>
              <w:marRight w:val="0"/>
              <w:marTop w:val="69"/>
              <w:marBottom w:val="0"/>
              <w:divBdr>
                <w:top w:val="single" w:sz="4" w:space="3" w:color="666666"/>
                <w:left w:val="none" w:sz="0" w:space="0" w:color="auto"/>
                <w:bottom w:val="none" w:sz="0" w:space="0" w:color="auto"/>
                <w:right w:val="none" w:sz="0" w:space="0" w:color="auto"/>
              </w:divBdr>
            </w:div>
          </w:divsChild>
        </w:div>
      </w:divsChild>
    </w:div>
    <w:div w:id="1971478139">
      <w:bodyDiv w:val="1"/>
      <w:marLeft w:val="0"/>
      <w:marRight w:val="0"/>
      <w:marTop w:val="0"/>
      <w:marBottom w:val="0"/>
      <w:divBdr>
        <w:top w:val="none" w:sz="0" w:space="0" w:color="auto"/>
        <w:left w:val="none" w:sz="0" w:space="0" w:color="auto"/>
        <w:bottom w:val="none" w:sz="0" w:space="0" w:color="auto"/>
        <w:right w:val="none" w:sz="0" w:space="0" w:color="auto"/>
      </w:divBdr>
      <w:divsChild>
        <w:div w:id="1705445249">
          <w:marLeft w:val="0"/>
          <w:marRight w:val="0"/>
          <w:marTop w:val="0"/>
          <w:marBottom w:val="0"/>
          <w:divBdr>
            <w:top w:val="none" w:sz="0" w:space="0" w:color="auto"/>
            <w:left w:val="none" w:sz="0" w:space="0" w:color="auto"/>
            <w:bottom w:val="none" w:sz="0" w:space="0" w:color="auto"/>
            <w:right w:val="none" w:sz="0" w:space="0" w:color="auto"/>
          </w:divBdr>
          <w:divsChild>
            <w:div w:id="90912331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an.roux\Documents\WizKit_HTTP_CGI\WizKit\PowerPoint\0209;Word%20Templates\White%20paper\French\NWD;White-paper_Option-A_FR-A4.dotx" TargetMode="External"/></Relationships>
</file>

<file path=word/theme/theme1.xml><?xml version="1.0" encoding="utf-8"?>
<a:theme xmlns:a="http://schemas.openxmlformats.org/drawingml/2006/main" name="Office Theme">
  <a:themeElements>
    <a:clrScheme name="CGI Colour Theme">
      <a:dk1>
        <a:srgbClr val="363534"/>
      </a:dk1>
      <a:lt1>
        <a:srgbClr val="FFFFFF"/>
      </a:lt1>
      <a:dk2>
        <a:srgbClr val="991F3D"/>
      </a:dk2>
      <a:lt2>
        <a:srgbClr val="FFFFFF"/>
      </a:lt2>
      <a:accent1>
        <a:srgbClr val="E31937"/>
      </a:accent1>
      <a:accent2>
        <a:srgbClr val="991F3D"/>
      </a:accent2>
      <a:accent3>
        <a:srgbClr val="FF6A00"/>
      </a:accent3>
      <a:accent4>
        <a:srgbClr val="A1C4D0"/>
      </a:accent4>
      <a:accent5>
        <a:srgbClr val="F2A200"/>
      </a:accent5>
      <a:accent6>
        <a:srgbClr val="A5ACB0"/>
      </a:accent6>
      <a:hlink>
        <a:srgbClr val="E67386"/>
      </a:hlink>
      <a:folHlink>
        <a:srgbClr val="FFAA99"/>
      </a:folHlink>
    </a:clrScheme>
    <a:fontScheme name="CGI police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C8C8C8"/>
        </a:solidFill>
        <a:ln>
          <a:noFill/>
        </a:ln>
      </a:spPr>
      <a:bodyPr rot="0" vert="horz" wrap="square" lIns="152400" tIns="152400" rIns="457200" bIns="15240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2ba574df-e6c9-4507-bef1-aa8268432a11;2019-02-20 14:05:52;PENDINGCLASSIFICATION;Topic:|False||PENDINGCLASSIFICATION|2019-02-20 14:05:50|UNDEFINED|943f7bb2-08e4-43c9-b50e-b304fe6606a3;Organization:|False|2019-02-20 14:05:52|MANUALCLASSIFIED|2019-02-20 14:05:52|UNDEFINED|00000000-0000-0000-0000-000000000000;Industry:|False||PENDINGCLASSIFICATION|2019-02-20 14:05:50|UNDEFINED|c5aebc35-b3e8-40e5-912c-276ffe755dcf;Service line:|False||PENDINGCLASSIFICATION|2019-02-20 14:05:50|UNDEFINED|eafb632c-3f5c-40ba-9824-2be6bbd6bb17;Business Practice:|False||PENDINGCLASSIFICATION|2019-02-20 14:05:50|UNDEFINED|b0f7c43c-b32a-4bb9-9696-cc0157e407bc;Intellectual Property:|False||PENDINGCLASSIFICATION|2019-02-20 14:05:50|UNDEFINED|85847c86-b23d-428c-8534-90e0a9abf024;Content Format:|False|2019-02-20 14:05:52|MANUALCLASSIFIED|2019-02-20 14:05:52|UNDEFINED|00000000-0000-0000-0000-000000000000;Functions:|False|2019-02-20 14:05:52|MANUALCLASSIFIED|2019-02-20 14:05:52|UNDEFINED|00000000-0000-0000-0000-000000000000;Geography:|False||PENDINGCLASSIFICATION|2019-02-20 14:05:50|UNDEFINED|0d9a5f5f-69a8-4d75-ad99-2b5cd341c76b;False</CSMeta2010Field>
    <c5aebc35b3e840e5912c276ffe755dcf xmlns="d95a5b16-1b8d-4c7c-9ebf-89c0983b6970">
      <Terms xmlns="http://schemas.microsoft.com/office/infopath/2007/PartnerControls"/>
    </c5aebc35b3e840e5912c276ffe755dcf>
    <c79d12643ffc4d60ab657aaa1718cc32 xmlns="d95a5b16-1b8d-4c7c-9ebf-89c0983b6970">
      <Terms xmlns="http://schemas.microsoft.com/office/infopath/2007/PartnerControls">
        <TermInfo xmlns="http://schemas.microsoft.com/office/infopath/2007/PartnerControls">
          <TermName xmlns="http://schemas.microsoft.com/office/infopath/2007/PartnerControls">Corporate</TermName>
          <TermId xmlns="http://schemas.microsoft.com/office/infopath/2007/PartnerControls">43ac7042-3752-4f1b-8a93-43b36e65d3e5</TermId>
        </TermInfo>
      </Terms>
    </c79d12643ffc4d60ab657aaa1718cc32>
    <p43f7bb208e443c9b50eb304fe6606a3 xmlns="d95a5b16-1b8d-4c7c-9ebf-89c0983b6970">
      <Terms xmlns="http://schemas.microsoft.com/office/infopath/2007/PartnerControls"/>
    </p43f7bb208e443c9b50eb304fe6606a3>
    <eafb632c3f5c40ba98242be6bbd6bb17 xmlns="d95a5b16-1b8d-4c7c-9ebf-89c0983b6970">
      <Terms xmlns="http://schemas.microsoft.com/office/infopath/2007/PartnerControls"/>
    </eafb632c3f5c40ba98242be6bbd6bb17>
    <TaxCatchAll xmlns="d95a5b16-1b8d-4c7c-9ebf-89c0983b6970">
      <Value>260</Value>
      <Value>46118</Value>
      <Value>46486</Value>
    </TaxCatchAll>
    <b0f7c43cb32a4bb99696cc0157e407bc xmlns="d95a5b16-1b8d-4c7c-9ebf-89c0983b6970">
      <Terms xmlns="http://schemas.microsoft.com/office/infopath/2007/PartnerControls"/>
    </b0f7c43cb32a4bb99696cc0157e407bc>
    <gd9a5f5f69a84d75ad992b5cd341c76b xmlns="d95a5b16-1b8d-4c7c-9ebf-89c0983b6970">
      <Terms xmlns="http://schemas.microsoft.com/office/infopath/2007/PartnerControls"/>
    </gd9a5f5f69a84d75ad992b5cd341c76b>
    <o5847c86b23d428c853490e0a9abf024 xmlns="d95a5b16-1b8d-4c7c-9ebf-89c0983b6970">
      <Terms xmlns="http://schemas.microsoft.com/office/infopath/2007/PartnerControls"/>
    </o5847c86b23d428c853490e0a9abf024>
    <kbc8ce58d0914d5e9641963f23cd2adf xmlns="d95a5b16-1b8d-4c7c-9ebf-89c0983b6970">
      <Terms xmlns="http://schemas.microsoft.com/office/infopath/2007/PartnerControls">
        <TermInfo xmlns="http://schemas.microsoft.com/office/infopath/2007/PartnerControls">
          <TermName xmlns="http://schemas.microsoft.com/office/infopath/2007/PartnerControls">Communications ＆ Investor Relations</TermName>
          <TermId xmlns="http://schemas.microsoft.com/office/infopath/2007/PartnerControls">fb65bde5-f439-4af8-aaa0-dcf1364d6414</TermId>
        </TermInfo>
      </Terms>
    </kbc8ce58d0914d5e9641963f23cd2adf>
    <ae4bb7bb5e1849a3a75b9d2ac781ba53 xmlns="d95a5b16-1b8d-4c7c-9ebf-89c0983b6970">
      <Terms xmlns="http://schemas.microsoft.com/office/infopath/2007/PartnerControls">
        <TermInfo xmlns="http://schemas.microsoft.com/office/infopath/2007/PartnerControls">
          <TermName xmlns="http://schemas.microsoft.com/office/infopath/2007/PartnerControls">Brand template</TermName>
          <TermId xmlns="http://schemas.microsoft.com/office/infopath/2007/PartnerControls">a8dae13e-44bb-4ec1-860e-cc2305177641</TermId>
        </TermInfo>
      </Terms>
    </ae4bb7bb5e1849a3a75b9d2ac781ba53>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ItemUpdatedEventHandlerForConceptSearch</Name>
    <Synchronization>Default</Synchronization>
    <Type>10002</Type>
    <SequenceNumber>10001</SequenceNumber>
    <Assembly>conceptSearching.Sharepoint.ContentTypes, Version=1.0.0.0, Culture=neutral, PublicKeyToken=858f8f13980e4745</Assembly>
    <Class>conceptSearching.Sharepoint.ContentTypes.CSHandleEvent</Class>
    <Data/>
    <Filter/>
  </Receiver>
  <Receiver>
    <Name>ItemCheckedInEventHandlerForConceptSearch</Name>
    <Synchronization>Default</Synchronization>
    <Type>10004</Type>
    <SequenceNumber>10002</SequenceNumber>
    <Assembly>conceptSearching.Sharepoint.ContentTypes, Version=1.0.0.0, Culture=neutral, PublicKeyToken=858f8f13980e4745</Assembly>
    <Class>conceptSearching.Sharepoint.ContentTypes.CSHandleEvent</Class>
    <Data/>
    <Filter/>
  </Receiver>
  <Receiver>
    <Name>ItemUncheckedOutEventHandlerForConceptSearch</Name>
    <Synchronization>Default</Synchronization>
    <Type>10006</Type>
    <SequenceNumber>10003</SequenceNumber>
    <Assembly>conceptSearching.Sharepoint.ContentTypes, Version=1.0.0.0, Culture=neutral, PublicKeyToken=858f8f13980e4745</Assembly>
    <Class>conceptSearching.Sharepoint.ContentTypes.CSHandleEvent</Class>
    <Data/>
    <Filter/>
  </Receiver>
  <Receiver>
    <Name>ItemAddedEventHandlerForConceptSearch</Name>
    <Synchronization>Default</Synchronization>
    <Type>10001</Type>
    <SequenceNumber>10004</SequenceNumber>
    <Assembly>conceptSearching.Sharepoint.ContentTypes, Version=1.0.0.0, Culture=neutral, PublicKeyToken=858f8f13980e4745</Assembly>
    <Class>conceptSearching.Sharepoint.ContentTypes.CSHandleEvent</Class>
    <Data/>
    <Filter/>
  </Receiver>
  <Receiver>
    <Name>ItemFileMovedEventHandlerForConceptSearch</Name>
    <Synchronization>Default</Synchronization>
    <Type>10009</Type>
    <SequenceNumber>10005</SequenceNumber>
    <Assembly>conceptSearching.Sharepoint.ContentTypes, Version=1.0.0.0, Culture=neutral, PublicKeyToken=858f8f13980e4745</Assembly>
    <Class>conceptSearching.Sharepoint.ContentTypes.CSHandleEvent</Class>
    <Data/>
    <Filter/>
  </Receiver>
  <Receiver>
    <Name>ItemDeletedEventHandlerForConceptSearch</Name>
    <Synchronization>Default</Synchronization>
    <Type>10003</Type>
    <SequenceNumber>10006</SequenceNumber>
    <Assembly>conceptSearching.Sharepoint.ContentTypes, Version=1.0.0.0, Culture=neutral, PublicKeyToken=858f8f13980e4745</Assembly>
    <Class>conceptSearching.Sharepoint.ContentTypes.CSHandleEvent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87D138075BFA204DBAA0D1D04058109B" ma:contentTypeVersion="86" ma:contentTypeDescription="Create a new document." ma:contentTypeScope="" ma:versionID="78ddadcaf2c709a3c5d5fa4135566598">
  <xsd:schema xmlns:xsd="http://www.w3.org/2001/XMLSchema" xmlns:xs="http://www.w3.org/2001/XMLSchema" xmlns:p="http://schemas.microsoft.com/office/2006/metadata/properties" xmlns:ns1="http://schemas.microsoft.com/sharepoint/v3" xmlns:ns2="d95a5b16-1b8d-4c7c-9ebf-89c0983b6970" targetNamespace="http://schemas.microsoft.com/office/2006/metadata/properties" ma:root="true" ma:fieldsID="48d917f09915b624b31beb7256dc34ae" ns1:_="" ns2:_="">
    <xsd:import namespace="http://schemas.microsoft.com/sharepoint/v3"/>
    <xsd:import namespace="d95a5b16-1b8d-4c7c-9ebf-89c0983b6970"/>
    <xsd:element name="properties">
      <xsd:complexType>
        <xsd:sequence>
          <xsd:element name="documentManagement">
            <xsd:complexType>
              <xsd:all>
                <xsd:element ref="ns2:p43f7bb208e443c9b50eb304fe6606a3" minOccurs="0"/>
                <xsd:element ref="ns2:TaxCatchAll" minOccurs="0"/>
                <xsd:element ref="ns2:TaxCatchAllLabel" minOccurs="0"/>
                <xsd:element ref="ns2:c79d12643ffc4d60ab657aaa1718cc32" minOccurs="0"/>
                <xsd:element ref="ns2:c5aebc35b3e840e5912c276ffe755dcf" minOccurs="0"/>
                <xsd:element ref="ns2:eafb632c3f5c40ba98242be6bbd6bb17" minOccurs="0"/>
                <xsd:element ref="ns2:b0f7c43cb32a4bb99696cc0157e407bc" minOccurs="0"/>
                <xsd:element ref="ns2:o5847c86b23d428c853490e0a9abf024" minOccurs="0"/>
                <xsd:element ref="ns2:ae4bb7bb5e1849a3a75b9d2ac781ba53" minOccurs="0"/>
                <xsd:element ref="ns2:kbc8ce58d0914d5e9641963f23cd2adf" minOccurs="0"/>
                <xsd:element ref="ns2:gd9a5f5f69a84d75ad992b5cd341c76b"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28"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a5b16-1b8d-4c7c-9ebf-89c0983b6970" elementFormDefault="qualified">
    <xsd:import namespace="http://schemas.microsoft.com/office/2006/documentManagement/types"/>
    <xsd:import namespace="http://schemas.microsoft.com/office/infopath/2007/PartnerControls"/>
    <xsd:element name="p43f7bb208e443c9b50eb304fe6606a3" ma:index="8" nillable="true" ma:taxonomy="true" ma:internalName="p43f7bb208e443c9b50eb304fe6606a3" ma:taxonomyFieldName="Business_x0020_theme" ma:displayName="Topic" ma:readOnly="false" ma:default="" ma:fieldId="{943f7bb2-08e4-43c9-b50e-b304fe6606a3}" ma:taxonomyMulti="true" ma:sspId="c730d5d4-e911-429a-be83-99efcd06639f" ma:termSetId="40e3bc58-7cf7-4ad5-80c9-03b2ad9897ac"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662b4ac2-02b9-4ccd-8625-3c003090dbbe}" ma:internalName="TaxCatchAll" ma:showField="CatchAllData"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662b4ac2-02b9-4ccd-8625-3c003090dbbe}" ma:internalName="TaxCatchAllLabel" ma:readOnly="true" ma:showField="CatchAllDataLabel"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c79d12643ffc4d60ab657aaa1718cc32" ma:index="12" nillable="true" ma:taxonomy="true" ma:internalName="c79d12643ffc4d60ab657aaa1718cc32" ma:taxonomyFieldName="Organisation" ma:displayName="Organization" ma:default="" ma:fieldId="{c79d1264-3ffc-4d60-ab65-7aaa1718cc32}" ma:taxonomyMulti="true" ma:sspId="c730d5d4-e911-429a-be83-99efcd06639f" ma:termSetId="a5b47c7d-3218-4211-987c-a37cca4b0510" ma:anchorId="00000000-0000-0000-0000-000000000000" ma:open="false" ma:isKeyword="false">
      <xsd:complexType>
        <xsd:sequence>
          <xsd:element ref="pc:Terms" minOccurs="0" maxOccurs="1"/>
        </xsd:sequence>
      </xsd:complexType>
    </xsd:element>
    <xsd:element name="c5aebc35b3e840e5912c276ffe755dcf" ma:index="14" nillable="true" ma:taxonomy="true" ma:internalName="c5aebc35b3e840e5912c276ffe755dcf" ma:taxonomyFieldName="Sector" ma:displayName="Industry" ma:readOnly="false" ma:default="" ma:fieldId="{c5aebc35-b3e8-40e5-912c-276ffe755dcf}" ma:taxonomyMulti="true" ma:sspId="c730d5d4-e911-429a-be83-99efcd06639f" ma:termSetId="e51ebaad-fa61-40f4-9e0b-7fe488c7df1c" ma:anchorId="00000000-0000-0000-0000-000000000000" ma:open="false" ma:isKeyword="false">
      <xsd:complexType>
        <xsd:sequence>
          <xsd:element ref="pc:Terms" minOccurs="0" maxOccurs="1"/>
        </xsd:sequence>
      </xsd:complexType>
    </xsd:element>
    <xsd:element name="eafb632c3f5c40ba98242be6bbd6bb17" ma:index="16" nillable="true" ma:taxonomy="true" ma:internalName="eafb632c3f5c40ba98242be6bbd6bb17" ma:taxonomyFieldName="Service_x0020_line" ma:displayName="Service line" ma:default="" ma:fieldId="{eafb632c-3f5c-40ba-9824-2be6bbd6bb17}" ma:taxonomyMulti="true" ma:sspId="c730d5d4-e911-429a-be83-99efcd06639f" ma:termSetId="83301147-ea17-4e88-a9d3-5d2a13ad740e" ma:anchorId="00000000-0000-0000-0000-000000000000" ma:open="false" ma:isKeyword="false">
      <xsd:complexType>
        <xsd:sequence>
          <xsd:element ref="pc:Terms" minOccurs="0" maxOccurs="1"/>
        </xsd:sequence>
      </xsd:complexType>
    </xsd:element>
    <xsd:element name="b0f7c43cb32a4bb99696cc0157e407bc" ma:index="18" nillable="true" ma:taxonomy="true" ma:internalName="b0f7c43cb32a4bb99696cc0157e407bc" ma:taxonomyFieldName="Business_x0020_Practice" ma:displayName="Business Practice" ma:readOnly="false" ma:default="" ma:fieldId="{b0f7c43c-b32a-4bb9-9696-cc0157e407bc}" ma:taxonomyMulti="true" ma:sspId="c730d5d4-e911-429a-be83-99efcd06639f" ma:termSetId="308d2697-ae8d-4a28-b04a-8bdb911d3b8b" ma:anchorId="00000000-0000-0000-0000-000000000000" ma:open="false" ma:isKeyword="false">
      <xsd:complexType>
        <xsd:sequence>
          <xsd:element ref="pc:Terms" minOccurs="0" maxOccurs="1"/>
        </xsd:sequence>
      </xsd:complexType>
    </xsd:element>
    <xsd:element name="o5847c86b23d428c853490e0a9abf024" ma:index="20" nillable="true" ma:taxonomy="true" ma:internalName="o5847c86b23d428c853490e0a9abf024" ma:taxonomyFieldName="Intellectual_x0020_Property" ma:displayName="Intellectual Property" ma:default="" ma:fieldId="{85847c86-b23d-428c-8534-90e0a9abf024}" ma:taxonomyMulti="true" ma:sspId="c730d5d4-e911-429a-be83-99efcd06639f" ma:termSetId="e8facda8-9d8d-4a8c-be1c-41a5ad753267" ma:anchorId="00000000-0000-0000-0000-000000000000" ma:open="false" ma:isKeyword="false">
      <xsd:complexType>
        <xsd:sequence>
          <xsd:element ref="pc:Terms" minOccurs="0" maxOccurs="1"/>
        </xsd:sequence>
      </xsd:complexType>
    </xsd:element>
    <xsd:element name="ae4bb7bb5e1849a3a75b9d2ac781ba53" ma:index="22" nillable="true" ma:taxonomy="true" ma:internalName="ae4bb7bb5e1849a3a75b9d2ac781ba53" ma:taxonomyFieldName="Content_x0020_Format" ma:displayName="Content Format" ma:default="" ma:fieldId="{ae4bb7bb-5e18-49a3-a75b-9d2ac781ba53}" ma:taxonomyMulti="true" ma:sspId="c730d5d4-e911-429a-be83-99efcd06639f" ma:termSetId="09d4f73f-3007-45f9-8a1b-dd32ffa647ac" ma:anchorId="00000000-0000-0000-0000-000000000000" ma:open="false" ma:isKeyword="false">
      <xsd:complexType>
        <xsd:sequence>
          <xsd:element ref="pc:Terms" minOccurs="0" maxOccurs="1"/>
        </xsd:sequence>
      </xsd:complexType>
    </xsd:element>
    <xsd:element name="kbc8ce58d0914d5e9641963f23cd2adf" ma:index="24" nillable="true" ma:taxonomy="true" ma:internalName="kbc8ce58d0914d5e9641963f23cd2adf" ma:taxonomyFieldName="Functions" ma:displayName="Functions" ma:default="" ma:fieldId="{4bc8ce58-d091-4d5e-9641-963f23cd2adf}" ma:taxonomyMulti="true" ma:sspId="c730d5d4-e911-429a-be83-99efcd06639f" ma:termSetId="f0f93f19-5de8-4ba3-940e-eea7d40a1eee" ma:anchorId="00000000-0000-0000-0000-000000000000" ma:open="false" ma:isKeyword="false">
      <xsd:complexType>
        <xsd:sequence>
          <xsd:element ref="pc:Terms" minOccurs="0" maxOccurs="1"/>
        </xsd:sequence>
      </xsd:complexType>
    </xsd:element>
    <xsd:element name="gd9a5f5f69a84d75ad992b5cd341c76b" ma:index="26" nillable="true" ma:taxonomy="true" ma:internalName="gd9a5f5f69a84d75ad992b5cd341c76b" ma:taxonomyFieldName="Geography" ma:displayName="Geography" ma:default="" ma:fieldId="{0d9a5f5f-69a8-4d75-ad99-2b5cd341c76b}" ma:taxonomyMulti="true" ma:sspId="c730d5d4-e911-429a-be83-99efcd06639f" ma:termSetId="049c1a0e-6845-4250-ba17-6807448da1e1"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78396-2718-45F0-A40A-DC346066B3F1}">
  <ds:schemaRefs>
    <ds:schemaRef ds:uri="http://schemas.microsoft.com/office/2006/metadata/properties"/>
    <ds:schemaRef ds:uri="http://schemas.microsoft.com/office/infopath/2007/PartnerControls"/>
    <ds:schemaRef ds:uri="http://schemas.microsoft.com/sharepoint/v3"/>
    <ds:schemaRef ds:uri="d95a5b16-1b8d-4c7c-9ebf-89c0983b6970"/>
  </ds:schemaRefs>
</ds:datastoreItem>
</file>

<file path=customXml/itemProps2.xml><?xml version="1.0" encoding="utf-8"?>
<ds:datastoreItem xmlns:ds="http://schemas.openxmlformats.org/officeDocument/2006/customXml" ds:itemID="{1D15AE5E-470F-48D6-80DB-02F6EE94CA65}">
  <ds:schemaRefs>
    <ds:schemaRef ds:uri="http://schemas.microsoft.com/sharepoint/v3/contenttype/forms"/>
  </ds:schemaRefs>
</ds:datastoreItem>
</file>

<file path=customXml/itemProps3.xml><?xml version="1.0" encoding="utf-8"?>
<ds:datastoreItem xmlns:ds="http://schemas.openxmlformats.org/officeDocument/2006/customXml" ds:itemID="{2E3E9DB9-94D9-4ABB-9D02-B23875F15842}">
  <ds:schemaRefs>
    <ds:schemaRef ds:uri="http://schemas.microsoft.com/sharepoint/events"/>
  </ds:schemaRefs>
</ds:datastoreItem>
</file>

<file path=customXml/itemProps4.xml><?xml version="1.0" encoding="utf-8"?>
<ds:datastoreItem xmlns:ds="http://schemas.openxmlformats.org/officeDocument/2006/customXml" ds:itemID="{2A4C2FEA-F765-4472-9228-6C83249EA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95a5b16-1b8d-4c7c-9ebf-89c0983b69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355AA06-EDBB-49B5-AFED-D485571AF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NWD;White-paper_Option-A_FR-A4.dotx</Template>
  <TotalTime>5764</TotalTime>
  <Pages>41</Pages>
  <Words>10333</Words>
  <Characters>56837</Characters>
  <Application>Microsoft Office Word</Application>
  <DocSecurity>0</DocSecurity>
  <Lines>473</Lines>
  <Paragraphs>134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de Validation Concepteur Développeur d’Applications Numériques</vt:lpstr>
      <vt:lpstr/>
    </vt:vector>
  </TitlesOfParts>
  <Company>CGI.</Company>
  <LinksUpToDate>false</LinksUpToDate>
  <CharactersWithSpaces>67036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Validation Concepteur Développeur d’Applications Numériques</dc:title>
  <dc:subject/>
  <dc:creator>Kénan Roux</dc:creator>
  <cp:keywords/>
  <cp:lastModifiedBy>ROUX, Kénan</cp:lastModifiedBy>
  <cp:revision>12</cp:revision>
  <cp:lastPrinted>2018-05-28T20:26:00Z</cp:lastPrinted>
  <dcterms:created xsi:type="dcterms:W3CDTF">2020-09-06T17:17:00Z</dcterms:created>
  <dcterms:modified xsi:type="dcterms:W3CDTF">2020-09-23T20:12:00Z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0x01010087D138075BFA204DBAA0D1D04058109B</vt:lpwstr>
  </property>
  <property fmtid="{D5CDD505-2E9C-101B-9397-08002B2CF9AE}" pid="3" name="Organisation">
    <vt:lpwstr>260;#Corporate|43ac7042-3752-4f1b-8a93-43b36e65d3e5</vt:lpwstr>
  </property>
  <property fmtid="{D5CDD505-2E9C-101B-9397-08002B2CF9AE}" pid="4" name="Service line">
    <vt:lpwstr/>
  </property>
  <property fmtid="{D5CDD505-2E9C-101B-9397-08002B2CF9AE}" pid="5" name="Proposition1">
    <vt:lpwstr/>
  </property>
  <property fmtid="{D5CDD505-2E9C-101B-9397-08002B2CF9AE}" pid="6" name="Sector">
    <vt:lpwstr/>
  </property>
  <property fmtid="{D5CDD505-2E9C-101B-9397-08002B2CF9AE}" pid="7" name="Business theme">
    <vt:lpwstr/>
  </property>
  <property fmtid="{D5CDD505-2E9C-101B-9397-08002B2CF9AE}" pid="8" name="Order">
    <vt:r8>8000</vt:r8>
  </property>
  <property fmtid="{D5CDD505-2E9C-101B-9397-08002B2CF9AE}" pid="9" name="TaxKeyword">
    <vt:lpwstr/>
  </property>
  <property fmtid="{D5CDD505-2E9C-101B-9397-08002B2CF9AE}" pid="10" name="Geography">
    <vt:lpwstr/>
  </property>
  <property fmtid="{D5CDD505-2E9C-101B-9397-08002B2CF9AE}" pid="11" name="Functions">
    <vt:lpwstr>46118;#Communications ＆ Investor Relations|fb65bde5-f439-4af8-aaa0-dcf1364d6414</vt:lpwstr>
  </property>
  <property fmtid="{D5CDD505-2E9C-101B-9397-08002B2CF9AE}" pid="12" name="Business Practice">
    <vt:lpwstr/>
  </property>
  <property fmtid="{D5CDD505-2E9C-101B-9397-08002B2CF9AE}" pid="13" name="Content Format">
    <vt:lpwstr>46486;#Brand template|a8dae13e-44bb-4ec1-860e-cc2305177641</vt:lpwstr>
  </property>
  <property fmtid="{D5CDD505-2E9C-101B-9397-08002B2CF9AE}" pid="14" name="Intellectual Property">
    <vt:lpwstr/>
  </property>
  <property fmtid="{D5CDD505-2E9C-101B-9397-08002B2CF9AE}" pid="15" name="DocCTLanguageID">
    <vt:lpwstr>3084</vt:lpwstr>
  </property>
  <property fmtid="{D5CDD505-2E9C-101B-9397-08002B2CF9AE}" pid="16" name="DocLanguage">
    <vt:lpwstr>French (Français)</vt:lpwstr>
  </property>
  <property fmtid="{D5CDD505-2E9C-101B-9397-08002B2CF9AE}" pid="17" name="DocCTLanguage">
    <vt:lpwstr>French</vt:lpwstr>
  </property>
  <property fmtid="{D5CDD505-2E9C-101B-9397-08002B2CF9AE}" pid="18" name="WizKit_DocCTLanguageEN">
    <vt:lpwstr>French</vt:lpwstr>
  </property>
  <property fmtid="{D5CDD505-2E9C-101B-9397-08002B2CF9AE}" pid="19" name="Classification">
    <vt:lpwstr>Interne</vt:lpwstr>
  </property>
  <property fmtid="{D5CDD505-2E9C-101B-9397-08002B2CF9AE}" pid="20" name="WizKit_ClassificationEN">
    <vt:lpwstr>Interne</vt:lpwstr>
  </property>
  <property fmtid="{D5CDD505-2E9C-101B-9397-08002B2CF9AE}" pid="21" name="Abstract">
    <vt:lpwstr/>
  </property>
  <property fmtid="{D5CDD505-2E9C-101B-9397-08002B2CF9AE}" pid="22" name="Copyright">
    <vt:lpwstr>© 2020 CGI INC.</vt:lpwstr>
  </property>
  <property fmtid="{D5CDD505-2E9C-101B-9397-08002B2CF9AE}" pid="23" name="WizKit_DocumentAudienceEN">
    <vt:lpwstr>CGI seulement</vt:lpwstr>
  </property>
  <property fmtid="{D5CDD505-2E9C-101B-9397-08002B2CF9AE}" pid="24" name="DocumentAudience">
    <vt:lpwstr>CGI seulement</vt:lpwstr>
  </property>
  <property fmtid="{D5CDD505-2E9C-101B-9397-08002B2CF9AE}" pid="25" name="AuthorEnsemble">
    <vt:lpwstr>Kénan Roux</vt:lpwstr>
  </property>
  <property fmtid="{D5CDD505-2E9C-101B-9397-08002B2CF9AE}" pid="26" name="Wizkit_Created">
    <vt:lpwstr>True</vt:lpwstr>
  </property>
</Properties>
</file>