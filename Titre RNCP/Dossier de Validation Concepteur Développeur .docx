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334329" w:rsidP="00D7719D">
      <w:pPr>
        <w:pStyle w:val="Titre"/>
        <w:ind w:left="0"/>
        <w:jc w:val="center"/>
      </w:pPr>
      <w:bookmarkStart w:id="0" w:name="CGI_TITLE"/>
      <w:r>
        <w:rPr>
          <w:noProof/>
          <w:lang w:val="fr-FR" w:eastAsia="fr-FR"/>
        </w:rPr>
        <w:drawing>
          <wp:anchor distT="0" distB="0" distL="114300" distR="114300" simplePos="0" relativeHeight="251677696" behindDoc="0" locked="0" layoutInCell="1" allowOverlap="1">
            <wp:simplePos x="0" y="0"/>
            <wp:positionH relativeFrom="margin">
              <wp:align>right</wp:align>
            </wp:positionH>
            <wp:positionV relativeFrom="paragraph">
              <wp:posOffset>599</wp:posOffset>
            </wp:positionV>
            <wp:extent cx="2388870" cy="135382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887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599</wp:posOffset>
            </wp:positionV>
            <wp:extent cx="2139315" cy="13042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9315" cy="1304290"/>
                    </a:xfrm>
                    <a:prstGeom prst="rect">
                      <a:avLst/>
                    </a:prstGeom>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334329" w:rsidRDefault="00334329" w:rsidP="00D7719D">
      <w:pPr>
        <w:pStyle w:val="Titre"/>
        <w:ind w:left="0"/>
        <w:jc w:val="center"/>
      </w:pPr>
    </w:p>
    <w:p w:rsidR="00803FA0" w:rsidRPr="00D97CFC" w:rsidRDefault="007B79DC" w:rsidP="00334329">
      <w:pPr>
        <w:pStyle w:val="Titre"/>
        <w:ind w:left="0"/>
        <w:jc w:val="center"/>
      </w:pPr>
      <w:r w:rsidRPr="00D97CFC">
        <w:t xml:space="preserve">Dossier de </w:t>
      </w:r>
      <w:r w:rsidR="00D97CFC">
        <w:t>v</w:t>
      </w:r>
      <w:r w:rsidRPr="00D97CFC">
        <w:t>alidation</w:t>
      </w:r>
      <w:bookmarkEnd w:id="0"/>
    </w:p>
    <w:p w:rsidR="007B79DC" w:rsidRDefault="007B79DC" w:rsidP="00D7719D">
      <w:pPr>
        <w:pStyle w:val="Auteur"/>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3953"/>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4302"/>
      </w:tblGrid>
      <w:tr w:rsidR="00334329" w:rsidRPr="00331C22" w:rsidTr="00334329">
        <w:trPr>
          <w:trHeight w:val="270"/>
        </w:trPr>
        <w:tc>
          <w:tcPr>
            <w:tcW w:w="4628" w:type="dxa"/>
          </w:tcPr>
          <w:p w:rsidR="00334329" w:rsidRPr="00331C22" w:rsidRDefault="00334329" w:rsidP="00334329">
            <w:pPr>
              <w:pStyle w:val="Auteur"/>
              <w:ind w:left="0"/>
            </w:pPr>
            <w:r w:rsidRPr="00331C22">
              <w:t>Nom Prénom</w:t>
            </w:r>
          </w:p>
        </w:tc>
        <w:tc>
          <w:tcPr>
            <w:tcW w:w="4302" w:type="dxa"/>
          </w:tcPr>
          <w:p w:rsidR="00334329" w:rsidRPr="00331C22" w:rsidRDefault="00334329" w:rsidP="00334329">
            <w:pPr>
              <w:pStyle w:val="Auteur"/>
              <w:ind w:left="0"/>
            </w:pPr>
            <w:r w:rsidRPr="00331C22">
              <w:t>Roux Kénan</w:t>
            </w:r>
          </w:p>
        </w:tc>
      </w:tr>
      <w:tr w:rsidR="00334329" w:rsidRPr="007B79DC" w:rsidTr="00334329">
        <w:trPr>
          <w:trHeight w:val="270"/>
        </w:trPr>
        <w:tc>
          <w:tcPr>
            <w:tcW w:w="4628" w:type="dxa"/>
          </w:tcPr>
          <w:p w:rsidR="00334329" w:rsidRPr="007B79DC" w:rsidRDefault="00334329" w:rsidP="00334329">
            <w:pPr>
              <w:pStyle w:val="Auteur"/>
              <w:ind w:left="0"/>
            </w:pPr>
            <w:r w:rsidRPr="007B79DC">
              <w:t>Nom(s) Prénoms(s) du ou des tuteurs</w:t>
            </w:r>
          </w:p>
        </w:tc>
        <w:tc>
          <w:tcPr>
            <w:tcW w:w="4302" w:type="dxa"/>
          </w:tcPr>
          <w:p w:rsidR="00334329" w:rsidRDefault="00334329" w:rsidP="00334329">
            <w:pPr>
              <w:pStyle w:val="Auteur"/>
              <w:ind w:left="0"/>
            </w:pPr>
            <w:r>
              <w:t xml:space="preserve">Bertrand </w:t>
            </w:r>
            <w:proofErr w:type="spellStart"/>
            <w:r>
              <w:t>Fournet</w:t>
            </w:r>
            <w:proofErr w:type="spellEnd"/>
          </w:p>
          <w:p w:rsidR="00334329" w:rsidRDefault="00334329" w:rsidP="00334329">
            <w:pPr>
              <w:pStyle w:val="Auteur"/>
              <w:ind w:left="0"/>
            </w:pPr>
            <w:r>
              <w:t>Arthur Aberkane</w:t>
            </w:r>
          </w:p>
        </w:tc>
      </w:tr>
      <w:tr w:rsidR="00334329" w:rsidRPr="007B79DC" w:rsidTr="00334329">
        <w:trPr>
          <w:trHeight w:val="270"/>
        </w:trPr>
        <w:tc>
          <w:tcPr>
            <w:tcW w:w="4628" w:type="dxa"/>
          </w:tcPr>
          <w:p w:rsidR="00334329" w:rsidRPr="007B79DC" w:rsidRDefault="00334329" w:rsidP="00334329">
            <w:pPr>
              <w:pStyle w:val="Auteur"/>
              <w:ind w:left="0"/>
            </w:pPr>
            <w:r w:rsidRPr="007B79DC">
              <w:t>Acronyme de la certification visée</w:t>
            </w:r>
          </w:p>
        </w:tc>
        <w:tc>
          <w:tcPr>
            <w:tcW w:w="4302" w:type="dxa"/>
          </w:tcPr>
          <w:p w:rsidR="00334329" w:rsidRDefault="00334329" w:rsidP="00334329">
            <w:pPr>
              <w:pStyle w:val="Auteur"/>
              <w:ind w:left="0"/>
            </w:pPr>
            <w:r w:rsidRPr="007B79DC">
              <w:t>CDAN</w:t>
            </w:r>
          </w:p>
        </w:tc>
      </w:tr>
      <w:tr w:rsidR="00334329" w:rsidRPr="007B79DC" w:rsidTr="00334329">
        <w:trPr>
          <w:trHeight w:val="270"/>
        </w:trPr>
        <w:tc>
          <w:tcPr>
            <w:tcW w:w="4628" w:type="dxa"/>
          </w:tcPr>
          <w:p w:rsidR="00334329" w:rsidRPr="007B79DC" w:rsidRDefault="00334329" w:rsidP="00334329">
            <w:pPr>
              <w:pStyle w:val="Auteur"/>
              <w:ind w:left="0"/>
            </w:pPr>
            <w:r w:rsidRPr="007B79DC">
              <w:t>Niveau visé</w:t>
            </w:r>
          </w:p>
        </w:tc>
        <w:tc>
          <w:tcPr>
            <w:tcW w:w="4302" w:type="dxa"/>
          </w:tcPr>
          <w:p w:rsidR="00334329" w:rsidRDefault="00334329" w:rsidP="00334329">
            <w:pPr>
              <w:pStyle w:val="Auteur"/>
              <w:ind w:left="0"/>
            </w:pPr>
            <w:r w:rsidRPr="007B79DC">
              <w:t>Bac+3 (Niveau II)</w:t>
            </w:r>
          </w:p>
        </w:tc>
      </w:tr>
      <w:tr w:rsidR="00334329" w:rsidRPr="007B79DC" w:rsidTr="00334329">
        <w:trPr>
          <w:trHeight w:val="270"/>
        </w:trPr>
        <w:tc>
          <w:tcPr>
            <w:tcW w:w="4628" w:type="dxa"/>
          </w:tcPr>
          <w:p w:rsidR="00334329" w:rsidRPr="007B79DC" w:rsidRDefault="00334329" w:rsidP="00334329">
            <w:pPr>
              <w:pStyle w:val="Auteur"/>
              <w:ind w:left="0"/>
            </w:pPr>
            <w:r w:rsidRPr="007B79DC">
              <w:t>Date de la soutenance</w:t>
            </w:r>
          </w:p>
        </w:tc>
        <w:tc>
          <w:tcPr>
            <w:tcW w:w="4302" w:type="dxa"/>
          </w:tcPr>
          <w:p w:rsidR="00334329" w:rsidRDefault="00334329" w:rsidP="00334329">
            <w:pPr>
              <w:pStyle w:val="Auteur"/>
              <w:ind w:left="0"/>
            </w:pPr>
          </w:p>
        </w:tc>
      </w:tr>
      <w:tr w:rsidR="00334329" w:rsidRPr="007B79DC" w:rsidTr="00334329">
        <w:trPr>
          <w:trHeight w:val="176"/>
        </w:trPr>
        <w:tc>
          <w:tcPr>
            <w:tcW w:w="4628" w:type="dxa"/>
          </w:tcPr>
          <w:p w:rsidR="00334329" w:rsidRPr="007B79DC" w:rsidRDefault="00334329" w:rsidP="00334329">
            <w:pPr>
              <w:pStyle w:val="Date"/>
              <w:ind w:left="0"/>
            </w:pPr>
            <w:r w:rsidRPr="007B79DC">
              <w:t>Lieu de la soutenance</w:t>
            </w:r>
          </w:p>
        </w:tc>
        <w:tc>
          <w:tcPr>
            <w:tcW w:w="4302" w:type="dxa"/>
          </w:tcPr>
          <w:p w:rsidR="00334329" w:rsidRPr="007B79DC" w:rsidRDefault="00334329" w:rsidP="00334329">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eastAsiaTheme="minorHAnsi" w:hAnsiTheme="minorHAnsi" w:cstheme="minorBidi"/>
          <w:b w:val="0"/>
          <w:bCs w:val="0"/>
          <w:color w:val="7D7B79" w:themeColor="text1" w:themeTint="A6"/>
          <w:sz w:val="22"/>
          <w:szCs w:val="22"/>
          <w:lang w:bidi="ar-SA"/>
        </w:rPr>
        <w:id w:val="-756596949"/>
        <w:docPartObj>
          <w:docPartGallery w:val="Table of Contents"/>
          <w:docPartUnique/>
        </w:docPartObj>
      </w:sdtPr>
      <w:sdtEndPr>
        <w:rPr>
          <w:rFonts w:eastAsia="Times New Roman" w:cs="Times New Roman"/>
          <w:color w:val="auto"/>
          <w:sz w:val="18"/>
        </w:rPr>
      </w:sdtEndPr>
      <w:sdtContent>
        <w:p w:rsidR="00331C22" w:rsidRDefault="00331C22" w:rsidP="00331C22">
          <w:pPr>
            <w:pStyle w:val="En-ttedetabledesmatires"/>
          </w:pPr>
          <w:r>
            <w:t>Table des matières</w:t>
          </w:r>
        </w:p>
        <w:p w:rsidR="00334329" w:rsidRDefault="00331C22">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instrText xml:space="preserve"> TOC \o "1-3" \h \z \u </w:instrText>
          </w:r>
          <w:r>
            <w:rPr>
              <w:b w:val="0"/>
              <w:bCs w:val="0"/>
            </w:rPr>
            <w:fldChar w:fldCharType="separate"/>
          </w:r>
          <w:hyperlink w:anchor="_Toc52212900" w:history="1">
            <w:r w:rsidR="00334329" w:rsidRPr="00593497">
              <w:rPr>
                <w:rStyle w:val="Lienhypertexte"/>
                <w:noProof/>
              </w:rPr>
              <w:t>Introduction</w:t>
            </w:r>
            <w:r w:rsidR="00334329">
              <w:rPr>
                <w:noProof/>
                <w:webHidden/>
              </w:rPr>
              <w:tab/>
            </w:r>
            <w:r w:rsidR="00334329">
              <w:rPr>
                <w:noProof/>
                <w:webHidden/>
              </w:rPr>
              <w:fldChar w:fldCharType="begin"/>
            </w:r>
            <w:r w:rsidR="00334329">
              <w:rPr>
                <w:noProof/>
                <w:webHidden/>
              </w:rPr>
              <w:instrText xml:space="preserve"> PAGEREF _Toc52212900 \h </w:instrText>
            </w:r>
            <w:r w:rsidR="00334329">
              <w:rPr>
                <w:noProof/>
                <w:webHidden/>
              </w:rPr>
            </w:r>
            <w:r w:rsidR="00334329">
              <w:rPr>
                <w:noProof/>
                <w:webHidden/>
              </w:rPr>
              <w:fldChar w:fldCharType="separate"/>
            </w:r>
            <w:r w:rsidR="00334329">
              <w:rPr>
                <w:noProof/>
                <w:webHidden/>
              </w:rPr>
              <w:t>3</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01" w:history="1">
            <w:r w:rsidR="00334329" w:rsidRPr="00593497">
              <w:rPr>
                <w:rStyle w:val="Lienhypertexte"/>
                <w:noProof/>
              </w:rPr>
              <w:t>Présentations</w:t>
            </w:r>
            <w:r w:rsidR="00334329">
              <w:rPr>
                <w:noProof/>
                <w:webHidden/>
              </w:rPr>
              <w:tab/>
            </w:r>
            <w:r w:rsidR="00334329">
              <w:rPr>
                <w:noProof/>
                <w:webHidden/>
              </w:rPr>
              <w:fldChar w:fldCharType="begin"/>
            </w:r>
            <w:r w:rsidR="00334329">
              <w:rPr>
                <w:noProof/>
                <w:webHidden/>
              </w:rPr>
              <w:instrText xml:space="preserve"> PAGEREF _Toc52212901 \h </w:instrText>
            </w:r>
            <w:r w:rsidR="00334329">
              <w:rPr>
                <w:noProof/>
                <w:webHidden/>
              </w:rPr>
            </w:r>
            <w:r w:rsidR="00334329">
              <w:rPr>
                <w:noProof/>
                <w:webHidden/>
              </w:rPr>
              <w:fldChar w:fldCharType="separate"/>
            </w:r>
            <w:r w:rsidR="00334329">
              <w:rPr>
                <w:noProof/>
                <w:webHidden/>
              </w:rPr>
              <w:t>4</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2" w:history="1">
            <w:r w:rsidR="00334329" w:rsidRPr="00593497">
              <w:rPr>
                <w:rStyle w:val="Lienhypertexte"/>
              </w:rPr>
              <w:t>Concepteur développeur d’applications numériques</w:t>
            </w:r>
            <w:r w:rsidR="00334329">
              <w:rPr>
                <w:webHidden/>
              </w:rPr>
              <w:tab/>
            </w:r>
            <w:r w:rsidR="00334329">
              <w:rPr>
                <w:webHidden/>
              </w:rPr>
              <w:fldChar w:fldCharType="begin"/>
            </w:r>
            <w:r w:rsidR="00334329">
              <w:rPr>
                <w:webHidden/>
              </w:rPr>
              <w:instrText xml:space="preserve"> PAGEREF _Toc52212902 \h </w:instrText>
            </w:r>
            <w:r w:rsidR="00334329">
              <w:rPr>
                <w:webHidden/>
              </w:rPr>
            </w:r>
            <w:r w:rsidR="00334329">
              <w:rPr>
                <w:webHidden/>
              </w:rPr>
              <w:fldChar w:fldCharType="separate"/>
            </w:r>
            <w:r w:rsidR="00334329">
              <w:rPr>
                <w:webHidden/>
              </w:rPr>
              <w:t>4</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3" w:history="1">
            <w:r w:rsidR="00334329" w:rsidRPr="00593497">
              <w:rPr>
                <w:rStyle w:val="Lienhypertexte"/>
              </w:rPr>
              <w:t>Personnelle</w:t>
            </w:r>
            <w:r w:rsidR="00334329">
              <w:rPr>
                <w:webHidden/>
              </w:rPr>
              <w:tab/>
            </w:r>
            <w:r w:rsidR="00334329">
              <w:rPr>
                <w:webHidden/>
              </w:rPr>
              <w:fldChar w:fldCharType="begin"/>
            </w:r>
            <w:r w:rsidR="00334329">
              <w:rPr>
                <w:webHidden/>
              </w:rPr>
              <w:instrText xml:space="preserve"> PAGEREF _Toc52212903 \h </w:instrText>
            </w:r>
            <w:r w:rsidR="00334329">
              <w:rPr>
                <w:webHidden/>
              </w:rPr>
            </w:r>
            <w:r w:rsidR="00334329">
              <w:rPr>
                <w:webHidden/>
              </w:rPr>
              <w:fldChar w:fldCharType="separate"/>
            </w:r>
            <w:r w:rsidR="00334329">
              <w:rPr>
                <w:webHidden/>
              </w:rPr>
              <w:t>5</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4" w:history="1">
            <w:r w:rsidR="00334329" w:rsidRPr="00593497">
              <w:rPr>
                <w:rStyle w:val="Lienhypertexte"/>
              </w:rPr>
              <w:t>CGI</w:t>
            </w:r>
            <w:r w:rsidR="00334329">
              <w:rPr>
                <w:webHidden/>
              </w:rPr>
              <w:tab/>
            </w:r>
            <w:r w:rsidR="00334329">
              <w:rPr>
                <w:webHidden/>
              </w:rPr>
              <w:fldChar w:fldCharType="begin"/>
            </w:r>
            <w:r w:rsidR="00334329">
              <w:rPr>
                <w:webHidden/>
              </w:rPr>
              <w:instrText xml:space="preserve"> PAGEREF _Toc52212904 \h </w:instrText>
            </w:r>
            <w:r w:rsidR="00334329">
              <w:rPr>
                <w:webHidden/>
              </w:rPr>
            </w:r>
            <w:r w:rsidR="00334329">
              <w:rPr>
                <w:webHidden/>
              </w:rPr>
              <w:fldChar w:fldCharType="separate"/>
            </w:r>
            <w:r w:rsidR="00334329">
              <w:rPr>
                <w:webHidden/>
              </w:rPr>
              <w:t>7</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5" w:history="1">
            <w:r w:rsidR="00334329" w:rsidRPr="00593497">
              <w:rPr>
                <w:rStyle w:val="Lienhypertexte"/>
                <w:noProof/>
              </w:rPr>
              <w:t>L’histoire</w:t>
            </w:r>
            <w:r w:rsidR="00334329">
              <w:rPr>
                <w:noProof/>
                <w:webHidden/>
              </w:rPr>
              <w:tab/>
            </w:r>
            <w:r w:rsidR="00334329">
              <w:rPr>
                <w:noProof/>
                <w:webHidden/>
              </w:rPr>
              <w:fldChar w:fldCharType="begin"/>
            </w:r>
            <w:r w:rsidR="00334329">
              <w:rPr>
                <w:noProof/>
                <w:webHidden/>
              </w:rPr>
              <w:instrText xml:space="preserve"> PAGEREF _Toc52212905 \h </w:instrText>
            </w:r>
            <w:r w:rsidR="00334329">
              <w:rPr>
                <w:noProof/>
                <w:webHidden/>
              </w:rPr>
            </w:r>
            <w:r w:rsidR="00334329">
              <w:rPr>
                <w:noProof/>
                <w:webHidden/>
              </w:rPr>
              <w:fldChar w:fldCharType="separate"/>
            </w:r>
            <w:r w:rsidR="00334329">
              <w:rPr>
                <w:noProof/>
                <w:webHidden/>
              </w:rPr>
              <w:t>7</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6" w:history="1">
            <w:r w:rsidR="00334329" w:rsidRPr="00593497">
              <w:rPr>
                <w:rStyle w:val="Lienhypertexte"/>
                <w:noProof/>
              </w:rPr>
              <w:t>Organisation globale</w:t>
            </w:r>
            <w:r w:rsidR="00334329">
              <w:rPr>
                <w:noProof/>
                <w:webHidden/>
              </w:rPr>
              <w:tab/>
            </w:r>
            <w:r w:rsidR="00334329">
              <w:rPr>
                <w:noProof/>
                <w:webHidden/>
              </w:rPr>
              <w:fldChar w:fldCharType="begin"/>
            </w:r>
            <w:r w:rsidR="00334329">
              <w:rPr>
                <w:noProof/>
                <w:webHidden/>
              </w:rPr>
              <w:instrText xml:space="preserve"> PAGEREF _Toc52212906 \h </w:instrText>
            </w:r>
            <w:r w:rsidR="00334329">
              <w:rPr>
                <w:noProof/>
                <w:webHidden/>
              </w:rPr>
            </w:r>
            <w:r w:rsidR="00334329">
              <w:rPr>
                <w:noProof/>
                <w:webHidden/>
              </w:rPr>
              <w:fldChar w:fldCharType="separate"/>
            </w:r>
            <w:r w:rsidR="00334329">
              <w:rPr>
                <w:noProof/>
                <w:webHidden/>
              </w:rPr>
              <w:t>12</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7" w:history="1">
            <w:r w:rsidR="00334329" w:rsidRPr="00593497">
              <w:rPr>
                <w:rStyle w:val="Lienhypertexte"/>
              </w:rPr>
              <w:t>La SBU Europe De L’ouest Et Du Sud</w:t>
            </w:r>
            <w:r w:rsidR="00334329">
              <w:rPr>
                <w:webHidden/>
              </w:rPr>
              <w:tab/>
            </w:r>
            <w:r w:rsidR="00334329">
              <w:rPr>
                <w:webHidden/>
              </w:rPr>
              <w:fldChar w:fldCharType="begin"/>
            </w:r>
            <w:r w:rsidR="00334329">
              <w:rPr>
                <w:webHidden/>
              </w:rPr>
              <w:instrText xml:space="preserve"> PAGEREF _Toc52212907 \h </w:instrText>
            </w:r>
            <w:r w:rsidR="00334329">
              <w:rPr>
                <w:webHidden/>
              </w:rPr>
            </w:r>
            <w:r w:rsidR="00334329">
              <w:rPr>
                <w:webHidden/>
              </w:rPr>
              <w:fldChar w:fldCharType="separate"/>
            </w:r>
            <w:r w:rsidR="00334329">
              <w:rPr>
                <w:webHidden/>
              </w:rPr>
              <w:t>12</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8" w:history="1">
            <w:r w:rsidR="00334329" w:rsidRPr="00593497">
              <w:rPr>
                <w:rStyle w:val="Lienhypertexte"/>
              </w:rPr>
              <w:t>France grand ouest (FGO)</w:t>
            </w:r>
            <w:r w:rsidR="00334329">
              <w:rPr>
                <w:webHidden/>
              </w:rPr>
              <w:tab/>
            </w:r>
            <w:r w:rsidR="00334329">
              <w:rPr>
                <w:webHidden/>
              </w:rPr>
              <w:fldChar w:fldCharType="begin"/>
            </w:r>
            <w:r w:rsidR="00334329">
              <w:rPr>
                <w:webHidden/>
              </w:rPr>
              <w:instrText xml:space="preserve"> PAGEREF _Toc52212908 \h </w:instrText>
            </w:r>
            <w:r w:rsidR="00334329">
              <w:rPr>
                <w:webHidden/>
              </w:rPr>
            </w:r>
            <w:r w:rsidR="00334329">
              <w:rPr>
                <w:webHidden/>
              </w:rPr>
              <w:fldChar w:fldCharType="separate"/>
            </w:r>
            <w:r w:rsidR="00334329">
              <w:rPr>
                <w:webHidden/>
              </w:rPr>
              <w:t>14</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9" w:history="1">
            <w:r w:rsidR="00334329" w:rsidRPr="00593497">
              <w:rPr>
                <w:rStyle w:val="Lienhypertexte"/>
              </w:rPr>
              <w:t>Agence de Bordeaux : CGI Bordeaux-LBP</w:t>
            </w:r>
            <w:r w:rsidR="00334329">
              <w:rPr>
                <w:webHidden/>
              </w:rPr>
              <w:tab/>
            </w:r>
            <w:r w:rsidR="00334329">
              <w:rPr>
                <w:webHidden/>
              </w:rPr>
              <w:fldChar w:fldCharType="begin"/>
            </w:r>
            <w:r w:rsidR="00334329">
              <w:rPr>
                <w:webHidden/>
              </w:rPr>
              <w:instrText xml:space="preserve"> PAGEREF _Toc52212909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0" w:history="1">
            <w:r w:rsidR="00334329" w:rsidRPr="00593497">
              <w:rPr>
                <w:rStyle w:val="Lienhypertexte"/>
              </w:rPr>
              <w:t>Le Projet de Tierce Maintenance Applicative (TMA) Meta4 PeopleNet</w:t>
            </w:r>
            <w:r w:rsidR="00334329">
              <w:rPr>
                <w:webHidden/>
              </w:rPr>
              <w:tab/>
            </w:r>
            <w:r w:rsidR="00334329">
              <w:rPr>
                <w:webHidden/>
              </w:rPr>
              <w:fldChar w:fldCharType="begin"/>
            </w:r>
            <w:r w:rsidR="00334329">
              <w:rPr>
                <w:webHidden/>
              </w:rPr>
              <w:instrText xml:space="preserve"> PAGEREF _Toc52212910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1" w:history="1">
            <w:r w:rsidR="00334329" w:rsidRPr="00593497">
              <w:rPr>
                <w:rStyle w:val="Lienhypertexte"/>
                <w:noProof/>
              </w:rPr>
              <w:t>L’histoire et la raison d’etre du projet</w:t>
            </w:r>
            <w:r w:rsidR="00334329">
              <w:rPr>
                <w:noProof/>
                <w:webHidden/>
              </w:rPr>
              <w:tab/>
            </w:r>
            <w:r w:rsidR="00334329">
              <w:rPr>
                <w:noProof/>
                <w:webHidden/>
              </w:rPr>
              <w:fldChar w:fldCharType="begin"/>
            </w:r>
            <w:r w:rsidR="00334329">
              <w:rPr>
                <w:noProof/>
                <w:webHidden/>
              </w:rPr>
              <w:instrText xml:space="preserve"> PAGEREF _Toc52212911 \h </w:instrText>
            </w:r>
            <w:r w:rsidR="00334329">
              <w:rPr>
                <w:noProof/>
                <w:webHidden/>
              </w:rPr>
            </w:r>
            <w:r w:rsidR="00334329">
              <w:rPr>
                <w:noProof/>
                <w:webHidden/>
              </w:rPr>
              <w:fldChar w:fldCharType="separate"/>
            </w:r>
            <w:r w:rsidR="00334329">
              <w:rPr>
                <w:noProof/>
                <w:webHidden/>
              </w:rPr>
              <w:t>15</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2" w:history="1">
            <w:r w:rsidR="00334329" w:rsidRPr="00593497">
              <w:rPr>
                <w:rStyle w:val="Lienhypertexte"/>
                <w:noProof/>
              </w:rPr>
              <w:t>L’équipe du projet</w:t>
            </w:r>
            <w:r w:rsidR="00334329">
              <w:rPr>
                <w:noProof/>
                <w:webHidden/>
              </w:rPr>
              <w:tab/>
            </w:r>
            <w:r w:rsidR="00334329">
              <w:rPr>
                <w:noProof/>
                <w:webHidden/>
              </w:rPr>
              <w:fldChar w:fldCharType="begin"/>
            </w:r>
            <w:r w:rsidR="00334329">
              <w:rPr>
                <w:noProof/>
                <w:webHidden/>
              </w:rPr>
              <w:instrText xml:space="preserve"> PAGEREF _Toc52212912 \h </w:instrText>
            </w:r>
            <w:r w:rsidR="00334329">
              <w:rPr>
                <w:noProof/>
                <w:webHidden/>
              </w:rPr>
            </w:r>
            <w:r w:rsidR="00334329">
              <w:rPr>
                <w:noProof/>
                <w:webHidden/>
              </w:rPr>
              <w:fldChar w:fldCharType="separate"/>
            </w:r>
            <w:r w:rsidR="00334329">
              <w:rPr>
                <w:noProof/>
                <w:webHidden/>
              </w:rPr>
              <w:t>16</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3" w:history="1">
            <w:r w:rsidR="00334329" w:rsidRPr="00593497">
              <w:rPr>
                <w:rStyle w:val="Lienhypertexte"/>
                <w:noProof/>
              </w:rPr>
              <w:t>Nos Clients :</w:t>
            </w:r>
            <w:r w:rsidR="00334329">
              <w:rPr>
                <w:noProof/>
                <w:webHidden/>
              </w:rPr>
              <w:tab/>
            </w:r>
            <w:r w:rsidR="00334329">
              <w:rPr>
                <w:noProof/>
                <w:webHidden/>
              </w:rPr>
              <w:fldChar w:fldCharType="begin"/>
            </w:r>
            <w:r w:rsidR="00334329">
              <w:rPr>
                <w:noProof/>
                <w:webHidden/>
              </w:rPr>
              <w:instrText xml:space="preserve"> PAGEREF _Toc52212913 \h </w:instrText>
            </w:r>
            <w:r w:rsidR="00334329">
              <w:rPr>
                <w:noProof/>
                <w:webHidden/>
              </w:rPr>
            </w:r>
            <w:r w:rsidR="00334329">
              <w:rPr>
                <w:noProof/>
                <w:webHidden/>
              </w:rPr>
              <w:fldChar w:fldCharType="separate"/>
            </w:r>
            <w:r w:rsidR="00334329">
              <w:rPr>
                <w:noProof/>
                <w:webHidden/>
              </w:rPr>
              <w:t>17</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4" w:history="1">
            <w:r w:rsidR="00334329" w:rsidRPr="00593497">
              <w:rPr>
                <w:rStyle w:val="Lienhypertexte"/>
                <w:noProof/>
              </w:rPr>
              <w:t>Ma place au sein du projet</w:t>
            </w:r>
            <w:r w:rsidR="00334329">
              <w:rPr>
                <w:noProof/>
                <w:webHidden/>
              </w:rPr>
              <w:tab/>
            </w:r>
            <w:r w:rsidR="00334329">
              <w:rPr>
                <w:noProof/>
                <w:webHidden/>
              </w:rPr>
              <w:fldChar w:fldCharType="begin"/>
            </w:r>
            <w:r w:rsidR="00334329">
              <w:rPr>
                <w:noProof/>
                <w:webHidden/>
              </w:rPr>
              <w:instrText xml:space="preserve"> PAGEREF _Toc52212914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5" w:history="1">
            <w:r w:rsidR="00334329" w:rsidRPr="00593497">
              <w:rPr>
                <w:rStyle w:val="Lienhypertexte"/>
              </w:rPr>
              <w:t>Les outils du projet</w:t>
            </w:r>
            <w:r w:rsidR="00334329">
              <w:rPr>
                <w:webHidden/>
              </w:rPr>
              <w:tab/>
            </w:r>
            <w:r w:rsidR="00334329">
              <w:rPr>
                <w:webHidden/>
              </w:rPr>
              <w:fldChar w:fldCharType="begin"/>
            </w:r>
            <w:r w:rsidR="00334329">
              <w:rPr>
                <w:webHidden/>
              </w:rPr>
              <w:instrText xml:space="preserve"> PAGEREF _Toc52212915 \h </w:instrText>
            </w:r>
            <w:r w:rsidR="00334329">
              <w:rPr>
                <w:webHidden/>
              </w:rPr>
            </w:r>
            <w:r w:rsidR="00334329">
              <w:rPr>
                <w:webHidden/>
              </w:rPr>
              <w:fldChar w:fldCharType="separate"/>
            </w:r>
            <w:r w:rsidR="00334329">
              <w:rPr>
                <w:webHidden/>
              </w:rPr>
              <w:t>20</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6" w:history="1">
            <w:r w:rsidR="00334329" w:rsidRPr="00593497">
              <w:rPr>
                <w:rStyle w:val="Lienhypertexte"/>
                <w:noProof/>
              </w:rPr>
              <w:t>Le progiciel PeopleNet de Meta4</w:t>
            </w:r>
            <w:r w:rsidR="00334329">
              <w:rPr>
                <w:noProof/>
                <w:webHidden/>
              </w:rPr>
              <w:tab/>
            </w:r>
            <w:r w:rsidR="00334329">
              <w:rPr>
                <w:noProof/>
                <w:webHidden/>
              </w:rPr>
              <w:fldChar w:fldCharType="begin"/>
            </w:r>
            <w:r w:rsidR="00334329">
              <w:rPr>
                <w:noProof/>
                <w:webHidden/>
              </w:rPr>
              <w:instrText xml:space="preserve"> PAGEREF _Toc52212916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7" w:history="1">
            <w:r w:rsidR="00334329" w:rsidRPr="00593497">
              <w:rPr>
                <w:rStyle w:val="Lienhypertexte"/>
                <w:noProof/>
              </w:rPr>
              <w:t>RamDL</w:t>
            </w:r>
            <w:r w:rsidR="00334329">
              <w:rPr>
                <w:noProof/>
                <w:webHidden/>
              </w:rPr>
              <w:tab/>
            </w:r>
            <w:r w:rsidR="00334329">
              <w:rPr>
                <w:noProof/>
                <w:webHidden/>
              </w:rPr>
              <w:fldChar w:fldCharType="begin"/>
            </w:r>
            <w:r w:rsidR="00334329">
              <w:rPr>
                <w:noProof/>
                <w:webHidden/>
              </w:rPr>
              <w:instrText xml:space="preserve"> PAGEREF _Toc52212917 \h </w:instrText>
            </w:r>
            <w:r w:rsidR="00334329">
              <w:rPr>
                <w:noProof/>
                <w:webHidden/>
              </w:rPr>
            </w:r>
            <w:r w:rsidR="00334329">
              <w:rPr>
                <w:noProof/>
                <w:webHidden/>
              </w:rPr>
              <w:fldChar w:fldCharType="separate"/>
            </w:r>
            <w:r w:rsidR="00334329">
              <w:rPr>
                <w:noProof/>
                <w:webHidden/>
              </w:rPr>
              <w:t>22</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8" w:history="1">
            <w:r w:rsidR="00334329" w:rsidRPr="00593497">
              <w:rPr>
                <w:rStyle w:val="Lienhypertexte"/>
              </w:rPr>
              <w:t>MEs missions au sein du projet TMA MEta4 :</w:t>
            </w:r>
            <w:r w:rsidR="00334329">
              <w:rPr>
                <w:webHidden/>
              </w:rPr>
              <w:tab/>
            </w:r>
            <w:r w:rsidR="00334329">
              <w:rPr>
                <w:webHidden/>
              </w:rPr>
              <w:fldChar w:fldCharType="begin"/>
            </w:r>
            <w:r w:rsidR="00334329">
              <w:rPr>
                <w:webHidden/>
              </w:rPr>
              <w:instrText xml:space="preserve"> PAGEREF _Toc52212918 \h </w:instrText>
            </w:r>
            <w:r w:rsidR="00334329">
              <w:rPr>
                <w:webHidden/>
              </w:rPr>
            </w:r>
            <w:r w:rsidR="00334329">
              <w:rPr>
                <w:webHidden/>
              </w:rPr>
              <w:fldChar w:fldCharType="separate"/>
            </w:r>
            <w:r w:rsidR="00334329">
              <w:rPr>
                <w:webHidden/>
              </w:rPr>
              <w:t>22</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9" w:history="1">
            <w:r w:rsidR="00334329" w:rsidRPr="00593497">
              <w:rPr>
                <w:rStyle w:val="Lienhypertexte"/>
              </w:rPr>
              <w:t>La résolution de tickets Godzilla</w:t>
            </w:r>
            <w:r w:rsidR="00334329">
              <w:rPr>
                <w:webHidden/>
              </w:rPr>
              <w:tab/>
            </w:r>
            <w:r w:rsidR="00334329">
              <w:rPr>
                <w:webHidden/>
              </w:rPr>
              <w:fldChar w:fldCharType="begin"/>
            </w:r>
            <w:r w:rsidR="00334329">
              <w:rPr>
                <w:webHidden/>
              </w:rPr>
              <w:instrText xml:space="preserve"> PAGEREF _Toc52212919 \h </w:instrText>
            </w:r>
            <w:r w:rsidR="00334329">
              <w:rPr>
                <w:webHidden/>
              </w:rPr>
            </w:r>
            <w:r w:rsidR="00334329">
              <w:rPr>
                <w:webHidden/>
              </w:rPr>
              <w:fldChar w:fldCharType="separate"/>
            </w:r>
            <w:r w:rsidR="00334329">
              <w:rPr>
                <w:webHidden/>
              </w:rPr>
              <w:t>23</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20" w:history="1">
            <w:r w:rsidR="00334329" w:rsidRPr="00593497">
              <w:rPr>
                <w:rStyle w:val="Lienhypertexte"/>
              </w:rPr>
              <w:t>le projet SRE de CDR : Integration d’un nouveau fond</w:t>
            </w:r>
            <w:r w:rsidR="00334329">
              <w:rPr>
                <w:webHidden/>
              </w:rPr>
              <w:tab/>
            </w:r>
            <w:r w:rsidR="00334329">
              <w:rPr>
                <w:webHidden/>
              </w:rPr>
              <w:fldChar w:fldCharType="begin"/>
            </w:r>
            <w:r w:rsidR="00334329">
              <w:rPr>
                <w:webHidden/>
              </w:rPr>
              <w:instrText xml:space="preserve"> PAGEREF _Toc52212920 \h </w:instrText>
            </w:r>
            <w:r w:rsidR="00334329">
              <w:rPr>
                <w:webHidden/>
              </w:rPr>
            </w:r>
            <w:r w:rsidR="00334329">
              <w:rPr>
                <w:webHidden/>
              </w:rPr>
              <w:fldChar w:fldCharType="separate"/>
            </w:r>
            <w:r w:rsidR="00334329">
              <w:rPr>
                <w:webHidden/>
              </w:rPr>
              <w:t>31</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1" w:history="1">
            <w:r w:rsidR="00334329" w:rsidRPr="00593497">
              <w:rPr>
                <w:rStyle w:val="Lienhypertexte"/>
                <w:noProof/>
              </w:rPr>
              <w:t>Rédaction de sfd</w:t>
            </w:r>
            <w:r w:rsidR="00334329">
              <w:rPr>
                <w:noProof/>
                <w:webHidden/>
              </w:rPr>
              <w:tab/>
            </w:r>
            <w:r w:rsidR="00334329">
              <w:rPr>
                <w:noProof/>
                <w:webHidden/>
              </w:rPr>
              <w:fldChar w:fldCharType="begin"/>
            </w:r>
            <w:r w:rsidR="00334329">
              <w:rPr>
                <w:noProof/>
                <w:webHidden/>
              </w:rPr>
              <w:instrText xml:space="preserve"> PAGEREF _Toc52212921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2" w:history="1">
            <w:r w:rsidR="00334329" w:rsidRPr="00593497">
              <w:rPr>
                <w:rStyle w:val="Lienhypertexte"/>
                <w:noProof/>
              </w:rPr>
              <w:t>Développement des composants</w:t>
            </w:r>
            <w:r w:rsidR="00334329">
              <w:rPr>
                <w:noProof/>
                <w:webHidden/>
              </w:rPr>
              <w:tab/>
            </w:r>
            <w:r w:rsidR="00334329">
              <w:rPr>
                <w:noProof/>
                <w:webHidden/>
              </w:rPr>
              <w:fldChar w:fldCharType="begin"/>
            </w:r>
            <w:r w:rsidR="00334329">
              <w:rPr>
                <w:noProof/>
                <w:webHidden/>
              </w:rPr>
              <w:instrText xml:space="preserve"> PAGEREF _Toc52212922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3" w:history="1">
            <w:r w:rsidR="00334329" w:rsidRPr="00593497">
              <w:rPr>
                <w:rStyle w:val="Lienhypertexte"/>
                <w:noProof/>
              </w:rPr>
              <w:t>Réalisation de tests unitaires</w:t>
            </w:r>
            <w:r w:rsidR="00334329">
              <w:rPr>
                <w:noProof/>
                <w:webHidden/>
              </w:rPr>
              <w:tab/>
            </w:r>
            <w:r w:rsidR="00334329">
              <w:rPr>
                <w:noProof/>
                <w:webHidden/>
              </w:rPr>
              <w:fldChar w:fldCharType="begin"/>
            </w:r>
            <w:r w:rsidR="00334329">
              <w:rPr>
                <w:noProof/>
                <w:webHidden/>
              </w:rPr>
              <w:instrText xml:space="preserve"> PAGEREF _Toc52212923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24" w:history="1">
            <w:r w:rsidR="00334329" w:rsidRPr="00593497">
              <w:rPr>
                <w:rStyle w:val="Lienhypertexte"/>
              </w:rPr>
              <w:t>Developpement d’un nouveau module</w:t>
            </w:r>
            <w:r w:rsidR="00334329">
              <w:rPr>
                <w:webHidden/>
              </w:rPr>
              <w:tab/>
            </w:r>
            <w:r w:rsidR="00334329">
              <w:rPr>
                <w:webHidden/>
              </w:rPr>
              <w:fldChar w:fldCharType="begin"/>
            </w:r>
            <w:r w:rsidR="00334329">
              <w:rPr>
                <w:webHidden/>
              </w:rPr>
              <w:instrText xml:space="preserve"> PAGEREF _Toc52212924 \h </w:instrText>
            </w:r>
            <w:r w:rsidR="00334329">
              <w:rPr>
                <w:webHidden/>
              </w:rPr>
            </w:r>
            <w:r w:rsidR="00334329">
              <w:rPr>
                <w:webHidden/>
              </w:rPr>
              <w:fldChar w:fldCharType="separate"/>
            </w:r>
            <w:r w:rsidR="00334329">
              <w:rPr>
                <w:webHidden/>
              </w:rPr>
              <w:t>32</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5" w:history="1">
            <w:r w:rsidR="00334329" w:rsidRPr="00593497">
              <w:rPr>
                <w:rStyle w:val="Lienhypertexte"/>
                <w:noProof/>
              </w:rPr>
              <w:t>Le besoin</w:t>
            </w:r>
            <w:r w:rsidR="00334329">
              <w:rPr>
                <w:noProof/>
                <w:webHidden/>
              </w:rPr>
              <w:tab/>
            </w:r>
            <w:r w:rsidR="00334329">
              <w:rPr>
                <w:noProof/>
                <w:webHidden/>
              </w:rPr>
              <w:fldChar w:fldCharType="begin"/>
            </w:r>
            <w:r w:rsidR="00334329">
              <w:rPr>
                <w:noProof/>
                <w:webHidden/>
              </w:rPr>
              <w:instrText xml:space="preserve"> PAGEREF _Toc52212925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6"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_Toc52212926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7" w:history="1">
            <w:r w:rsidR="00334329" w:rsidRPr="00593497">
              <w:rPr>
                <w:rStyle w:val="Lienhypertexte"/>
                <w:noProof/>
              </w:rPr>
              <w:t>le developpement</w:t>
            </w:r>
            <w:r w:rsidR="00334329">
              <w:rPr>
                <w:noProof/>
                <w:webHidden/>
              </w:rPr>
              <w:tab/>
            </w:r>
            <w:r w:rsidR="00334329">
              <w:rPr>
                <w:noProof/>
                <w:webHidden/>
              </w:rPr>
              <w:fldChar w:fldCharType="begin"/>
            </w:r>
            <w:r w:rsidR="00334329">
              <w:rPr>
                <w:noProof/>
                <w:webHidden/>
              </w:rPr>
              <w:instrText xml:space="preserve"> PAGEREF _Toc52212927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8" w:history="1">
            <w:r w:rsidR="00334329" w:rsidRPr="00593497">
              <w:rPr>
                <w:rStyle w:val="Lienhypertexte"/>
                <w:noProof/>
              </w:rPr>
              <w:t>les tests</w:t>
            </w:r>
            <w:r w:rsidR="00334329">
              <w:rPr>
                <w:noProof/>
                <w:webHidden/>
              </w:rPr>
              <w:tab/>
            </w:r>
            <w:r w:rsidR="00334329">
              <w:rPr>
                <w:noProof/>
                <w:webHidden/>
              </w:rPr>
              <w:fldChar w:fldCharType="begin"/>
            </w:r>
            <w:r w:rsidR="00334329">
              <w:rPr>
                <w:noProof/>
                <w:webHidden/>
              </w:rPr>
              <w:instrText xml:space="preserve"> PAGEREF _Toc52212928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9" w:history="1">
            <w:r w:rsidR="00334329" w:rsidRPr="00593497">
              <w:rPr>
                <w:rStyle w:val="Lienhypertexte"/>
                <w:noProof/>
              </w:rPr>
              <w:t>la génération et livraison du package</w:t>
            </w:r>
            <w:r w:rsidR="00334329">
              <w:rPr>
                <w:noProof/>
                <w:webHidden/>
              </w:rPr>
              <w:tab/>
            </w:r>
            <w:r w:rsidR="00334329">
              <w:rPr>
                <w:noProof/>
                <w:webHidden/>
              </w:rPr>
              <w:fldChar w:fldCharType="begin"/>
            </w:r>
            <w:r w:rsidR="00334329">
              <w:rPr>
                <w:noProof/>
                <w:webHidden/>
              </w:rPr>
              <w:instrText xml:space="preserve"> PAGEREF _Toc52212929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30" w:history="1">
            <w:r w:rsidR="00334329" w:rsidRPr="00593497">
              <w:rPr>
                <w:rStyle w:val="Lienhypertexte"/>
                <w:noProof/>
              </w:rPr>
              <w:t>Projets Personnels :</w:t>
            </w:r>
            <w:r w:rsidR="00334329">
              <w:rPr>
                <w:noProof/>
                <w:webHidden/>
              </w:rPr>
              <w:tab/>
            </w:r>
            <w:r w:rsidR="00334329">
              <w:rPr>
                <w:noProof/>
                <w:webHidden/>
              </w:rPr>
              <w:fldChar w:fldCharType="begin"/>
            </w:r>
            <w:r w:rsidR="00334329">
              <w:rPr>
                <w:noProof/>
                <w:webHidden/>
              </w:rPr>
              <w:instrText xml:space="preserve"> PAGEREF _Toc52212930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1" w:history="1">
            <w:r w:rsidR="00334329" w:rsidRPr="00593497">
              <w:rPr>
                <w:rStyle w:val="Lienhypertexte"/>
              </w:rPr>
              <w:t>Animoz</w:t>
            </w:r>
            <w:r w:rsidR="00334329">
              <w:rPr>
                <w:webHidden/>
              </w:rPr>
              <w:tab/>
            </w:r>
            <w:r w:rsidR="00334329">
              <w:rPr>
                <w:webHidden/>
              </w:rPr>
              <w:fldChar w:fldCharType="begin"/>
            </w:r>
            <w:r w:rsidR="00334329">
              <w:rPr>
                <w:webHidden/>
              </w:rPr>
              <w:instrText xml:space="preserve"> PAGEREF _Toc52212931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2" w:history="1">
            <w:r w:rsidR="00334329" w:rsidRPr="00593497">
              <w:rPr>
                <w:rStyle w:val="Lienhypertexte"/>
                <w:noProof/>
              </w:rPr>
              <w:t>Outils utilisés :</w:t>
            </w:r>
            <w:r w:rsidR="00334329">
              <w:rPr>
                <w:noProof/>
                <w:webHidden/>
              </w:rPr>
              <w:tab/>
            </w:r>
            <w:r w:rsidR="00334329">
              <w:rPr>
                <w:noProof/>
                <w:webHidden/>
              </w:rPr>
              <w:fldChar w:fldCharType="begin"/>
            </w:r>
            <w:r w:rsidR="00334329">
              <w:rPr>
                <w:noProof/>
                <w:webHidden/>
              </w:rPr>
              <w:instrText xml:space="preserve"> PAGEREF _Toc52212932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3" w:history="1">
            <w:r w:rsidR="00334329" w:rsidRPr="00593497">
              <w:rPr>
                <w:rStyle w:val="Lienhypertexte"/>
              </w:rPr>
              <w:t>Randoudev3</w:t>
            </w:r>
            <w:r w:rsidR="00334329">
              <w:rPr>
                <w:webHidden/>
              </w:rPr>
              <w:tab/>
            </w:r>
            <w:r w:rsidR="00334329">
              <w:rPr>
                <w:webHidden/>
              </w:rPr>
              <w:fldChar w:fldCharType="begin"/>
            </w:r>
            <w:r w:rsidR="00334329">
              <w:rPr>
                <w:webHidden/>
              </w:rPr>
              <w:instrText xml:space="preserve"> PAGEREF _Toc52212933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4"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_Toc52212934 \h </w:instrText>
            </w:r>
            <w:r w:rsidR="00334329">
              <w:rPr>
                <w:noProof/>
                <w:webHidden/>
              </w:rPr>
            </w:r>
            <w:r w:rsidR="00334329">
              <w:rPr>
                <w:noProof/>
                <w:webHidden/>
              </w:rPr>
              <w:fldChar w:fldCharType="separate"/>
            </w:r>
            <w:r w:rsidR="00334329">
              <w:rPr>
                <w:noProof/>
                <w:webHidden/>
              </w:rPr>
              <w:t>34</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35" w:history="1">
            <w:r w:rsidR="00334329" w:rsidRPr="00593497">
              <w:rPr>
                <w:rStyle w:val="Lienhypertexte"/>
                <w:noProof/>
              </w:rPr>
              <w:t>Annexes :</w:t>
            </w:r>
            <w:r w:rsidR="00334329">
              <w:rPr>
                <w:noProof/>
                <w:webHidden/>
              </w:rPr>
              <w:tab/>
            </w:r>
            <w:r w:rsidR="00334329">
              <w:rPr>
                <w:noProof/>
                <w:webHidden/>
              </w:rPr>
              <w:fldChar w:fldCharType="begin"/>
            </w:r>
            <w:r w:rsidR="00334329">
              <w:rPr>
                <w:noProof/>
                <w:webHidden/>
              </w:rPr>
              <w:instrText xml:space="preserve"> PAGEREF _Toc52212935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36" w:history="1">
            <w:r w:rsidR="00334329" w:rsidRPr="00593497">
              <w:rPr>
                <w:rStyle w:val="Lienhypertexte"/>
                <w:noProof/>
              </w:rPr>
              <w:t>Blocs de compétences :</w:t>
            </w:r>
            <w:r w:rsidR="00334329">
              <w:rPr>
                <w:noProof/>
                <w:webHidden/>
              </w:rPr>
              <w:tab/>
            </w:r>
            <w:r w:rsidR="00334329">
              <w:rPr>
                <w:noProof/>
                <w:webHidden/>
              </w:rPr>
              <w:fldChar w:fldCharType="begin"/>
            </w:r>
            <w:r w:rsidR="00334329">
              <w:rPr>
                <w:noProof/>
                <w:webHidden/>
              </w:rPr>
              <w:instrText xml:space="preserve"> PAGEREF _Toc52212936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7" w:history="1">
            <w:r w:rsidR="00334329" w:rsidRPr="00593497">
              <w:rPr>
                <w:rStyle w:val="Lienhypertexte"/>
              </w:rPr>
              <w:t>Qualité et sécurisation du code réalisé :</w:t>
            </w:r>
            <w:r w:rsidR="00334329">
              <w:rPr>
                <w:webHidden/>
              </w:rPr>
              <w:tab/>
            </w:r>
            <w:r w:rsidR="00334329">
              <w:rPr>
                <w:webHidden/>
              </w:rPr>
              <w:fldChar w:fldCharType="begin"/>
            </w:r>
            <w:r w:rsidR="00334329">
              <w:rPr>
                <w:webHidden/>
              </w:rPr>
              <w:instrText xml:space="preserve"> PAGEREF _Toc52212937 \h </w:instrText>
            </w:r>
            <w:r w:rsidR="00334329">
              <w:rPr>
                <w:webHidden/>
              </w:rPr>
            </w:r>
            <w:r w:rsidR="00334329">
              <w:rPr>
                <w:webHidden/>
              </w:rPr>
              <w:fldChar w:fldCharType="separate"/>
            </w:r>
            <w:r w:rsidR="00334329">
              <w:rPr>
                <w:webHidden/>
              </w:rPr>
              <w:t>36</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8" w:history="1">
            <w:r w:rsidR="00334329" w:rsidRPr="00593497">
              <w:rPr>
                <w:rStyle w:val="Lienhypertexte"/>
              </w:rPr>
              <w:t>Audit, conception, méthode de projet :</w:t>
            </w:r>
            <w:r w:rsidR="00334329">
              <w:rPr>
                <w:webHidden/>
              </w:rPr>
              <w:tab/>
            </w:r>
            <w:r w:rsidR="00334329">
              <w:rPr>
                <w:webHidden/>
              </w:rPr>
              <w:fldChar w:fldCharType="begin"/>
            </w:r>
            <w:r w:rsidR="00334329">
              <w:rPr>
                <w:webHidden/>
              </w:rPr>
              <w:instrText xml:space="preserve"> PAGEREF _Toc52212938 \h </w:instrText>
            </w:r>
            <w:r w:rsidR="00334329">
              <w:rPr>
                <w:webHidden/>
              </w:rPr>
            </w:r>
            <w:r w:rsidR="00334329">
              <w:rPr>
                <w:webHidden/>
              </w:rPr>
              <w:fldChar w:fldCharType="separate"/>
            </w:r>
            <w:r w:rsidR="00334329">
              <w:rPr>
                <w:webHidden/>
              </w:rPr>
              <w:t>40</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9" w:history="1">
            <w:r w:rsidR="00334329" w:rsidRPr="00593497">
              <w:rPr>
                <w:rStyle w:val="Lienhypertexte"/>
              </w:rPr>
              <w:t>Réalisation d’applications logicielles :</w:t>
            </w:r>
            <w:r w:rsidR="00334329">
              <w:rPr>
                <w:webHidden/>
              </w:rPr>
              <w:tab/>
            </w:r>
            <w:r w:rsidR="00334329">
              <w:rPr>
                <w:webHidden/>
              </w:rPr>
              <w:fldChar w:fldCharType="begin"/>
            </w:r>
            <w:r w:rsidR="00334329">
              <w:rPr>
                <w:webHidden/>
              </w:rPr>
              <w:instrText xml:space="preserve"> PAGEREF _Toc52212939 \h </w:instrText>
            </w:r>
            <w:r w:rsidR="00334329">
              <w:rPr>
                <w:webHidden/>
              </w:rPr>
            </w:r>
            <w:r w:rsidR="00334329">
              <w:rPr>
                <w:webHidden/>
              </w:rPr>
              <w:fldChar w:fldCharType="separate"/>
            </w:r>
            <w:r w:rsidR="00334329">
              <w:rPr>
                <w:webHidden/>
              </w:rPr>
              <w:t>42</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40" w:history="1">
            <w:r w:rsidR="00334329" w:rsidRPr="00593497">
              <w:rPr>
                <w:rStyle w:val="Lienhypertexte"/>
              </w:rPr>
              <w:t>Communiquer avec les acteurs du projet :</w:t>
            </w:r>
            <w:r w:rsidR="00334329">
              <w:rPr>
                <w:webHidden/>
              </w:rPr>
              <w:tab/>
            </w:r>
            <w:r w:rsidR="00334329">
              <w:rPr>
                <w:webHidden/>
              </w:rPr>
              <w:fldChar w:fldCharType="begin"/>
            </w:r>
            <w:r w:rsidR="00334329">
              <w:rPr>
                <w:webHidden/>
              </w:rPr>
              <w:instrText xml:space="preserve"> PAGEREF _Toc52212940 \h </w:instrText>
            </w:r>
            <w:r w:rsidR="00334329">
              <w:rPr>
                <w:webHidden/>
              </w:rPr>
            </w:r>
            <w:r w:rsidR="00334329">
              <w:rPr>
                <w:webHidden/>
              </w:rPr>
              <w:fldChar w:fldCharType="separate"/>
            </w:r>
            <w:r w:rsidR="00334329">
              <w:rPr>
                <w:webHidden/>
              </w:rPr>
              <w:t>44</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41" w:history="1">
            <w:r w:rsidR="00334329" w:rsidRPr="00593497">
              <w:rPr>
                <w:rStyle w:val="Lienhypertexte"/>
              </w:rPr>
              <w:t>Adapter l’environnement d’exécution, échanger des données entre logiciels :</w:t>
            </w:r>
            <w:r w:rsidR="00334329">
              <w:rPr>
                <w:webHidden/>
              </w:rPr>
              <w:tab/>
            </w:r>
            <w:r w:rsidR="00334329">
              <w:rPr>
                <w:webHidden/>
              </w:rPr>
              <w:fldChar w:fldCharType="begin"/>
            </w:r>
            <w:r w:rsidR="00334329">
              <w:rPr>
                <w:webHidden/>
              </w:rPr>
              <w:instrText xml:space="preserve"> PAGEREF _Toc52212941 \h </w:instrText>
            </w:r>
            <w:r w:rsidR="00334329">
              <w:rPr>
                <w:webHidden/>
              </w:rPr>
            </w:r>
            <w:r w:rsidR="00334329">
              <w:rPr>
                <w:webHidden/>
              </w:rPr>
              <w:fldChar w:fldCharType="separate"/>
            </w:r>
            <w:r w:rsidR="00334329">
              <w:rPr>
                <w:webHidden/>
              </w:rPr>
              <w:t>46</w:t>
            </w:r>
            <w:r w:rsidR="00334329">
              <w:rPr>
                <w:webHidden/>
              </w:rPr>
              <w:fldChar w:fldCharType="end"/>
            </w:r>
          </w:hyperlink>
        </w:p>
        <w:p w:rsidR="00331C22" w:rsidRDefault="00331C22" w:rsidP="00331C22">
          <w:r>
            <w:rPr>
              <w:b/>
              <w:bCs/>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4329">
      <w:pPr>
        <w:pStyle w:val="Titre1"/>
      </w:pPr>
      <w:bookmarkStart w:id="1" w:name="_Toc52212900"/>
      <w:r w:rsidRPr="00334329">
        <w:lastRenderedPageBreak/>
        <w:t>Introduction</w:t>
      </w:r>
      <w:bookmarkEnd w:id="1"/>
    </w:p>
    <w:p w:rsidR="00334329" w:rsidRPr="00334329" w:rsidRDefault="00334329" w:rsidP="00334329">
      <w:pPr>
        <w:pStyle w:val="Corpsdetexte"/>
      </w:pPr>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331C22" w:rsidRPr="00B60F20" w:rsidRDefault="00331C22" w:rsidP="002314C1">
      <w:pPr>
        <w:pStyle w:val="Corpsdetexte"/>
      </w:pPr>
      <w:r>
        <w:t>Je tiens également a souligné que, dût a l’année particulière de crise sanitaire que nous avons vécus, le temps effectif passé en milieu professionnel et le nombre de missions qui m’ont été confiées sont bien en deçà de ce qui était prévu et de ce que j’avais escompté. Je m’excuse donc par avance du potentielle déficit de contenu du présent mémoire.</w:t>
      </w: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2" w:name="_Toc52212901"/>
      <w:r>
        <w:lastRenderedPageBreak/>
        <w:t>Présentations</w:t>
      </w:r>
      <w:bookmarkEnd w:id="2"/>
    </w:p>
    <w:p w:rsidR="00331C22" w:rsidRDefault="00334329" w:rsidP="00334329">
      <w:pPr>
        <w:pStyle w:val="Titre2"/>
      </w:pPr>
      <w:bookmarkStart w:id="3" w:name="_Toc52212902"/>
      <w:r>
        <w:t xml:space="preserve">Concepteur </w:t>
      </w:r>
      <w:r w:rsidRPr="00334329">
        <w:t>développeur</w:t>
      </w:r>
      <w:r>
        <w:t xml:space="preserve"> d’applications numériques</w:t>
      </w:r>
      <w:bookmarkEnd w:id="3"/>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 xml:space="preserve">Pour concevoir et mettre en œuvre la persistance des données, il analyse un cahier des charges fonctionnel ou une demande utilisateur afin de modéliser et de créer une base de données de type relationnel ou </w:t>
      </w:r>
      <w:proofErr w:type="spellStart"/>
      <w:r>
        <w:t>NoSQL</w:t>
      </w:r>
      <w:proofErr w:type="spellEnd"/>
      <w:r>
        <w:t xml:space="preserve"> (Not </w:t>
      </w:r>
      <w:proofErr w:type="spellStart"/>
      <w:r>
        <w:t>only</w:t>
      </w:r>
      <w:proofErr w:type="spellEnd"/>
      <w:r>
        <w:t xml:space="preserve">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 xml:space="preserve">Il s'adapte en continu aux évolutions technologiques et réglementaires de la filière </w:t>
      </w:r>
      <w:proofErr w:type="spellStart"/>
      <w:r>
        <w:t>Etudes</w:t>
      </w:r>
      <w:proofErr w:type="spellEnd"/>
      <w:r>
        <w:t xml:space="preserve">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son prestataire de services. Il applique les recommandations de sécurité émises par l'Agence nationale de la sécurité des systèmes d'information (ANSSI).</w:t>
      </w:r>
    </w:p>
    <w:p w:rsidR="00331C22" w:rsidRDefault="00331C22" w:rsidP="002314C1">
      <w:pPr>
        <w:pStyle w:val="Corpsdetexte"/>
      </w:pPr>
      <w:r>
        <w:lastRenderedPageBreak/>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4" w:name="_Toc52212903"/>
      <w:r>
        <w:t>Personnelle</w:t>
      </w:r>
      <w:bookmarkEnd w:id="4"/>
    </w:p>
    <w:p w:rsidR="00334329" w:rsidRPr="00334329" w:rsidRDefault="00334329" w:rsidP="00334329">
      <w:pPr>
        <w:pStyle w:val="Corpsdetexte"/>
      </w:pPr>
    </w:p>
    <w:p w:rsidR="00331C22" w:rsidRDefault="00331C22" w:rsidP="002314C1">
      <w:pPr>
        <w:pStyle w:val="Corpsdetexte"/>
      </w:pPr>
      <w:r>
        <w:t xml:space="preserve">Je me présente : Kénan </w:t>
      </w:r>
      <w:proofErr w:type="spellStart"/>
      <w:r>
        <w:t>Roux,</w:t>
      </w:r>
      <w:proofErr w:type="spellEnd"/>
      <w:r>
        <w:t xml:space="preserve"> 27 ans à l’heure où j’écris ces lignes, originaire de Haute-Savoie. Curieux de tout et passionné depuis toujours par les sciences et l’informatique, j’ai, à la suite de mon baccalauréat scientifique, 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p>
    <w:p w:rsidR="00331C22" w:rsidRDefault="00331C22" w:rsidP="002314C1">
      <w:pPr>
        <w:pStyle w:val="Corpsdetexte"/>
      </w:pPr>
      <w:r>
        <w:t>Ce programme débouche sur un Bac+2 ou un Bac+3 selon le lieu de formation à savoir : Toulouse, Clermont-Ferrand pour le niveau Bac+2. Paris, Lyon, Bordeaux, Arras et Nantes pour le niveau Bac+3 et correspondait alors parfaitement avec ce dont j’avais besoin pour réintégrer le domaine du développement informatique puisqu’il inclut :</w:t>
      </w:r>
    </w:p>
    <w:p w:rsidR="00331C22" w:rsidRDefault="00331C22" w:rsidP="002314C1">
      <w:pPr>
        <w:pStyle w:val="Corpsdetexte"/>
      </w:pPr>
      <w:r>
        <w:t>Une formation de base dans la conception et le développement d’applications qui me fit office de remise à niveau et de rappel des techniques de développement.</w:t>
      </w:r>
    </w:p>
    <w:p w:rsidR="00331C22" w:rsidRDefault="00331C22" w:rsidP="002314C1">
      <w:pPr>
        <w:pStyle w:val="Corpsdetexte"/>
      </w:pPr>
      <w:r>
        <w:lastRenderedPageBreak/>
        <w:t>Une alternance dans une grande entreprise d’accueil spécialisée dans le conseil et développement IT et présente sur toute la France.</w:t>
      </w:r>
    </w:p>
    <w:p w:rsidR="00331C22" w:rsidRDefault="00331C22" w:rsidP="002314C1">
      <w:pPr>
        <w:pStyle w:val="Corpsdetexte"/>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2314C1" w:rsidRDefault="00331C22" w:rsidP="002314C1">
      <w:pPr>
        <w:pStyle w:val="Corpsdetexte"/>
      </w:pPr>
      <w:r>
        <w:t>Je vais maintenant vous présenter CGI, l’entreprise qui a permis tout cela.</w:t>
      </w:r>
    </w:p>
    <w:p w:rsidR="002314C1" w:rsidRDefault="002314C1" w:rsidP="002314C1">
      <w:pPr>
        <w:pStyle w:val="Corpsdetexte"/>
      </w:pPr>
      <w:r>
        <w:br w:type="page"/>
      </w:r>
    </w:p>
    <w:p w:rsidR="00331C22" w:rsidRPr="00514122" w:rsidRDefault="00331C22" w:rsidP="002314C1">
      <w:pPr>
        <w:pStyle w:val="Corpsdetexte"/>
      </w:pPr>
    </w:p>
    <w:p w:rsidR="00331C22" w:rsidRDefault="00331C22" w:rsidP="00331C22">
      <w:pPr>
        <w:pStyle w:val="Titre2"/>
      </w:pPr>
      <w:bookmarkStart w:id="5" w:name="_Toc52212904"/>
      <w:r>
        <w:t>CGI</w:t>
      </w:r>
      <w:bookmarkEnd w:id="5"/>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w:t>
      </w:r>
      <w:proofErr w:type="spellStart"/>
      <w:r w:rsidR="00331C22" w:rsidRPr="00EF629D">
        <w:t>Government</w:t>
      </w:r>
      <w:proofErr w:type="spellEnd"/>
      <w:r w:rsidR="00331C22" w:rsidRPr="00EF629D">
        <w:t xml:space="preserve"> and </w:t>
      </w:r>
      <w:proofErr w:type="spellStart"/>
      <w:r w:rsidR="00331C22" w:rsidRPr="00EF629D">
        <w:t>Industry</w:t>
      </w:r>
      <w:proofErr w:type="spellEnd"/>
      <w:r w:rsidR="00331C22">
        <w:t> » traduit « </w:t>
      </w:r>
      <w:r w:rsidRPr="00933493">
        <w:t>Conseillers en gestion</w:t>
      </w:r>
      <w:r w:rsidR="00331C22" w:rsidRPr="00933493">
        <w:t xml:space="preserve"> et  informatique</w:t>
      </w:r>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6" w:name="_Toc52212905"/>
      <w:r>
        <w:t>L’histoire</w:t>
      </w:r>
      <w:bookmarkEnd w:id="6"/>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r>
        <w:t>Les débuts 1976 - 1986 :</w:t>
      </w:r>
    </w:p>
    <w:p w:rsidR="002314C1" w:rsidRPr="002314C1" w:rsidRDefault="002314C1" w:rsidP="002314C1">
      <w:pPr>
        <w:pStyle w:val="Corpsdetexte"/>
      </w:pPr>
    </w:p>
    <w:p w:rsidR="00331C22" w:rsidRDefault="00331C22" w:rsidP="002314C1">
      <w:pPr>
        <w:pStyle w:val="Corpsdetexte"/>
      </w:pPr>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lastRenderedPageBreak/>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r>
        <w:t>Les premières fusions : 1986-1996</w:t>
      </w:r>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r>
        <w:t>Mondialisation, regroupement d’entreprises et La bulle internet : 1996-2006</w:t>
      </w:r>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lastRenderedPageBreak/>
        <w:t>À la fin de l’exercice financier 2006, le chiffre d’affaires annuel de CGI s’élève à 3,5 milliards $.</w:t>
      </w:r>
    </w:p>
    <w:p w:rsidR="00331C22" w:rsidRDefault="00331C22" w:rsidP="00331C22">
      <w:pPr>
        <w:pStyle w:val="Titre4"/>
      </w:pPr>
      <w:r>
        <w:t>Doubler sa taille : 2006-2016</w:t>
      </w:r>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r>
        <w:t xml:space="preserve">Renforcement de sa position multisectoriels mondiale : 2016- aujourd’hui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proofErr w:type="spellStart"/>
      <w:r w:rsidRPr="0033327E">
        <w:rPr>
          <w:b/>
        </w:rPr>
        <w:t>Summa</w:t>
      </w:r>
      <w:proofErr w:type="spellEnd"/>
      <w:r w:rsidRPr="0033327E">
        <w:rPr>
          <w:b/>
        </w:rPr>
        <w:t xml:space="preserve"> Technologies</w:t>
      </w:r>
      <w:r>
        <w:t xml:space="preserve"> (Pittsburgh, PA), offrant de l’expertise en expérience numérique et en développement agile de logiciels, et </w:t>
      </w:r>
      <w:proofErr w:type="spellStart"/>
      <w:r w:rsidRPr="0033327E">
        <w:rPr>
          <w:b/>
        </w:rPr>
        <w:t>Paragon</w:t>
      </w:r>
      <w:proofErr w:type="spellEnd"/>
      <w:r w:rsidRPr="0033327E">
        <w:rPr>
          <w:b/>
        </w:rPr>
        <w:t xml:space="preserve"> Consulting</w:t>
      </w:r>
      <w:r>
        <w:t xml:space="preserve"> (Philadelphia, PA/New Jersey/New York), fournissant une expertise approfondie en santé et sciences de la vie ainsi qu’en transformation numérique et en intégration de systèmes. En Europe du Nord, ils ont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 établi à Helsinki en Finlande.</w:t>
      </w:r>
    </w:p>
    <w:p w:rsidR="00331C22" w:rsidRDefault="00331C22" w:rsidP="002314C1">
      <w:pPr>
        <w:pStyle w:val="Corpsdetexte"/>
      </w:pPr>
      <w:r>
        <w:lastRenderedPageBreak/>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Ils annoncent également leur intention de se porter acquéreurs de </w:t>
      </w:r>
      <w:proofErr w:type="spellStart"/>
      <w:r w:rsidRPr="0033327E">
        <w:rPr>
          <w:b/>
        </w:rPr>
        <w:t>TeraThink</w:t>
      </w:r>
      <w:proofErr w:type="spellEnd"/>
      <w:r>
        <w:t>, une firme de premier plan de services-conseils en technologie de l’information et en management. Cette organisation offre des services de transformation 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lastRenderedPageBreak/>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1</w:t>
      </w:r>
      <w:r w:rsidR="007064F7">
        <w:rPr>
          <w:noProof/>
        </w:rPr>
        <w:fldChar w:fldCharType="end"/>
      </w:r>
      <w:r>
        <w:t xml:space="preserve">  : Grands clients de CGI par secteur</w:t>
      </w:r>
    </w:p>
    <w:p w:rsidR="00331C22" w:rsidRDefault="00331C22" w:rsidP="00331C22">
      <w:pPr>
        <w:keepNext/>
      </w:pPr>
      <w:r w:rsidRPr="00B11609">
        <w:rPr>
          <w:noProof/>
          <w:lang w:val="fr-FR" w:eastAsia="fr-FR"/>
        </w:rPr>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2</w:t>
      </w:r>
      <w:r w:rsidR="007064F7">
        <w:rPr>
          <w:noProof/>
        </w:rPr>
        <w:fldChar w:fldCharType="end"/>
      </w:r>
      <w:r>
        <w:t xml:space="preserve"> : Grands clients de </w:t>
      </w:r>
      <w:r>
        <w:rPr>
          <w:noProof/>
        </w:rPr>
        <w:t xml:space="preserve"> CGI par secteur 2</w:t>
      </w:r>
    </w:p>
    <w:p w:rsidR="00331C22" w:rsidRPr="00802802" w:rsidRDefault="00331C22" w:rsidP="00331C22"/>
    <w:p w:rsidR="00331C22" w:rsidRDefault="00331C22" w:rsidP="00331C22">
      <w:pPr>
        <w:pStyle w:val="Titre3"/>
      </w:pPr>
      <w:bookmarkStart w:id="7" w:name="_Toc52212906"/>
      <w:r>
        <w:t>Organisation globale</w:t>
      </w:r>
      <w:bookmarkEnd w:id="7"/>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 xml:space="preserve">Asie-Pacifique GD </w:t>
      </w:r>
      <w:proofErr w:type="spellStart"/>
      <w:r>
        <w:t>CoE</w:t>
      </w:r>
      <w:proofErr w:type="spellEnd"/>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 xml:space="preserve">CGI </w:t>
      </w:r>
      <w:proofErr w:type="spellStart"/>
      <w:r>
        <w:t>Federal</w:t>
      </w:r>
      <w:proofErr w:type="spellEnd"/>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331C22" w:rsidP="002314C1">
      <w:pPr>
        <w:pStyle w:val="Corpsdetexte"/>
        <w:numPr>
          <w:ilvl w:val="0"/>
          <w:numId w:val="34"/>
        </w:numPr>
      </w:pPr>
      <w:r>
        <w:t>Royaume-Uni</w:t>
      </w:r>
    </w:p>
    <w:p w:rsidR="00331C22" w:rsidRDefault="00334329" w:rsidP="00334329">
      <w:pPr>
        <w:pStyle w:val="Titre2"/>
      </w:pPr>
      <w:bookmarkStart w:id="8" w:name="_Toc52212907"/>
      <w:r>
        <w:t>La SBU Europe De L’ouest Et Du Sud</w:t>
      </w:r>
      <w:bookmarkEnd w:id="8"/>
    </w:p>
    <w:p w:rsidR="00331C22" w:rsidRDefault="00331C22" w:rsidP="002314C1">
      <w:pPr>
        <w:pStyle w:val="Corpsdetexte"/>
      </w:pPr>
      <w:r>
        <w:t xml:space="preserve">Nous nous focaliserons sur la SBU Europe de l’Ouest et du Sud aussi appelée Western and </w:t>
      </w:r>
      <w:proofErr w:type="spellStart"/>
      <w:r>
        <w:t>Southern</w:t>
      </w:r>
      <w:proofErr w:type="spellEnd"/>
      <w:r>
        <w:t xml:space="preserve"> Europe (WSE) dont voici une représentation géographique :</w:t>
      </w:r>
    </w:p>
    <w:p w:rsidR="00331C22" w:rsidRDefault="00331C22" w:rsidP="00331C22">
      <w:pPr>
        <w:keepNext/>
      </w:pPr>
      <w:r w:rsidRPr="00883ABD">
        <w:rPr>
          <w:noProof/>
          <w:lang w:val="fr-FR" w:eastAsia="fr-FR"/>
        </w:rPr>
        <w:lastRenderedPageBreak/>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3</w:t>
      </w:r>
      <w:r w:rsidR="007064F7">
        <w:rPr>
          <w:noProof/>
        </w:rPr>
        <w:fldChar w:fldCharType="end"/>
      </w:r>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1</w:t>
      </w:r>
      <w:r w:rsidR="007064F7">
        <w:rPr>
          <w:noProof/>
        </w:rPr>
        <w:fldChar w:fldCharType="end"/>
      </w:r>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9" w:name="_Toc52212908"/>
      <w:r>
        <w:lastRenderedPageBreak/>
        <w:t>France grand ouest (FGO)</w:t>
      </w:r>
      <w:bookmarkEnd w:id="9"/>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274310" cy="2846070"/>
            <wp:effectExtent l="0" t="0" r="254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anchor>
        </w:drawing>
      </w:r>
    </w:p>
    <w:p w:rsidR="00331C22" w:rsidRPr="009F60C9"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2</w:t>
      </w:r>
      <w:r w:rsidR="007064F7">
        <w:rPr>
          <w:noProof/>
        </w:rPr>
        <w:fldChar w:fldCharType="end"/>
      </w:r>
      <w:r>
        <w:t xml:space="preserve"> : France Grand Ouest</w:t>
      </w:r>
    </w:p>
    <w:p w:rsidR="00331C22" w:rsidRDefault="00331C22" w:rsidP="00331C22">
      <w:pPr>
        <w:pStyle w:val="Titre4"/>
      </w:pPr>
      <w:r>
        <w:t>Organisation</w:t>
      </w:r>
    </w:p>
    <w:p w:rsidR="00331C22" w:rsidRDefault="00331C22" w:rsidP="002314C1">
      <w:pPr>
        <w:pStyle w:val="Corpsdetexte"/>
      </w:pPr>
      <w:r>
        <w:t xml:space="preserve">Cette BU regroupe 8 agences, qui sont regroupées en 4 « Metro </w:t>
      </w:r>
      <w:proofErr w:type="spellStart"/>
      <w:r>
        <w:t>Markets</w:t>
      </w:r>
      <w:proofErr w:type="spellEnd"/>
      <w:r>
        <w:t>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drawing>
          <wp:anchor distT="0" distB="0" distL="114300" distR="114300" simplePos="0" relativeHeight="251672576" behindDoc="0" locked="0" layoutInCell="1" allowOverlap="1">
            <wp:simplePos x="0" y="0"/>
            <wp:positionH relativeFrom="column">
              <wp:posOffset>0</wp:posOffset>
            </wp:positionH>
            <wp:positionV relativeFrom="paragraph">
              <wp:posOffset>5027295</wp:posOffset>
            </wp:positionV>
            <wp:extent cx="5274310" cy="3429000"/>
            <wp:effectExtent l="0" t="0" r="254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anchor>
        </w:drawing>
      </w:r>
    </w:p>
    <w:p w:rsidR="00331C22" w:rsidRPr="00EA2270"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4</w:t>
      </w:r>
      <w:r w:rsidR="007064F7">
        <w:rPr>
          <w:noProof/>
        </w:rPr>
        <w:fldChar w:fldCharType="end"/>
      </w:r>
      <w:r>
        <w:t xml:space="preserve"> : Metro-</w:t>
      </w:r>
      <w:proofErr w:type="spellStart"/>
      <w:r>
        <w:t>Markets</w:t>
      </w:r>
      <w:proofErr w:type="spellEnd"/>
      <w:r>
        <w:t xml:space="preserve"> et secteurs de France Grand-Ouest</w:t>
      </w:r>
    </w:p>
    <w:p w:rsidR="00331C22" w:rsidRDefault="00331C22" w:rsidP="002314C1">
      <w:pPr>
        <w:pStyle w:val="Corpsdetexte"/>
      </w:pPr>
      <w:r>
        <w:t xml:space="preserve">Mon agence d’accueil se trouve à Bordeaux, au Haillan, et j’ai été affecté au secteur Bordeaux-LBP (Bordeaux-La Banque Postale) spécialisée </w:t>
      </w:r>
      <w:r>
        <w:lastRenderedPageBreak/>
        <w:t>dans les services financiers.</w:t>
      </w:r>
    </w:p>
    <w:p w:rsidR="00331C22" w:rsidRDefault="00331C22" w:rsidP="00331C22">
      <w:pPr>
        <w:pStyle w:val="Titre2"/>
      </w:pPr>
      <w:bookmarkStart w:id="10" w:name="_Toc52212909"/>
      <w:r>
        <w:t>Agence de Bordeaux : CGI Bordeaux-LBP</w:t>
      </w:r>
      <w:bookmarkEnd w:id="10"/>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anchor distT="0" distB="0" distL="114300" distR="114300" simplePos="0" relativeHeight="251671552" behindDoc="0" locked="0" layoutInCell="1" allowOverlap="1">
            <wp:simplePos x="0" y="0"/>
            <wp:positionH relativeFrom="column">
              <wp:posOffset>0</wp:posOffset>
            </wp:positionH>
            <wp:positionV relativeFrom="paragraph">
              <wp:posOffset>-1905</wp:posOffset>
            </wp:positionV>
            <wp:extent cx="5274310" cy="2811780"/>
            <wp:effectExtent l="0" t="0" r="254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anchor>
        </w:drawing>
      </w:r>
    </w:p>
    <w:p w:rsidR="00331C22"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3</w:t>
      </w:r>
      <w:r w:rsidR="007064F7">
        <w:rPr>
          <w:noProof/>
        </w:rPr>
        <w:fldChar w:fldCharType="end"/>
      </w:r>
      <w:r>
        <w:t xml:space="preserve"> : Secteur Bordeaux-LBP</w:t>
      </w:r>
    </w:p>
    <w:p w:rsidR="002314C1" w:rsidRDefault="002314C1" w:rsidP="002314C1">
      <w:pPr>
        <w:pStyle w:val="Corpsdetexte"/>
      </w:pPr>
    </w:p>
    <w:p w:rsidR="00331C22" w:rsidRDefault="002314C1" w:rsidP="002314C1">
      <w:pPr>
        <w:pStyle w:val="Corpsdetexte"/>
      </w:pPr>
      <w:r>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331C22" w:rsidRDefault="006324A2" w:rsidP="00331C22">
      <w:pPr>
        <w:pStyle w:val="Titre2"/>
      </w:pPr>
      <w:bookmarkStart w:id="11" w:name="_Toc52212910"/>
      <w:r>
        <w:t>Le Projet de Tierce Maintenance Applicative</w:t>
      </w:r>
      <w:r w:rsidR="00331C22">
        <w:t xml:space="preserve"> (TMA) Meta4 PeopleNet</w:t>
      </w:r>
      <w:bookmarkEnd w:id="11"/>
      <w:r w:rsidR="00331C22">
        <w:t xml:space="preserve"> </w:t>
      </w: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présenté l’équipe, les clients pour lesquels nous travaillons</w:t>
      </w:r>
      <w:r w:rsidR="00C844CB">
        <w:t>, ma place au sein du projet</w:t>
      </w:r>
      <w:r w:rsidR="00491092">
        <w:t xml:space="preserve"> et enfin le progiciel </w:t>
      </w:r>
      <w:proofErr w:type="spellStart"/>
      <w:r w:rsidR="00491092">
        <w:t>PeopleNet</w:t>
      </w:r>
      <w:proofErr w:type="spellEnd"/>
      <w:r w:rsidR="00491092">
        <w:t xml:space="preserve"> sur lequel j’ai travaillé tout au long de mon alternance.</w:t>
      </w:r>
    </w:p>
    <w:p w:rsidR="006324A2" w:rsidRDefault="006324A2" w:rsidP="006324A2">
      <w:pPr>
        <w:pStyle w:val="Titre3"/>
      </w:pPr>
      <w:bookmarkStart w:id="12" w:name="_Toc52212911"/>
      <w:r>
        <w:t>L’histoire et la raison d’etre du projet</w:t>
      </w:r>
      <w:bookmarkEnd w:id="12"/>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w:t>
      </w:r>
      <w:proofErr w:type="spellStart"/>
      <w:r>
        <w:t>Logica</w:t>
      </w:r>
      <w:proofErr w:type="spellEnd"/>
      <w:r>
        <w:t xml:space="preserve"> à l’époque) de Paris et de Bordeaux</w:t>
      </w:r>
      <w:r w:rsidR="00491092">
        <w:t xml:space="preserve">, c’est donc un projet historique hérité de la fusion de CGI avec </w:t>
      </w:r>
      <w:proofErr w:type="spellStart"/>
      <w:r w:rsidR="00491092">
        <w:t>Logica</w:t>
      </w:r>
      <w:proofErr w:type="spellEnd"/>
      <w:r>
        <w:t>.</w:t>
      </w:r>
    </w:p>
    <w:p w:rsidR="006324A2" w:rsidRDefault="006324A2" w:rsidP="006324A2">
      <w:pPr>
        <w:pStyle w:val="Corpsdetexte"/>
      </w:pPr>
      <w:r>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 xml:space="preserve">le progiciel </w:t>
      </w:r>
      <w:proofErr w:type="spellStart"/>
      <w:r w:rsidRPr="00491092">
        <w:rPr>
          <w:b/>
        </w:rPr>
        <w:t>PeopleNet</w:t>
      </w:r>
      <w:proofErr w:type="spellEnd"/>
      <w:r w:rsidRPr="00491092">
        <w:rPr>
          <w:b/>
        </w:rPr>
        <w:t xml:space="preserve"> de META4</w:t>
      </w:r>
      <w:r>
        <w:t xml:space="preserve">. </w:t>
      </w:r>
    </w:p>
    <w:p w:rsidR="006324A2" w:rsidRDefault="006324A2" w:rsidP="006324A2">
      <w:pPr>
        <w:pStyle w:val="Corpsdetexte"/>
      </w:pPr>
      <w:r>
        <w:lastRenderedPageBreak/>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6324A2">
      <w:pPr>
        <w:pStyle w:val="Titre3"/>
      </w:pPr>
      <w:bookmarkStart w:id="13" w:name="_Toc52212912"/>
      <w:r>
        <w:t>L’équipe du projet</w:t>
      </w:r>
      <w:bookmarkEnd w:id="13"/>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 xml:space="preserve">Ils sont tous considérés comme expert </w:t>
      </w:r>
      <w:proofErr w:type="spellStart"/>
      <w:r>
        <w:t>PeopleNet</w:t>
      </w:r>
      <w:proofErr w:type="spellEnd"/>
      <w:r>
        <w:t>.</w:t>
      </w:r>
    </w:p>
    <w:p w:rsidR="001311C9" w:rsidRDefault="00331C22" w:rsidP="001311C9">
      <w:pPr>
        <w:pStyle w:val="Corpsdetexte"/>
      </w:pPr>
      <w:r>
        <w:t>Le plus ancien</w:t>
      </w:r>
      <w:r w:rsidR="00D7719D">
        <w:t xml:space="preserve"> expert</w:t>
      </w:r>
      <w:r w:rsidR="001311C9">
        <w:t>,</w:t>
      </w:r>
      <w:r>
        <w:t xml:space="preserve"> </w:t>
      </w:r>
      <w:proofErr w:type="spellStart"/>
      <w:r>
        <w:t>Jean-Phillipe</w:t>
      </w:r>
      <w:proofErr w:type="spellEnd"/>
      <w:r>
        <w:t xml:space="preserv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proofErr w:type="spellStart"/>
      <w:r w:rsidR="003D7858">
        <w:t>Fremaux</w:t>
      </w:r>
      <w:proofErr w:type="spellEnd"/>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proofErr w:type="spellStart"/>
      <w:r w:rsidR="00331C22">
        <w:t>PeopleNet</w:t>
      </w:r>
      <w:proofErr w:type="spellEnd"/>
      <w:r w:rsidR="00331C22">
        <w:t xml:space="preserve">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laquelle en temps qu’alternant, toutes mes communications (mail, conclusions d’analyse…) doivent passées par la validation du chargé de projet</w:t>
      </w:r>
      <w:r>
        <w:t xml:space="preserve">. </w:t>
      </w:r>
    </w:p>
    <w:p w:rsidR="007A5999" w:rsidRDefault="00331C22" w:rsidP="001311C9">
      <w:pPr>
        <w:pStyle w:val="Corpsdetexte"/>
      </w:pPr>
      <w:r>
        <w:t xml:space="preserve">Ainsi chaque membre de l’équipe porte différentes casquettes qui seraient, sur d’autre projets, portées par différentes personnes, chaque membre est donc polyvalent dans son </w:t>
      </w:r>
      <w:r>
        <w:lastRenderedPageBreak/>
        <w:t>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6324A2">
      <w:pPr>
        <w:pStyle w:val="Titre3"/>
      </w:pPr>
      <w:bookmarkStart w:id="14" w:name="_Toc52212913"/>
      <w:r>
        <w:t>N</w:t>
      </w:r>
      <w:r w:rsidR="00CF608E">
        <w:t>os</w:t>
      </w:r>
      <w:r w:rsidR="00331C22">
        <w:t xml:space="preserve"> </w:t>
      </w:r>
      <w:r w:rsidR="00BE3C4E">
        <w:t>Clients</w:t>
      </w:r>
      <w:r w:rsidR="00331C22">
        <w:t> :</w:t>
      </w:r>
      <w:bookmarkEnd w:id="14"/>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184E3F">
      <w:pPr>
        <w:pStyle w:val="Titre4"/>
      </w:pPr>
      <w:r>
        <w:t>La Caisse de retraite</w:t>
      </w:r>
      <w:r w:rsidR="00BE3C4E">
        <w:t xml:space="preserve"> (CDR)</w:t>
      </w:r>
      <w:r>
        <w:t> :</w:t>
      </w:r>
    </w:p>
    <w:p w:rsidR="00184E3F"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w:t>
      </w:r>
    </w:p>
    <w:p w:rsidR="00184E3F" w:rsidRDefault="00184E3F" w:rsidP="00184E3F">
      <w:pPr>
        <w:pStyle w:val="Titre5"/>
      </w:pPr>
      <w:r>
        <w:t>Le Projet TMA Meta4 de la CDR : Projet OCAPI</w:t>
      </w:r>
    </w:p>
    <w:p w:rsidR="00162439" w:rsidRDefault="00184E3F" w:rsidP="00AF2750">
      <w:pPr>
        <w:pStyle w:val="Corpsdetexte"/>
      </w:pPr>
      <w:r w:rsidRPr="00184E3F">
        <w:t>Le projet OCAPI consist</w:t>
      </w:r>
      <w:r w:rsidR="00162439">
        <w:t>ait</w:t>
      </w:r>
      <w:r w:rsidRPr="00184E3F">
        <w:t xml:space="preserve"> à refondre le système de paiement des retraites des 9 fonds gérés par </w:t>
      </w:r>
      <w:r w:rsidR="00162439">
        <w:t>la CDR</w:t>
      </w:r>
      <w:r w:rsidRPr="00184E3F">
        <w:t xml:space="preserve">, </w:t>
      </w:r>
      <w:r>
        <w:t>auparavant</w:t>
      </w:r>
      <w:r w:rsidRPr="00184E3F">
        <w:t xml:space="preserve"> sous SIGAGIP, dont la cible est sur le progiciel Méta4</w:t>
      </w:r>
      <w:r>
        <w:t>(</w:t>
      </w:r>
      <w:proofErr w:type="spellStart"/>
      <w:r>
        <w:t>PeopleNet</w:t>
      </w:r>
      <w:proofErr w:type="spellEnd"/>
      <w:r>
        <w:t>)</w:t>
      </w:r>
      <w:r w:rsidRPr="00184E3F">
        <w:t xml:space="preserve">. </w:t>
      </w:r>
    </w:p>
    <w:p w:rsidR="00184E3F" w:rsidRDefault="00184E3F" w:rsidP="00AF2750">
      <w:pPr>
        <w:pStyle w:val="Corpsdetexte"/>
      </w:pPr>
      <w:r w:rsidRPr="00184E3F">
        <w:t>Il est décomposé en plusieurs parties (dont la migration de données par exemple).</w:t>
      </w:r>
    </w:p>
    <w:p w:rsidR="00184E3F" w:rsidRDefault="00184E3F" w:rsidP="00AF2750">
      <w:pPr>
        <w:pStyle w:val="Corpsdetexte"/>
      </w:pPr>
      <w:r w:rsidRPr="00184E3F">
        <w:t>Le C</w:t>
      </w:r>
      <w:r>
        <w:t xml:space="preserve">entre de </w:t>
      </w:r>
      <w:r w:rsidRPr="00184E3F">
        <w:t>S</w:t>
      </w:r>
      <w:r>
        <w:t>ervice</w:t>
      </w:r>
      <w:r w:rsidRPr="00184E3F">
        <w:t xml:space="preserve"> OCAPI </w:t>
      </w:r>
      <w:r w:rsidR="00162439">
        <w:t xml:space="preserve">dont nous faisons partis </w:t>
      </w:r>
      <w:r w:rsidRPr="00184E3F">
        <w:t>a été créé pour prendre en charge les activités suivantes sur la partie Méta4 : conception fonctionnelle détaillée, conception technique, réalisation tests unitaires, tests d’assemblage.</w:t>
      </w:r>
      <w:r w:rsidR="00162439">
        <w:t xml:space="preserve"> </w:t>
      </w:r>
    </w:p>
    <w:p w:rsidR="00DB614A" w:rsidRPr="00AF2750" w:rsidRDefault="00D82CB0" w:rsidP="00AF2750">
      <w:pPr>
        <w:pStyle w:val="Corpsdetexte"/>
      </w:pPr>
      <w:r>
        <w:t>T</w:t>
      </w:r>
      <w:r w:rsidR="00DB614A">
        <w:t xml:space="preserve">ous ces fonds ont des règles de calcul en commun mais également chacun leurs spécificités, d’où l’emploie de </w:t>
      </w:r>
      <w:proofErr w:type="spellStart"/>
      <w:r w:rsidR="00DB614A">
        <w:t>PeopleNet</w:t>
      </w:r>
      <w:proofErr w:type="spellEnd"/>
      <w:r w:rsidR="00DB614A">
        <w:t xml:space="preserve"> fonctionnant </w:t>
      </w:r>
      <w:r w:rsidR="00720975">
        <w:t>grâce au</w:t>
      </w:r>
      <w:r w:rsidR="00DB614A">
        <w:t xml:space="preserve"> paradigme de la programmation objet permettant la surcharge des règles de calcul communes</w:t>
      </w:r>
      <w:r>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lastRenderedPageBreak/>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5</w:t>
      </w:r>
      <w:r w:rsidR="007064F7">
        <w:rPr>
          <w:noProof/>
        </w:rPr>
        <w:fldChar w:fldCharType="end"/>
      </w:r>
      <w:r>
        <w:t>: Nos interlocuteurs à la caisse de retraite</w:t>
      </w:r>
    </w:p>
    <w:p w:rsidR="001466C4" w:rsidRPr="001466C4" w:rsidRDefault="001466C4" w:rsidP="001466C4"/>
    <w:p w:rsidR="001466C4" w:rsidRDefault="001466C4" w:rsidP="00076EF3">
      <w:pPr>
        <w:pStyle w:val="Corpsdetexte"/>
      </w:pPr>
    </w:p>
    <w:p w:rsidR="001466C4" w:rsidRDefault="00162439" w:rsidP="00076EF3">
      <w:pPr>
        <w:pStyle w:val="Corpsdetexte"/>
      </w:pPr>
      <w:r>
        <w:t xml:space="preserve">Le projet est aujourd’hui dans </w:t>
      </w:r>
      <w:r w:rsidR="00C418DD">
        <w:t>sa</w:t>
      </w:r>
      <w:r>
        <w:t xml:space="preserve"> phase de maintien applicatif. C’est pou</w:t>
      </w:r>
      <w:r w:rsidR="00C418DD">
        <w:t>r cela qu’en</w:t>
      </w:r>
      <w:r w:rsidR="00DB614A">
        <w:t xml:space="preserve"> tant que centre d’expertise Meta4 </w:t>
      </w:r>
      <w:proofErr w:type="spellStart"/>
      <w:r w:rsidR="00DB614A">
        <w:t>PeopleNet</w:t>
      </w:r>
      <w:proofErr w:type="spellEnd"/>
      <w:r w:rsidR="00DB614A">
        <w:t>, notre</w:t>
      </w:r>
      <w:r w:rsidR="00E4627A">
        <w:t xml:space="preserve"> rôle est </w:t>
      </w:r>
      <w:r w:rsidR="00DB614A">
        <w:t>d’assurer le</w:t>
      </w:r>
      <w:r w:rsidR="00E4627A">
        <w:t xml:space="preserve"> MCO du moteur de calcul </w:t>
      </w:r>
      <w:r w:rsidR="00DE330E">
        <w:t xml:space="preserve">OC1 </w:t>
      </w:r>
      <w:r w:rsidR="00184E3F">
        <w:t>qui tiens un rôle central dans le SI de la CDR :</w:t>
      </w: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r w:rsidR="007064F7">
        <w:fldChar w:fldCharType="begin"/>
      </w:r>
      <w:r w:rsidR="007064F7">
        <w:instrText xml:space="preserve"> SEQ Figure \* ARABIC </w:instrText>
      </w:r>
      <w:r w:rsidR="007064F7">
        <w:fldChar w:fldCharType="separate"/>
      </w:r>
      <w:r w:rsidR="00845961">
        <w:rPr>
          <w:noProof/>
        </w:rPr>
        <w:t>6</w:t>
      </w:r>
      <w:r w:rsidR="007064F7">
        <w:rPr>
          <w:noProof/>
        </w:rPr>
        <w:fldChar w:fldCharType="end"/>
      </w:r>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184E3F" w:rsidRDefault="00184E3F" w:rsidP="001466C4">
      <w:pPr>
        <w:pStyle w:val="Corpsdetexte"/>
      </w:pPr>
    </w:p>
    <w:p w:rsidR="00582E8E" w:rsidRDefault="00582E8E" w:rsidP="001466C4">
      <w:pPr>
        <w:pStyle w:val="Corpsdetexte"/>
      </w:pPr>
      <w:r>
        <w:t xml:space="preserve">Nous sommes </w:t>
      </w:r>
      <w:r w:rsidR="00C418DD">
        <w:t xml:space="preserve">donc </w:t>
      </w:r>
      <w:r>
        <w:t>sollicités via des tickets de remontés d’anomalies</w:t>
      </w:r>
      <w:r w:rsidR="00C418DD">
        <w:t xml:space="preserve"> et de bugs</w:t>
      </w:r>
      <w:r>
        <w:t xml:space="preserve"> rapporté</w:t>
      </w:r>
      <w:r w:rsidR="00C418DD">
        <w:t>s</w:t>
      </w:r>
      <w:r>
        <w:t xml:space="preserve"> par les utilisateurs finaux par le biais </w:t>
      </w:r>
      <w:r w:rsidR="00720975">
        <w:t>de la DEI.</w:t>
      </w:r>
    </w:p>
    <w:p w:rsidR="001466C4" w:rsidRPr="00CE0181" w:rsidRDefault="009E69F1" w:rsidP="001466C4">
      <w:pPr>
        <w:pStyle w:val="Corpsdetexte"/>
        <w:rPr>
          <w:b/>
        </w:rPr>
      </w:pPr>
      <w:r>
        <w:lastRenderedPageBreak/>
        <w:t>Au mois de Juin, CDR nous a confié un nouveau projet</w:t>
      </w:r>
      <w:r w:rsidR="00C418DD">
        <w:t xml:space="preserve"> d’ampleur</w:t>
      </w:r>
      <w:r>
        <w:t>, celui d’intégrer dans</w:t>
      </w:r>
      <w:r w:rsidR="00C418DD">
        <w:t xml:space="preserve"> OCAPI pour le périmètre Méta4</w:t>
      </w:r>
      <w:r>
        <w:t xml:space="preserve">, un nouveau </w:t>
      </w:r>
      <w:r w:rsidR="00C418DD">
        <w:t xml:space="preserve">gros </w:t>
      </w:r>
      <w:r>
        <w:t>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AF2750">
      <w:pPr>
        <w:pStyle w:val="Titre4"/>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w:t>
      </w:r>
      <w:proofErr w:type="spellStart"/>
      <w:r>
        <w:t>PeopleNet</w:t>
      </w:r>
      <w:proofErr w:type="spellEnd"/>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 xml:space="preserve">Ces deux livraisons prennent la forme d’un package contenant le script de modification de la base de donnée de </w:t>
      </w:r>
      <w:proofErr w:type="spellStart"/>
      <w:r w:rsidRPr="00C844CB">
        <w:rPr>
          <w:highlight w:val="yellow"/>
        </w:rPr>
        <w:t>PeopleNet</w:t>
      </w:r>
      <w:proofErr w:type="spellEnd"/>
      <w:r w:rsidRPr="00C844CB">
        <w:rPr>
          <w:highlight w:val="yellow"/>
        </w:rPr>
        <w:t xml:space="preserve">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w:t>
      </w:r>
      <w:r w:rsidR="00C418DD">
        <w:rPr>
          <w:highlight w:val="yellow"/>
        </w:rPr>
        <w:t>es</w:t>
      </w:r>
      <w:r w:rsidRPr="00C844CB">
        <w:rPr>
          <w:highlight w:val="yellow"/>
        </w:rPr>
        <w:t xml:space="preserve"> recett</w:t>
      </w:r>
      <w:r w:rsidR="00C418DD">
        <w:rPr>
          <w:highlight w:val="yellow"/>
        </w:rPr>
        <w:t>es</w:t>
      </w:r>
      <w:r w:rsidRPr="00C844CB">
        <w:rPr>
          <w:highlight w:val="yellow"/>
        </w:rPr>
        <w:t xml:space="preserve"> et enfin l’installer en production grâce à l’outil </w:t>
      </w:r>
      <w:proofErr w:type="spellStart"/>
      <w:r w:rsidRPr="00C844CB">
        <w:rPr>
          <w:highlight w:val="yellow"/>
        </w:rPr>
        <w:t>RamDL</w:t>
      </w:r>
      <w:proofErr w:type="spellEnd"/>
      <w:r w:rsidRPr="00C844CB">
        <w:rPr>
          <w:highlight w:val="yellow"/>
        </w:rPr>
        <w:t xml:space="preserve">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w:t>
      </w:r>
      <w:r w:rsidRPr="00C844CB">
        <w:rPr>
          <w:highlight w:val="yellow"/>
        </w:rPr>
        <w:lastRenderedPageBreak/>
        <w:t>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C844CB">
      <w:pPr>
        <w:pStyle w:val="Titre3"/>
      </w:pPr>
      <w:bookmarkStart w:id="15" w:name="_Toc52212914"/>
      <w:r>
        <w:t>Ma place au sein du projet</w:t>
      </w:r>
      <w:bookmarkEnd w:id="15"/>
    </w:p>
    <w:p w:rsidR="00C844CB" w:rsidRDefault="00C844CB" w:rsidP="00C844CB">
      <w:pPr>
        <w:pStyle w:val="Corpsdetexte"/>
      </w:pPr>
    </w:p>
    <w:p w:rsidR="00162439"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w:t>
      </w:r>
      <w:proofErr w:type="spellStart"/>
      <w:r w:rsidR="00CB0F8C">
        <w:t>PeopleNet</w:t>
      </w:r>
      <w:proofErr w:type="spellEnd"/>
      <w:r w:rsidR="00CB0F8C">
        <w:t xml:space="preserve"> comme le sont pre</w:t>
      </w:r>
      <w:r w:rsidR="0056475D">
        <w:t xml:space="preserve">sque tous les membres du projet. </w:t>
      </w:r>
    </w:p>
    <w:p w:rsidR="00C17534" w:rsidRDefault="0056475D" w:rsidP="00C844CB">
      <w:pPr>
        <w:pStyle w:val="Corpsdetexte"/>
      </w:pPr>
      <w:r>
        <w:t>J</w:t>
      </w:r>
      <w:r w:rsidR="00CB0F8C">
        <w:t>’ai donc suivi une formation sur machine virtuelle</w:t>
      </w:r>
      <w:r>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t>s pour le périmètre de la paie française</w:t>
      </w:r>
      <w:r w:rsidR="00D479B1">
        <w:t xml:space="preserve">. </w:t>
      </w:r>
    </w:p>
    <w:p w:rsidR="0056475D" w:rsidRDefault="00D479B1" w:rsidP="00C844CB">
      <w:pPr>
        <w:pStyle w:val="Corpsdetexte"/>
      </w:pPr>
      <w:r>
        <w:t>Puis</w:t>
      </w:r>
      <w:r w:rsidR="00C17534">
        <w:t>,</w:t>
      </w:r>
      <w:r>
        <w:t xml:space="preserve"> la période de confinement liée à la crise sanitaire ayant entrainé une baisse de charge, j’ai été mis en activité partielle.</w:t>
      </w:r>
    </w:p>
    <w:p w:rsidR="00162439" w:rsidRDefault="00D479B1" w:rsidP="00C844CB">
      <w:pPr>
        <w:pStyle w:val="Corpsdetexte"/>
      </w:pPr>
      <w:r>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w:t>
      </w:r>
      <w:proofErr w:type="spellStart"/>
      <w:r>
        <w:t>PeopleNet</w:t>
      </w:r>
      <w:proofErr w:type="spellEnd"/>
      <w:r w:rsidR="0056475D">
        <w:t>.</w:t>
      </w:r>
      <w:r>
        <w:t xml:space="preserve"> </w:t>
      </w:r>
      <w:r w:rsidR="0056475D">
        <w:t>T</w:t>
      </w:r>
      <w:r>
        <w:t xml:space="preserve">rès différente de celle de la paie française </w:t>
      </w:r>
      <w:r w:rsidR="00123D61">
        <w:t xml:space="preserve">puisqu’elle contient beaucoup plus de traitement hors paie que les autres clients. </w:t>
      </w:r>
    </w:p>
    <w:p w:rsidR="00CB0F8C" w:rsidRDefault="00123D61" w:rsidP="00C844CB">
      <w:pPr>
        <w:pStyle w:val="Corpsdetexte"/>
      </w:pPr>
      <w:r>
        <w:t xml:space="preserve">Ceci, </w:t>
      </w:r>
      <w:r w:rsidR="00D479B1">
        <w:t>dans l’optique de me faire participer</w:t>
      </w:r>
      <w:r w:rsidR="009846C5">
        <w:t xml:space="preserve"> au développement du projet SRE pour lequel ils m’ont recruté pour les deux prochaines années à minima.</w:t>
      </w:r>
    </w:p>
    <w:p w:rsidR="00123D61" w:rsidRDefault="000279F9" w:rsidP="000279F9">
      <w:pPr>
        <w:pStyle w:val="Titre2"/>
      </w:pPr>
      <w:bookmarkStart w:id="16" w:name="_Toc52212915"/>
      <w:r>
        <w:t>Les outils du projet</w:t>
      </w:r>
      <w:bookmarkEnd w:id="16"/>
    </w:p>
    <w:p w:rsidR="000279F9" w:rsidRDefault="000279F9" w:rsidP="000279F9">
      <w:pPr>
        <w:pStyle w:val="Corpsdetexte"/>
      </w:pPr>
      <w:r>
        <w:t xml:space="preserve">Sur le projet TMA Meta4, nous sommes amenés à travailler principalement sur le progiciel </w:t>
      </w:r>
      <w:proofErr w:type="spellStart"/>
      <w:r>
        <w:t>PeopleNet</w:t>
      </w:r>
      <w:proofErr w:type="spellEnd"/>
      <w:r>
        <w:t xml:space="preserve"> de Meta4 et nous utilisons RAMDL pour l’exécution de requêtes sur les bases de données des différents environnements sur les</w:t>
      </w:r>
      <w:r w:rsidR="00B65F4C">
        <w:t>quels le progiciel est installé</w:t>
      </w:r>
      <w:r>
        <w:t>.</w:t>
      </w:r>
    </w:p>
    <w:p w:rsidR="000279F9" w:rsidRDefault="000279F9" w:rsidP="000279F9">
      <w:pPr>
        <w:pStyle w:val="Corpsdetexte"/>
      </w:pPr>
      <w:r>
        <w:t>Voici, une description des principaux éléments utilisés lors de mon alternance.</w:t>
      </w:r>
    </w:p>
    <w:p w:rsidR="000279F9" w:rsidRPr="000279F9" w:rsidRDefault="000279F9" w:rsidP="000279F9">
      <w:pPr>
        <w:pStyle w:val="Corpsdetexte"/>
      </w:pPr>
    </w:p>
    <w:p w:rsidR="00123D61" w:rsidRDefault="00123D61" w:rsidP="00123D61">
      <w:pPr>
        <w:pStyle w:val="Titre3"/>
      </w:pPr>
      <w:bookmarkStart w:id="17" w:name="_Toc52212916"/>
      <w:r>
        <w:t>Le progiciel PeopleNet de Meta4</w:t>
      </w:r>
      <w:bookmarkEnd w:id="17"/>
      <w:r>
        <w:t xml:space="preserve"> </w:t>
      </w:r>
    </w:p>
    <w:p w:rsidR="00123D61" w:rsidRPr="00123D61" w:rsidRDefault="00123D61" w:rsidP="00123D61">
      <w:pPr>
        <w:pStyle w:val="Corpsdetexte"/>
      </w:pPr>
    </w:p>
    <w:p w:rsidR="00123D61" w:rsidRDefault="00123D61" w:rsidP="00123D61">
      <w:pPr>
        <w:pStyle w:val="Corpsdetexte"/>
      </w:pPr>
      <w:proofErr w:type="spellStart"/>
      <w:r>
        <w:t>PeopleNet</w:t>
      </w:r>
      <w:proofErr w:type="spellEnd"/>
      <w:r>
        <w: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00B65F4C">
        <w:t>OBL</w:t>
      </w:r>
      <w:r>
        <w:t xml:space="preserve">), de modification des briques du progiciel, le tout avec un langage objet propriétaire utilisant la syntaxe du Visual Basic, le </w:t>
      </w:r>
      <w:r w:rsidRPr="00123D61">
        <w:rPr>
          <w:b/>
        </w:rPr>
        <w:t>LN4</w:t>
      </w:r>
      <w:r>
        <w:t xml:space="preserve">. Il s’appuie sur des fonctions en C++ pour toute la partie bas niveau du progiciel, </w:t>
      </w:r>
      <w:r>
        <w:lastRenderedPageBreak/>
        <w:t>comme par exemple le charge</w:t>
      </w:r>
      <w:r w:rsidR="00B7580A">
        <w:t>ment et la destruction des bloc</w:t>
      </w:r>
      <w:r>
        <w:t xml:space="preserve">s de données représentés par des </w:t>
      </w:r>
      <w:proofErr w:type="spellStart"/>
      <w:r w:rsidR="009B6B5D">
        <w:t>Node</w:t>
      </w:r>
      <w:r>
        <w:t>s</w:t>
      </w:r>
      <w:proofErr w:type="spellEnd"/>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proofErr w:type="spellStart"/>
      <w:r w:rsidR="009B6B5D">
        <w:t>node</w:t>
      </w:r>
      <w:r w:rsidR="00C5091D">
        <w:t>s</w:t>
      </w:r>
      <w:proofErr w:type="spellEnd"/>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Le fonctionnement technique plus approfondi est décrit ci-dessous.</w:t>
      </w:r>
    </w:p>
    <w:p w:rsidR="00123D61" w:rsidRDefault="00123D61" w:rsidP="00123D61">
      <w:pPr>
        <w:pStyle w:val="Titre4"/>
      </w:pPr>
      <w:r>
        <w:t xml:space="preserve">Architecture de </w:t>
      </w:r>
      <w:proofErr w:type="spellStart"/>
      <w:r>
        <w:t>PeopleNet</w:t>
      </w:r>
      <w:proofErr w:type="spellEnd"/>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123D61">
      <w:pPr>
        <w:pStyle w:val="Titre5"/>
      </w:pPr>
      <w:r>
        <w:t>Une base de donnée physique</w:t>
      </w:r>
    </w:p>
    <w:p w:rsidR="00123D61" w:rsidRPr="00412DC8" w:rsidRDefault="00123D61" w:rsidP="00B7580A">
      <w:pPr>
        <w:pStyle w:val="Corpsdetexte"/>
      </w:pPr>
      <w:r w:rsidRPr="00412DC8">
        <w:rPr>
          <w:highlight w:val="yellow"/>
        </w:rPr>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123D61">
      <w:pPr>
        <w:pStyle w:val="Titre5"/>
      </w:pPr>
      <w:r>
        <w:t>Une couche logique</w:t>
      </w:r>
    </w:p>
    <w:p w:rsidR="00123D61" w:rsidRDefault="008037AA" w:rsidP="00B7580A">
      <w:pPr>
        <w:pStyle w:val="Corpsdetexte"/>
      </w:pPr>
      <w:r>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123D61">
      <w:pPr>
        <w:pStyle w:val="Titre5"/>
      </w:pPr>
      <w:r>
        <w:t xml:space="preserve">Une </w:t>
      </w:r>
      <w:r w:rsidRPr="00A27A8B">
        <w:t>couche</w:t>
      </w:r>
      <w:r>
        <w:t xml:space="preserve"> applicative</w:t>
      </w:r>
    </w:p>
    <w:p w:rsidR="00123D61" w:rsidRPr="00B7580A" w:rsidRDefault="00123D61" w:rsidP="00B7580A">
      <w:pPr>
        <w:pStyle w:val="Corpsdetexte"/>
      </w:pPr>
      <w:r w:rsidRPr="00B7580A">
        <w:t>La couche applicative contient tous les composants du progiciel, en voici une présentation conceptuelle :</w:t>
      </w:r>
    </w:p>
    <w:p w:rsidR="00123D61" w:rsidRDefault="00123D61" w:rsidP="000D23C2">
      <w:pPr>
        <w:pStyle w:val="Titre6"/>
      </w:pPr>
      <w:r>
        <w:t>Les Meta4 Objets</w:t>
      </w:r>
    </w:p>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proofErr w:type="spellStart"/>
      <w:r w:rsidR="009B6B5D">
        <w:t>Node</w:t>
      </w:r>
      <w:r w:rsidR="00B7580A">
        <w:t>s</w:t>
      </w:r>
      <w:proofErr w:type="spellEnd"/>
      <w:r w:rsidR="00B7580A">
        <w:t xml:space="preserve">, d’une </w:t>
      </w:r>
      <w:proofErr w:type="spellStart"/>
      <w:r w:rsidR="009B6B5D">
        <w:t>Node</w:t>
      </w:r>
      <w:proofErr w:type="spellEnd"/>
      <w:r w:rsidR="00B7580A">
        <w:t xml:space="preserve"> Structure et potentiellement d’autres </w:t>
      </w:r>
      <w:proofErr w:type="spellStart"/>
      <w:r w:rsidR="009B6B5D">
        <w:t>Node</w:t>
      </w:r>
      <w:r>
        <w:t>s</w:t>
      </w:r>
      <w:proofErr w:type="spellEnd"/>
      <w:r w:rsidR="00B7580A">
        <w:t xml:space="preserve"> ayant eux même une </w:t>
      </w:r>
      <w:proofErr w:type="spellStart"/>
      <w:r w:rsidR="009B6B5D">
        <w:t>Node</w:t>
      </w:r>
      <w:proofErr w:type="spellEnd"/>
      <w:r w:rsidR="00B7580A">
        <w:t xml:space="preserve"> S</w:t>
      </w:r>
      <w:r>
        <w:t>tructure</w:t>
      </w:r>
      <w:r w:rsidR="00B7580A">
        <w:t xml:space="preserve"> etc..</w:t>
      </w:r>
      <w:r>
        <w:t xml:space="preserve">. </w:t>
      </w:r>
    </w:p>
    <w:p w:rsidR="00123D61" w:rsidRPr="005D4739" w:rsidRDefault="00123D61" w:rsidP="00B7580A">
      <w:pPr>
        <w:pStyle w:val="Corpsdetexte"/>
      </w:pPr>
      <w:r>
        <w:t>Un Meta4 Objet correspond à un traitement complet, un moteur de calcul ou une présentation/écran du progiciel</w:t>
      </w:r>
      <w:r w:rsidR="00B7580A">
        <w:t xml:space="preserve"> par exemple</w:t>
      </w:r>
      <w:r>
        <w:t>.</w:t>
      </w:r>
    </w:p>
    <w:p w:rsidR="00123D61" w:rsidRDefault="00123D61" w:rsidP="000D23C2">
      <w:pPr>
        <w:pStyle w:val="Titre6"/>
      </w:pPr>
      <w:r>
        <w:t xml:space="preserve">Les </w:t>
      </w:r>
      <w:proofErr w:type="spellStart"/>
      <w:r w:rsidR="009B6B5D">
        <w:t>Node</w:t>
      </w:r>
      <w:r>
        <w:t>s</w:t>
      </w:r>
      <w:proofErr w:type="spellEnd"/>
      <w:r>
        <w:t xml:space="preserve"> et les </w:t>
      </w:r>
      <w:proofErr w:type="spellStart"/>
      <w:r w:rsidR="009B6B5D">
        <w:t>Node</w:t>
      </w:r>
      <w:r>
        <w:t>s</w:t>
      </w:r>
      <w:proofErr w:type="spellEnd"/>
      <w:r>
        <w:t xml:space="preserve"> Structures</w:t>
      </w:r>
    </w:p>
    <w:p w:rsidR="00123D61" w:rsidRDefault="00123D61" w:rsidP="00B7580A">
      <w:pPr>
        <w:pStyle w:val="Corpsdetexte"/>
      </w:pPr>
      <w:r>
        <w:t xml:space="preserve">Les </w:t>
      </w:r>
      <w:proofErr w:type="spellStart"/>
      <w:r w:rsidR="009B6B5D">
        <w:t>node</w:t>
      </w:r>
      <w:r>
        <w:t>s</w:t>
      </w:r>
      <w:proofErr w:type="spellEnd"/>
      <w:r>
        <w:t xml:space="preserve">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xml:space="preserve">. Ils peuvent également être des nœuds dis libres, c’est-à-dire qu’il ne sont pas liés au chargement du M4O </w:t>
      </w:r>
      <w:r>
        <w:lastRenderedPageBreak/>
        <w:t>(Meta4Object) mais restent disponible pour un appel de ceux-ci par les autres nœuds de l’objet.</w:t>
      </w:r>
    </w:p>
    <w:p w:rsidR="000D23C2" w:rsidRDefault="00123D61" w:rsidP="00B7580A">
      <w:pPr>
        <w:pStyle w:val="Corpsdetexte"/>
      </w:pPr>
      <w:r>
        <w:t xml:space="preserve">Les </w:t>
      </w:r>
      <w:proofErr w:type="spellStart"/>
      <w:r w:rsidR="009B6B5D">
        <w:t>node</w:t>
      </w:r>
      <w:r>
        <w:t>s</w:t>
      </w:r>
      <w:proofErr w:type="spellEnd"/>
      <w:r>
        <w:t xml:space="preserve"> </w:t>
      </w:r>
      <w:r w:rsidR="009B6B5D">
        <w:t>stru</w:t>
      </w:r>
      <w:r>
        <w:t xml:space="preserve">ctures sont le squelette des </w:t>
      </w:r>
      <w:proofErr w:type="spellStart"/>
      <w:r w:rsidR="009B6B5D">
        <w:t>node</w:t>
      </w:r>
      <w:r>
        <w:t>s</w:t>
      </w:r>
      <w:proofErr w:type="spellEnd"/>
      <w:r>
        <w:t>, elles sont héritables</w:t>
      </w:r>
      <w:r w:rsidR="008037AA">
        <w:t>, sur chargeables</w:t>
      </w:r>
      <w:r>
        <w:t xml:space="preserve"> et réutilisable</w:t>
      </w:r>
      <w:r w:rsidR="008037AA">
        <w:t xml:space="preserve">s, c’est ici qu’est toute la puissance du paradigme de programmation objet de </w:t>
      </w:r>
      <w:proofErr w:type="spellStart"/>
      <w:r w:rsidR="008037AA">
        <w:t>PeopleNet</w:t>
      </w:r>
      <w:proofErr w:type="spellEnd"/>
      <w:r w:rsidR="000D23C2">
        <w:t xml:space="preserve">. </w:t>
      </w:r>
    </w:p>
    <w:p w:rsidR="00123D61" w:rsidRDefault="000D23C2" w:rsidP="00B7580A">
      <w:pPr>
        <w:pStyle w:val="Corpsdetexte"/>
      </w:pPr>
      <w:r>
        <w:t xml:space="preserve">Une </w:t>
      </w:r>
      <w:proofErr w:type="spellStart"/>
      <w:r w:rsidR="009B6B5D">
        <w:t>node</w:t>
      </w:r>
      <w:proofErr w:type="spellEnd"/>
      <w:r w:rsidR="009B6B5D">
        <w:t xml:space="preserve"> structure</w:t>
      </w:r>
      <w:r>
        <w:t xml:space="preserve"> </w:t>
      </w:r>
      <w:r w:rsidR="008A6DA9">
        <w:t xml:space="preserve">possède un </w:t>
      </w:r>
      <w:proofErr w:type="spellStart"/>
      <w:r w:rsidR="008A6DA9">
        <w:t>statement</w:t>
      </w:r>
      <w:proofErr w:type="spellEnd"/>
      <w:r w:rsidR="008A6DA9">
        <w:t xml:space="preserve"> qui </w:t>
      </w:r>
      <w:r>
        <w:t>contient la requête écrite en API-SQ</w:t>
      </w:r>
      <w:r w:rsidR="001E04CA">
        <w:t>L de chargement des données dans le</w:t>
      </w:r>
      <w:r w:rsidR="00123D61">
        <w:t xml:space="preserve"> </w:t>
      </w:r>
      <w:proofErr w:type="spellStart"/>
      <w:r w:rsidR="009B6B5D">
        <w:t>node</w:t>
      </w:r>
      <w:proofErr w:type="spellEnd"/>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 xml:space="preserve">Un </w:t>
      </w:r>
      <w:proofErr w:type="spellStart"/>
      <w:r>
        <w:t>node</w:t>
      </w:r>
      <w:proofErr w:type="spellEnd"/>
      <w:r w:rsidR="000D23C2">
        <w:t xml:space="preserve"> </w:t>
      </w:r>
      <w:r w:rsidR="00B469B4">
        <w:t>possède</w:t>
      </w:r>
      <w:r w:rsidR="000D23C2">
        <w:t xml:space="preserve"> également un </w:t>
      </w:r>
      <w:proofErr w:type="spellStart"/>
      <w:r>
        <w:t>connector</w:t>
      </w:r>
      <w:proofErr w:type="spellEnd"/>
      <w:r>
        <w:t xml:space="preserve">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proofErr w:type="spellStart"/>
      <w:r w:rsidR="009B6B5D">
        <w:t>node</w:t>
      </w:r>
      <w:proofErr w:type="spellEnd"/>
      <w:r w:rsidR="000D23C2">
        <w:t xml:space="preserve"> fils</w:t>
      </w:r>
      <w:r w:rsidR="00B469B4">
        <w:t>.</w:t>
      </w:r>
    </w:p>
    <w:p w:rsidR="00B469B4" w:rsidRDefault="00B469B4" w:rsidP="00B7580A">
      <w:pPr>
        <w:pStyle w:val="Corpsdetexte"/>
      </w:pPr>
    </w:p>
    <w:p w:rsidR="00123D61" w:rsidRDefault="001E04CA" w:rsidP="00B469B4">
      <w:pPr>
        <w:pStyle w:val="Titre3"/>
      </w:pPr>
      <w:bookmarkStart w:id="18" w:name="_Toc52212917"/>
      <w:r>
        <w:t>RamDL</w:t>
      </w:r>
      <w:bookmarkEnd w:id="18"/>
    </w:p>
    <w:p w:rsidR="00B469B4" w:rsidRDefault="00B469B4" w:rsidP="00B469B4">
      <w:pPr>
        <w:pStyle w:val="Corpsdetexte"/>
      </w:pPr>
    </w:p>
    <w:p w:rsidR="006D7DB4" w:rsidRDefault="00B469B4" w:rsidP="00B469B4">
      <w:pPr>
        <w:pStyle w:val="Corpsdetexte"/>
      </w:pPr>
      <w:r>
        <w:t xml:space="preserve">Comme l’architecture de </w:t>
      </w:r>
      <w:proofErr w:type="spellStart"/>
      <w:r>
        <w:t>PeopleNet</w:t>
      </w:r>
      <w:proofErr w:type="spellEnd"/>
      <w:r>
        <w:t xml:space="preserve"> est en fait une énorme base de donnée, nous ut</w:t>
      </w:r>
      <w:r w:rsidR="00C418DD">
        <w:t xml:space="preserve">ilisons RAMDL qui est un outil </w:t>
      </w:r>
      <w:r>
        <w:t>d’exécution de requêtes SQL</w:t>
      </w:r>
      <w:r w:rsidR="006D7DB4">
        <w:t xml:space="preserve">. Il permet de se connecter à un ou plusieurs environnements, environnements qui hébergent chacun leur version de la base de donnée de </w:t>
      </w:r>
      <w:proofErr w:type="spellStart"/>
      <w:r w:rsidR="006D7DB4">
        <w:t>PeopleNet</w:t>
      </w:r>
      <w:proofErr w:type="spellEnd"/>
      <w:r w:rsidR="006D7DB4">
        <w: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w:t>
      </w:r>
      <w:r w:rsidR="00C418DD">
        <w:rPr>
          <w:b/>
        </w:rPr>
        <w:t>CDR</w:t>
      </w:r>
      <w:r w:rsidR="001E04CA" w:rsidRPr="001E04CA">
        <w:rPr>
          <w:b/>
        </w:rPr>
        <w:t> »</w:t>
      </w:r>
      <w:r w:rsidR="001E04CA">
        <w:t>):</w:t>
      </w:r>
    </w:p>
    <w:p w:rsidR="001E04CA" w:rsidRDefault="001E04CA" w:rsidP="00B469B4">
      <w:pPr>
        <w:pStyle w:val="Corpsdetexte"/>
      </w:pPr>
      <w:r>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w:t>
      </w:r>
      <w:r w:rsidR="00C418DD">
        <w:t>e</w:t>
      </w:r>
      <w:r>
        <w:t xml:space="preserv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w:t>
      </w:r>
      <w:proofErr w:type="spellStart"/>
      <w:r w:rsidRPr="009846C5">
        <w:rPr>
          <w:highlight w:val="yellow"/>
        </w:rPr>
        <w:t>inserer</w:t>
      </w:r>
      <w:proofErr w:type="spellEnd"/>
      <w:r w:rsidRPr="009846C5">
        <w:rPr>
          <w:highlight w:val="yellow"/>
        </w:rPr>
        <w:t xml:space="preserve"> captures d’écrans RAMDL]</w:t>
      </w:r>
    </w:p>
    <w:p w:rsidR="006D7DB4" w:rsidRPr="00B469B4" w:rsidRDefault="006D7DB4" w:rsidP="00B469B4">
      <w:pPr>
        <w:pStyle w:val="Corpsdetexte"/>
      </w:pPr>
    </w:p>
    <w:p w:rsidR="00D26D52" w:rsidRDefault="00E4627A" w:rsidP="00E4627A">
      <w:pPr>
        <w:pStyle w:val="Titre2"/>
      </w:pPr>
      <w:bookmarkStart w:id="19" w:name="_Toc52212918"/>
      <w:r w:rsidRPr="00491092">
        <w:rPr>
          <w:rStyle w:val="Titre1Car"/>
        </w:rPr>
        <w:t>MEs missions au sein du projet</w:t>
      </w:r>
      <w:r w:rsidR="00491092">
        <w:rPr>
          <w:rStyle w:val="Titre1Car"/>
        </w:rPr>
        <w:t xml:space="preserve"> TMA MEta4</w:t>
      </w:r>
      <w:r>
        <w:t> :</w:t>
      </w:r>
      <w:bookmarkEnd w:id="19"/>
    </w:p>
    <w:p w:rsidR="008037AA" w:rsidRDefault="008037AA" w:rsidP="008037AA">
      <w:pPr>
        <w:pStyle w:val="Corpsdetexte"/>
      </w:pPr>
    </w:p>
    <w:p w:rsidR="001E04CA" w:rsidRDefault="008037AA" w:rsidP="008037AA">
      <w:pPr>
        <w:pStyle w:val="Corpsdetexte"/>
      </w:pPr>
      <w:r>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lastRenderedPageBreak/>
        <w:t>Le développement d’un nouveau module d’avance sur salaire pour la paie française.</w:t>
      </w:r>
    </w:p>
    <w:p w:rsidR="008037AA" w:rsidRDefault="008037AA" w:rsidP="008037AA">
      <w:pPr>
        <w:pStyle w:val="Corpsdetexte"/>
        <w:numPr>
          <w:ilvl w:val="0"/>
          <w:numId w:val="36"/>
        </w:numPr>
      </w:pPr>
      <w:r>
        <w:t xml:space="preserve">La résolution de tickets </w:t>
      </w:r>
      <w:proofErr w:type="spellStart"/>
      <w:r w:rsidR="009846C5">
        <w:t>Godzilla</w:t>
      </w:r>
      <w:proofErr w:type="spellEnd"/>
      <w:r w:rsidR="009846C5">
        <w:t xml:space="preserve"> (</w:t>
      </w:r>
      <w:r w:rsidR="00E67CB7">
        <w:t>nom des</w:t>
      </w:r>
      <w:r w:rsidR="009846C5">
        <w:t xml:space="preserve"> tickets </w:t>
      </w:r>
      <w:r w:rsidR="00DE330E">
        <w:t xml:space="preserve">de suivi d’évolutions </w:t>
      </w:r>
      <w:r w:rsidR="009846C5">
        <w:t xml:space="preserve">crées sur le </w:t>
      </w:r>
      <w:r w:rsidR="00DE330E">
        <w:t>logiciel</w:t>
      </w:r>
      <w:r w:rsidR="009846C5">
        <w:t xml:space="preserv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r w:rsidR="00DE330E">
        <w:t>.</w:t>
      </w:r>
    </w:p>
    <w:p w:rsidR="00F12838" w:rsidRDefault="008037AA" w:rsidP="00F12838">
      <w:pPr>
        <w:pStyle w:val="Corpsdetexte"/>
        <w:numPr>
          <w:ilvl w:val="0"/>
          <w:numId w:val="36"/>
        </w:numPr>
      </w:pPr>
      <w:r>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F12838" w:rsidRPr="00F12838" w:rsidRDefault="00F12838" w:rsidP="00F12838">
      <w:pPr>
        <w:pStyle w:val="Corpsdetexte"/>
      </w:pPr>
    </w:p>
    <w:p w:rsidR="008037AA" w:rsidRDefault="008037AA" w:rsidP="008037AA">
      <w:pPr>
        <w:pStyle w:val="Titre2"/>
      </w:pPr>
      <w:bookmarkStart w:id="20" w:name="_Toc52212919"/>
      <w:r>
        <w:t>La résolution de tickets</w:t>
      </w:r>
      <w:r w:rsidR="00836ED0">
        <w:t xml:space="preserve"> </w:t>
      </w:r>
      <w:r w:rsidR="0094313E">
        <w:t>Godzilla</w:t>
      </w:r>
      <w:bookmarkEnd w:id="20"/>
      <w:r>
        <w:t xml:space="preserve"> </w:t>
      </w:r>
    </w:p>
    <w:p w:rsidR="00F12838" w:rsidRDefault="00F12838" w:rsidP="00F12838">
      <w:pPr>
        <w:pStyle w:val="Corpsdetexte"/>
      </w:pPr>
    </w:p>
    <w:p w:rsidR="00720975" w:rsidRDefault="00720975" w:rsidP="00720975">
      <w:pPr>
        <w:pStyle w:val="Corpsdetexte"/>
      </w:pPr>
      <w:r>
        <w:t xml:space="preserve">Afin de faire ma montée en compétence, on m’a confié la résolution d’anciens tickets non résolus présents dans le </w:t>
      </w:r>
      <w:proofErr w:type="spellStart"/>
      <w:r>
        <w:t>backlog</w:t>
      </w:r>
      <w:proofErr w:type="spellEnd"/>
      <w:r>
        <w:t xml:space="preserve"> du projet, ceux-ci ont été sélectionnés par la </w:t>
      </w:r>
      <w:r w:rsidRPr="00720975">
        <w:rPr>
          <w:highlight w:val="yellow"/>
        </w:rPr>
        <w:t>DSI</w:t>
      </w:r>
      <w:r>
        <w:t xml:space="preserve"> de la CDR et par le chargé de projet dans ce but.</w:t>
      </w:r>
    </w:p>
    <w:p w:rsidR="00720975" w:rsidRDefault="00720975" w:rsidP="00720975">
      <w:pPr>
        <w:pStyle w:val="Corpsdetexte"/>
      </w:pPr>
      <w:r>
        <w:t>Il s’agit de remontées des utilisateurs sur des anomalies constatées lors du calcul des pensions qui datent de plus ou moins longtemps (la plus vieille que j’ai eu à résoudre datait 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Ces tickets, sont des tickets JIRA crées et héber</w:t>
      </w:r>
      <w:r w:rsidR="00DE330E">
        <w:rPr>
          <w:highlight w:val="yellow"/>
        </w:rPr>
        <w:t xml:space="preserve">gés sur l’application </w:t>
      </w:r>
      <w:proofErr w:type="spellStart"/>
      <w:r w:rsidR="00636D0C">
        <w:rPr>
          <w:highlight w:val="yellow"/>
        </w:rPr>
        <w:t>Godzilla</w:t>
      </w:r>
      <w:proofErr w:type="spellEnd"/>
      <w:r w:rsidR="00636D0C">
        <w:rPr>
          <w:highlight w:val="yellow"/>
        </w:rPr>
        <w:t>.</w:t>
      </w:r>
    </w:p>
    <w:p w:rsidR="00720975" w:rsidRPr="00F12838" w:rsidRDefault="009B329A" w:rsidP="00F12838">
      <w:pPr>
        <w:pStyle w:val="Corpsdetexte"/>
      </w:pPr>
      <w:r>
        <w:rPr>
          <w:highlight w:val="yellow"/>
        </w:rPr>
        <w:t xml:space="preserve">Cette application </w:t>
      </w:r>
      <w:r w:rsidR="00720975" w:rsidRPr="00720975">
        <w:rPr>
          <w:highlight w:val="yellow"/>
        </w:rPr>
        <w:t>est également utilisé</w:t>
      </w:r>
      <w:r>
        <w:rPr>
          <w:highlight w:val="yellow"/>
        </w:rPr>
        <w:t>e</w:t>
      </w:r>
      <w:r w:rsidR="00720975" w:rsidRPr="00720975">
        <w:rPr>
          <w:highlight w:val="yellow"/>
        </w:rPr>
        <w:t xml:space="preserve"> pour les autres applications </w:t>
      </w:r>
      <w:r w:rsidR="00636D0C">
        <w:rPr>
          <w:highlight w:val="yellow"/>
        </w:rPr>
        <w:t>du SI de</w:t>
      </w:r>
      <w:r w:rsidR="00720975" w:rsidRPr="00720975">
        <w:rPr>
          <w:highlight w:val="yellow"/>
        </w:rPr>
        <w:t xml:space="preserve"> la caisse et sur lesquels CGI ne travaille pas.</w:t>
      </w:r>
    </w:p>
    <w:p w:rsidR="005153E1" w:rsidRDefault="00636D0C" w:rsidP="005153E1">
      <w:pPr>
        <w:pStyle w:val="Corpsdetexte"/>
      </w:pPr>
      <w:r>
        <w:t xml:space="preserve">Les </w:t>
      </w:r>
      <w:r w:rsidR="0094313E">
        <w:t>tickets qui ne concernent que l’application OC1 (</w:t>
      </w:r>
      <w:r>
        <w:t xml:space="preserve">nom de </w:t>
      </w:r>
      <w:proofErr w:type="spellStart"/>
      <w:r w:rsidR="0094313E">
        <w:t>PeopleNet</w:t>
      </w:r>
      <w:proofErr w:type="spellEnd"/>
      <w:r w:rsidR="0094313E">
        <w:t xml:space="preserve"> dans le SI de la caisse) sont nommés OCUN – XXXX , avec XXXX l’identifiant du besoin ou de la remontée d’anomalie tels qu’ils sont assignés dans le </w:t>
      </w:r>
      <w:proofErr w:type="spellStart"/>
      <w:r w:rsidR="0094313E">
        <w:t>Backlog</w:t>
      </w:r>
      <w:proofErr w:type="spellEnd"/>
      <w:r w:rsidR="0094313E">
        <w:t xml:space="preserve"> priorisé pour la montée en compétence dans le cadre du projet SRE.</w:t>
      </w:r>
    </w:p>
    <w:p w:rsidR="00636D0C" w:rsidRPr="00720975" w:rsidRDefault="00636D0C" w:rsidP="00636D0C">
      <w:pPr>
        <w:pStyle w:val="Corpsdetexte"/>
        <w:rPr>
          <w:highlight w:val="yellow"/>
        </w:rPr>
      </w:pPr>
      <w:r w:rsidRPr="00720975">
        <w:rPr>
          <w:highlight w:val="yellow"/>
        </w:rPr>
        <w:t>[</w:t>
      </w:r>
      <w:proofErr w:type="spellStart"/>
      <w:r w:rsidRPr="00720975">
        <w:rPr>
          <w:highlight w:val="yellow"/>
        </w:rPr>
        <w:t>Inserer</w:t>
      </w:r>
      <w:proofErr w:type="spellEnd"/>
      <w:r w:rsidRPr="00720975">
        <w:rPr>
          <w:highlight w:val="yellow"/>
        </w:rPr>
        <w:t xml:space="preserve"> ici une capture d’écran de </w:t>
      </w:r>
      <w:proofErr w:type="spellStart"/>
      <w:r w:rsidRPr="00720975">
        <w:rPr>
          <w:highlight w:val="yellow"/>
        </w:rPr>
        <w:t>Godzilla</w:t>
      </w:r>
      <w:proofErr w:type="spellEnd"/>
      <w:r w:rsidRPr="00720975">
        <w:rPr>
          <w:highlight w:val="yellow"/>
        </w:rPr>
        <w:t>]</w:t>
      </w:r>
    </w:p>
    <w:p w:rsidR="00F12838" w:rsidRDefault="00F12838" w:rsidP="005153E1">
      <w:pPr>
        <w:pStyle w:val="Corpsdetexte"/>
      </w:pPr>
    </w:p>
    <w:p w:rsidR="0094313E" w:rsidRDefault="0094313E" w:rsidP="005153E1">
      <w:pPr>
        <w:pStyle w:val="Corpsdetexte"/>
      </w:pPr>
    </w:p>
    <w:p w:rsidR="005153E1" w:rsidRDefault="005153E1" w:rsidP="005153E1">
      <w:pPr>
        <w:pStyle w:val="Corpsdetexte"/>
      </w:pPr>
      <w:r>
        <w:t xml:space="preserve">La résolution se fait </w:t>
      </w:r>
      <w:r w:rsidR="00332535">
        <w:t xml:space="preserve">selon une méthodologie bien définie, </w:t>
      </w:r>
      <w:r>
        <w:t>en plusieurs étapes :</w:t>
      </w:r>
    </w:p>
    <w:p w:rsidR="0094313E" w:rsidRDefault="0094313E" w:rsidP="005153E1">
      <w:pPr>
        <w:pStyle w:val="Corpsdetexte"/>
      </w:pPr>
    </w:p>
    <w:p w:rsidR="007D7C49" w:rsidRDefault="009F37F0" w:rsidP="009F37F0">
      <w:pPr>
        <w:pStyle w:val="Corpsdetexte"/>
      </w:pPr>
      <w:r>
        <w:t xml:space="preserve">Tout d’abord, </w:t>
      </w:r>
      <w:r w:rsidR="00CF608E">
        <w:t xml:space="preserve">je lis le ticket, comprend le problème remonté et interprète le besoin qui s’en dégage et </w:t>
      </w:r>
      <w:r w:rsidR="006862F4">
        <w:t xml:space="preserve">je m’affecte le ticket </w:t>
      </w:r>
      <w:r w:rsidR="007D7C49">
        <w:t xml:space="preserve">afin que le client sache que sa remontée a été prise en compte par nos services. </w:t>
      </w:r>
    </w:p>
    <w:p w:rsidR="005153E1" w:rsidRDefault="007D7C49" w:rsidP="009F37F0">
      <w:pPr>
        <w:pStyle w:val="Corpsdetexte"/>
      </w:pPr>
      <w:r>
        <w:lastRenderedPageBreak/>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w:t>
      </w:r>
      <w:r w:rsidR="00332535">
        <w:t>omportement remontés par la DEI :</w:t>
      </w:r>
    </w:p>
    <w:p w:rsidR="00CF608E" w:rsidRDefault="007D7C49" w:rsidP="009F37F0">
      <w:pPr>
        <w:pStyle w:val="Corpsdetexte"/>
      </w:pPr>
      <w:r>
        <w:t>Comme je réalise ma montée en compétence en auto-formation, c</w:t>
      </w:r>
      <w:r w:rsidR="0094313E">
        <w:t>’est la partie la plus longue car l</w:t>
      </w:r>
      <w:r w:rsidR="00D231BD">
        <w:t xml:space="preserve">’architecture du système </w:t>
      </w:r>
      <w:proofErr w:type="spellStart"/>
      <w:r w:rsidR="00D231BD">
        <w:t>PeopleNet</w:t>
      </w:r>
      <w:proofErr w:type="spellEnd"/>
      <w:r w:rsidR="00D231BD">
        <w:t xml:space="preserve"> est complexe</w:t>
      </w:r>
      <w:r>
        <w:t xml:space="preserve">. </w:t>
      </w:r>
    </w:p>
    <w:p w:rsidR="00CF608E" w:rsidRDefault="00CF608E" w:rsidP="009F37F0">
      <w:pPr>
        <w:pStyle w:val="Corpsdetexte"/>
      </w:pPr>
      <w:r>
        <w:t>L’étape préliminaire de toute analyse est la reproduction de l’erreur remontée, si celle-ci se révèle impossible, j’en averti le client en lui spécifiant les raisons</w:t>
      </w:r>
      <w:r w:rsidR="00332535">
        <w:t xml:space="preserve"> de cette impossibilité (bug déjà corrigé dans un autre ticket, remontée hors de notre périmètre…)</w:t>
      </w:r>
      <w:r>
        <w:t>.</w:t>
      </w:r>
    </w:p>
    <w:p w:rsidR="00332535" w:rsidRDefault="00332535" w:rsidP="009F37F0">
      <w:pPr>
        <w:pStyle w:val="Corpsdetexte"/>
      </w:pPr>
    </w:p>
    <w:p w:rsidR="0094313E" w:rsidRDefault="007D7C49" w:rsidP="009F37F0">
      <w:pPr>
        <w:pStyle w:val="Corpsdetexte"/>
      </w:pPr>
      <w:r>
        <w:t>L’analyse se fait</w:t>
      </w:r>
      <w:r w:rsidR="00CF608E">
        <w:t xml:space="preserve"> ensuite</w:t>
      </w:r>
      <w:r>
        <w:t xml:space="preserve"> en remontant le fil des (nombreux) traitements qui impactent un élément jusqu’au résultat final en erreur (Plus de détails lors des remontées d’expérience qui suivrons cette description </w:t>
      </w:r>
      <w:r w:rsidR="00CF608E">
        <w:t>de la méthodologie d’une résolution de ticket</w:t>
      </w:r>
      <w:r>
        <w:t>).</w:t>
      </w:r>
    </w:p>
    <w:p w:rsidR="00D231BD" w:rsidRDefault="00D231BD" w:rsidP="009F37F0">
      <w:pPr>
        <w:pStyle w:val="Corpsdetexte"/>
      </w:pPr>
    </w:p>
    <w:p w:rsidR="00332535" w:rsidRDefault="009F37F0" w:rsidP="00332535">
      <w:pPr>
        <w:pStyle w:val="Corpsdetexte"/>
      </w:pPr>
      <w:r>
        <w:t>Une fois la source identifiée, je fournis une explication technique compréhensible pour le métier</w:t>
      </w:r>
      <w:r w:rsidR="00D231BD">
        <w:t>,</w:t>
      </w:r>
      <w:r>
        <w:t xml:space="preserve"> du </w:t>
      </w:r>
      <w:r w:rsidR="00CF608E">
        <w:t>scénario</w:t>
      </w:r>
      <w:r>
        <w:t xml:space="preserve"> qui a cond</w:t>
      </w:r>
      <w:r w:rsidR="00D231BD">
        <w:t>uit au résultat erroné rapporté</w:t>
      </w:r>
      <w:r>
        <w:t xml:space="preserve"> par le client.</w:t>
      </w:r>
    </w:p>
    <w:p w:rsidR="00332535" w:rsidRDefault="00332535" w:rsidP="00332535">
      <w:pPr>
        <w:pStyle w:val="Corpsdetexte"/>
      </w:pPr>
      <w:r>
        <w:t>Je réfléchis également à la conception de solutions à apporter au ticket et je dresse en parallèle une analyse d’impact correspondante à chaque solution.</w:t>
      </w:r>
    </w:p>
    <w:p w:rsidR="00332535" w:rsidRDefault="00332535" w:rsidP="00332535">
      <w:pPr>
        <w:pStyle w:val="Corpsdetexte"/>
      </w:pPr>
    </w:p>
    <w:p w:rsidR="009F37F0" w:rsidRDefault="00332535" w:rsidP="009F37F0">
      <w:pPr>
        <w:pStyle w:val="Corpsdetexte"/>
      </w:pPr>
      <w:r>
        <w:t>Je réponds ensuite au ticket en fournissant l’explication du scénario aboutissant à l’erreur remontée par le ticket, et propose les solutions à apporter avec pour chacune, son analyse d’impact, ses avantages et ses inconvénients</w:t>
      </w:r>
      <w:r w:rsidR="009F37F0">
        <w:t>.</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MOE, responsable d</w:t>
      </w:r>
      <w:r w:rsidR="00C418DD">
        <w:t>es</w:t>
      </w:r>
      <w:r w:rsidR="00D231BD">
        <w:t xml:space="preserve"> recett</w:t>
      </w:r>
      <w:r w:rsidR="00C418DD">
        <w:t>es</w:t>
      </w:r>
      <w:r w:rsidR="00D231BD">
        <w:t xml:space="preserv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r w:rsidR="00332535">
        <w:t xml:space="preserve"> par exemple</w:t>
      </w:r>
      <w:r>
        <w:t>.</w:t>
      </w:r>
    </w:p>
    <w:p w:rsidR="00D231BD" w:rsidRDefault="00D231BD" w:rsidP="009F37F0">
      <w:pPr>
        <w:pStyle w:val="Corpsdetexte"/>
      </w:pPr>
    </w:p>
    <w:p w:rsidR="009F37F0" w:rsidRDefault="00332535" w:rsidP="009F37F0">
      <w:pPr>
        <w:pStyle w:val="Corpsdetexte"/>
      </w:pPr>
      <w:r>
        <w:t>Lorsque la MOE répond à mon analyse en me spécifiant la solution choisie</w:t>
      </w:r>
      <w:r w:rsidR="009F37F0">
        <w:t>,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w:t>
      </w:r>
      <w:proofErr w:type="spellStart"/>
      <w:r w:rsidR="00C14793">
        <w:t>PeopleNet</w:t>
      </w:r>
      <w:proofErr w:type="spellEnd"/>
      <w:r w:rsidR="00C14793">
        <w:t>, en effet afin de tester un traitement, il faut lancer une paie, qui est un ensemble 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lastRenderedPageBreak/>
        <w:t>Une fois mes tests unitaire</w:t>
      </w:r>
      <w:r w:rsidR="00C14793">
        <w:t>s</w:t>
      </w:r>
      <w:r>
        <w:t>/</w:t>
      </w:r>
      <w:r w:rsidR="00C14793">
        <w:t>d’</w:t>
      </w:r>
      <w:r>
        <w:t xml:space="preserve">intégration passés </w:t>
      </w:r>
      <w:r w:rsidR="00C14793">
        <w:t>avec succès, je vais préparer la livraison</w:t>
      </w:r>
      <w:r w:rsidR="00332535">
        <w:t xml:space="preserve"> de ma correction.</w:t>
      </w:r>
    </w:p>
    <w:p w:rsidR="00332535" w:rsidRDefault="00332535" w:rsidP="009F37F0">
      <w:pPr>
        <w:pStyle w:val="Corpsdetexte"/>
      </w:pPr>
    </w:p>
    <w:p w:rsidR="00C14793" w:rsidRDefault="00C14793" w:rsidP="009F37F0">
      <w:pPr>
        <w:pStyle w:val="Corpsdetexte"/>
      </w:pPr>
      <w:proofErr w:type="spellStart"/>
      <w:r>
        <w:t>PeopleNet</w:t>
      </w:r>
      <w:proofErr w:type="spellEnd"/>
      <w:r>
        <w:t xml:space="preserve"> étant un progiciel don</w:t>
      </w:r>
      <w:r w:rsidR="00D231BD">
        <w:t>t</w:t>
      </w:r>
      <w:r>
        <w:t xml:space="preserve"> l’ensemble de l’arc</w:t>
      </w:r>
      <w:r w:rsidR="0057110C">
        <w:t xml:space="preserve">hitecture, code compris, </w:t>
      </w:r>
      <w:r w:rsidR="00D231BD">
        <w:t>est stocké</w:t>
      </w:r>
      <w:r>
        <w:t xml:space="preserve"> sur une base de donnée, les modifications apportées au progiciel passent par la création de « </w:t>
      </w:r>
      <w:proofErr w:type="spellStart"/>
      <w:r>
        <w:t>Task</w:t>
      </w:r>
      <w:proofErr w:type="spellEnd"/>
      <w:r>
        <w:t> » contenant elles même les « </w:t>
      </w:r>
      <w:proofErr w:type="spellStart"/>
      <w:r>
        <w:t>Objects</w:t>
      </w:r>
      <w:proofErr w:type="spellEnd"/>
      <w:r>
        <w:t xml:space="preserve"> » modifiés/crées/supprimés. On référence </w:t>
      </w:r>
      <w:r w:rsidR="00D231BD">
        <w:t>ainsi</w:t>
      </w:r>
      <w:r>
        <w:t xml:space="preserve"> tous les changements effectué grâce à l’écran « </w:t>
      </w:r>
      <w:proofErr w:type="spellStart"/>
      <w:r>
        <w:t>Task</w:t>
      </w:r>
      <w:proofErr w:type="spellEnd"/>
      <w:r>
        <w:t xml:space="preserve"> and </w:t>
      </w:r>
      <w:proofErr w:type="spellStart"/>
      <w:r>
        <w:t>Objects</w:t>
      </w:r>
      <w:proofErr w:type="spellEnd"/>
      <w:r>
        <w:t xml:space="preserve"> editor » </w:t>
      </w:r>
    </w:p>
    <w:p w:rsidR="00C14793" w:rsidRDefault="00C14793" w:rsidP="009F37F0">
      <w:pPr>
        <w:pStyle w:val="Corpsdetexte"/>
      </w:pPr>
      <w:r w:rsidRPr="00C14793">
        <w:rPr>
          <w:highlight w:val="yellow"/>
        </w:rPr>
        <w:t>[</w:t>
      </w:r>
      <w:proofErr w:type="spellStart"/>
      <w:r w:rsidRPr="00C14793">
        <w:rPr>
          <w:highlight w:val="yellow"/>
        </w:rPr>
        <w:t>Inserer</w:t>
      </w:r>
      <w:proofErr w:type="spellEnd"/>
      <w:r w:rsidRPr="00C14793">
        <w:rPr>
          <w:highlight w:val="yellow"/>
        </w:rPr>
        <w:t xml:space="preserve"> </w:t>
      </w:r>
      <w:proofErr w:type="spellStart"/>
      <w:r w:rsidRPr="00C14793">
        <w:rPr>
          <w:highlight w:val="yellow"/>
        </w:rPr>
        <w:t>screen</w:t>
      </w:r>
      <w:proofErr w:type="spellEnd"/>
      <w:r w:rsidRPr="00C14793">
        <w:rPr>
          <w:highlight w:val="yellow"/>
        </w:rPr>
        <w:t xml:space="preserve"> </w:t>
      </w:r>
      <w:proofErr w:type="spellStart"/>
      <w:r w:rsidRPr="00C14793">
        <w:rPr>
          <w:highlight w:val="yellow"/>
        </w:rPr>
        <w:t>Task</w:t>
      </w:r>
      <w:proofErr w:type="spellEnd"/>
      <w:r w:rsidRPr="00C14793">
        <w:rPr>
          <w:highlight w:val="yellow"/>
        </w:rPr>
        <w:t xml:space="preserve"> and Object editor]</w:t>
      </w:r>
    </w:p>
    <w:p w:rsidR="00D231BD" w:rsidRDefault="00D231BD" w:rsidP="009F37F0">
      <w:pPr>
        <w:pStyle w:val="Corpsdetexte"/>
      </w:pPr>
    </w:p>
    <w:p w:rsidR="00E45770" w:rsidRDefault="00E45770" w:rsidP="009F37F0">
      <w:pPr>
        <w:pStyle w:val="Corpsdetexte"/>
      </w:pPr>
      <w:r>
        <w:t xml:space="preserve">Je lance ensuite l’outil RAMDL </w:t>
      </w:r>
      <w:r w:rsidR="0057110C">
        <w:t>et ouvre la</w:t>
      </w:r>
      <w:r w:rsidR="00D231BD">
        <w:t xml:space="preserve"> procédure formalisée</w:t>
      </w:r>
      <w:r>
        <w:t xml:space="preserve"> pour la génération d</w:t>
      </w:r>
      <w:r w:rsidR="0057110C">
        <w:t>u pack, la réalisation du</w:t>
      </w:r>
      <w:r>
        <w:t xml:space="preserve"> test d’installation et </w:t>
      </w:r>
      <w:r w:rsidR="0057110C">
        <w:t xml:space="preserve">de </w:t>
      </w:r>
      <w:r>
        <w:t xml:space="preserve">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w:t>
      </w:r>
      <w:proofErr w:type="spellStart"/>
      <w:r>
        <w:t>Task</w:t>
      </w:r>
      <w:proofErr w:type="spellEnd"/>
      <w:r>
        <w:t xml:space="preserve">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w:t>
      </w:r>
      <w:r w:rsidR="0057110C">
        <w:t>prévu à cet effet (SOC105) qui nous est réservé</w:t>
      </w:r>
      <w:r>
        <w:t xml:space="preserve">. </w:t>
      </w:r>
    </w:p>
    <w:p w:rsidR="00636D0C"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w:t>
      </w:r>
      <w:r w:rsidR="0057110C">
        <w:t>côté</w:t>
      </w:r>
      <w:r w:rsidR="0056475D">
        <w:t xml:space="preserve"> </w:t>
      </w:r>
      <w:r w:rsidR="0057110C">
        <w:t>CDR.</w:t>
      </w:r>
    </w:p>
    <w:p w:rsidR="0057110C" w:rsidRDefault="0057110C" w:rsidP="009F37F0">
      <w:pPr>
        <w:pStyle w:val="Corpsdetexte"/>
      </w:pPr>
    </w:p>
    <w:p w:rsidR="00636D0C" w:rsidRDefault="00636D0C" w:rsidP="009F37F0">
      <w:pPr>
        <w:pStyle w:val="Corpsdetexte"/>
      </w:pPr>
      <w:r>
        <w:t xml:space="preserve">Une fois toutes ces tâches achevées, j’envoie un mail </w:t>
      </w:r>
      <w:r w:rsidR="00001532">
        <w:t xml:space="preserve">en </w:t>
      </w:r>
      <w:r w:rsidR="0057110C">
        <w:t xml:space="preserve">suivant </w:t>
      </w:r>
      <w:r>
        <w:t>le modèle</w:t>
      </w:r>
      <w:r w:rsidR="00001532">
        <w:t xml:space="preserve"> décrit</w:t>
      </w:r>
      <w:r>
        <w:t xml:space="preserve"> </w:t>
      </w:r>
      <w:r w:rsidR="00001532">
        <w:t>dans</w:t>
      </w:r>
      <w:r>
        <w:t xml:space="preserve"> la procédure</w:t>
      </w:r>
      <w:r w:rsidR="0057110C">
        <w:t xml:space="preserve"> </w:t>
      </w:r>
      <w:r>
        <w:t>:</w:t>
      </w:r>
    </w:p>
    <w:p w:rsidR="00636D0C" w:rsidRDefault="00636D0C" w:rsidP="009F37F0">
      <w:pPr>
        <w:pStyle w:val="Corpsdetexte"/>
      </w:pPr>
    </w:p>
    <w:p w:rsidR="00636D0C" w:rsidRDefault="00636D0C" w:rsidP="009F37F0">
      <w:pPr>
        <w:pStyle w:val="Corpsdetexte"/>
      </w:pPr>
      <w:r w:rsidRPr="00636D0C">
        <w:rPr>
          <w:highlight w:val="yellow"/>
        </w:rPr>
        <w:t xml:space="preserve">{Capture d’écran </w:t>
      </w:r>
      <w:r w:rsidR="00001532">
        <w:rPr>
          <w:highlight w:val="yellow"/>
        </w:rPr>
        <w:t xml:space="preserve">modèle </w:t>
      </w:r>
      <w:r w:rsidRPr="00636D0C">
        <w:rPr>
          <w:highlight w:val="yellow"/>
        </w:rPr>
        <w:t>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w:t>
      </w:r>
      <w:proofErr w:type="spellStart"/>
      <w:r>
        <w:t>GamaWeb</w:t>
      </w:r>
      <w:proofErr w:type="spellEnd"/>
      <w:r>
        <w:t xml:space="preserve"> développé par CGI. </w:t>
      </w:r>
    </w:p>
    <w:p w:rsidR="006862F4" w:rsidRDefault="006862F4" w:rsidP="006862F4">
      <w:pPr>
        <w:keepNext/>
      </w:pPr>
      <w:r w:rsidRPr="00D32831">
        <w:rPr>
          <w:noProof/>
          <w:lang w:val="fr-FR" w:eastAsia="fr-FR"/>
        </w:rPr>
        <w:lastRenderedPageBreak/>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7</w:t>
      </w:r>
      <w:r w:rsidR="007064F7">
        <w:rPr>
          <w:noProof/>
        </w:rPr>
        <w:fldChar w:fldCharType="end"/>
      </w:r>
      <w:r>
        <w:t xml:space="preserve"> : L'outil </w:t>
      </w:r>
      <w:proofErr w:type="spellStart"/>
      <w:r>
        <w:t>GamaWeb</w:t>
      </w:r>
      <w:proofErr w:type="spellEnd"/>
      <w:r>
        <w:t xml:space="preserve"> – Liste des demandes</w:t>
      </w:r>
    </w:p>
    <w:p w:rsidR="006862F4" w:rsidRDefault="006862F4" w:rsidP="00E4627A">
      <w:pPr>
        <w:pStyle w:val="Corpsdetexte"/>
      </w:pPr>
    </w:p>
    <w:p w:rsidR="006862F4" w:rsidRDefault="006862F4" w:rsidP="00E4627A">
      <w:pPr>
        <w:pStyle w:val="Corpsdetexte"/>
      </w:pPr>
      <w:r>
        <w:t>Je spécifie, au fur et à mesure de mon avancement,</w:t>
      </w:r>
      <w:r w:rsidR="0057110C">
        <w:t xml:space="preserve"> </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w:t>
      </w:r>
      <w:proofErr w:type="spellStart"/>
      <w:r w:rsidRPr="006862F4">
        <w:rPr>
          <w:highlight w:val="yellow"/>
        </w:rPr>
        <w:t>Insèrer</w:t>
      </w:r>
      <w:proofErr w:type="spellEnd"/>
      <w:r w:rsidRPr="006862F4">
        <w:rPr>
          <w:highlight w:val="yellow"/>
        </w:rPr>
        <w:t xml:space="preserve"> une autre capture de l’écran d’imputation </w:t>
      </w:r>
      <w:proofErr w:type="spellStart"/>
      <w:r w:rsidRPr="006862F4">
        <w:rPr>
          <w:highlight w:val="yellow"/>
        </w:rPr>
        <w:t>GamaWeb</w:t>
      </w:r>
      <w:proofErr w:type="spellEnd"/>
      <w:r w:rsidRPr="006862F4">
        <w:rPr>
          <w:highlight w:val="yellow"/>
        </w:rPr>
        <w:t>}</w:t>
      </w:r>
    </w:p>
    <w:p w:rsidR="00866315" w:rsidRDefault="00866315" w:rsidP="00E4627A">
      <w:pPr>
        <w:pStyle w:val="Corpsdetexte"/>
      </w:pPr>
    </w:p>
    <w:p w:rsidR="00866315" w:rsidRDefault="00866315" w:rsidP="00E4627A">
      <w:pPr>
        <w:pStyle w:val="Corpsdetexte"/>
      </w:pPr>
      <w:r>
        <w:t>Ainsi le pilote du projet peut à tout moment connaître mon degré d’avancement sur les tâches qui me sont confiée et savoir si je respecte les délais.</w:t>
      </w:r>
    </w:p>
    <w:p w:rsidR="007D7C49" w:rsidRDefault="007D7C49" w:rsidP="00E4627A">
      <w:pPr>
        <w:pStyle w:val="Corpsdetexte"/>
      </w:pPr>
    </w:p>
    <w:p w:rsidR="007D7C49" w:rsidRDefault="007D7C49" w:rsidP="006C2BA2">
      <w:pPr>
        <w:pStyle w:val="Titre4"/>
      </w:pPr>
      <w:bookmarkStart w:id="21" w:name="_Ref52641899"/>
      <w:r>
        <w:t>Remontée d’ex</w:t>
      </w:r>
      <w:r w:rsidR="00DE330E">
        <w:t>périence : Résolution de l’OCUN-853</w:t>
      </w:r>
      <w:bookmarkEnd w:id="21"/>
    </w:p>
    <w:p w:rsidR="00DE330E" w:rsidRPr="00DE330E" w:rsidRDefault="00DE330E" w:rsidP="00DE330E">
      <w:pPr>
        <w:pStyle w:val="Corpsdetexte"/>
      </w:pPr>
      <w:r>
        <w:t xml:space="preserve">La remontée présente dans le ticket </w:t>
      </w:r>
      <w:r w:rsidR="0057110C">
        <w:t>fait état d’</w:t>
      </w:r>
      <w:r>
        <w:t xml:space="preserve">une </w:t>
      </w:r>
      <w:r w:rsidR="009B329A">
        <w:t>erreur</w:t>
      </w:r>
      <w:r>
        <w:t xml:space="preserve"> lors du calcul d’une pension su</w:t>
      </w:r>
      <w:r w:rsidR="00743E40">
        <w:t xml:space="preserve">ite à </w:t>
      </w:r>
      <w:r w:rsidR="0057110C">
        <w:t>une</w:t>
      </w:r>
      <w:r w:rsidR="00743E40">
        <w:t xml:space="preserve"> révision</w:t>
      </w:r>
      <w:r>
        <w:t xml:space="preserve"> </w:t>
      </w:r>
      <w:r w:rsidR="0057110C">
        <w:t xml:space="preserve">rétroactive </w:t>
      </w:r>
      <w:r>
        <w:t>de la périodicité de paie d</w:t>
      </w:r>
      <w:r w:rsidR="009B329A">
        <w:t>u</w:t>
      </w:r>
      <w:r>
        <w:t xml:space="preserve"> contrat ainsi que de son nombre de points (donc du montant de base de </w:t>
      </w:r>
      <w:r w:rsidR="009B329A">
        <w:t>l</w:t>
      </w:r>
      <w:r>
        <w:t>a pension)</w:t>
      </w:r>
      <w:r w:rsidR="0057110C">
        <w:t>.</w:t>
      </w:r>
    </w:p>
    <w:p w:rsidR="006C2BA2" w:rsidRDefault="00DE330E" w:rsidP="006C2BA2">
      <w:pPr>
        <w:pStyle w:val="Corpsdetexte"/>
      </w:pPr>
      <w:r>
        <w:t>Voici le ticket :</w:t>
      </w:r>
    </w:p>
    <w:p w:rsidR="00DE330E" w:rsidRDefault="00DE330E" w:rsidP="006C2BA2">
      <w:pPr>
        <w:pStyle w:val="Corpsdetexte"/>
      </w:pPr>
      <w:r>
        <w:t>{</w:t>
      </w:r>
      <w:proofErr w:type="spellStart"/>
      <w:r w:rsidRPr="00DE330E">
        <w:rPr>
          <w:highlight w:val="yellow"/>
        </w:rPr>
        <w:t>Insèrer</w:t>
      </w:r>
      <w:proofErr w:type="spellEnd"/>
      <w:r w:rsidRPr="00DE330E">
        <w:rPr>
          <w:highlight w:val="yellow"/>
        </w:rPr>
        <w:t xml:space="preserve"> une capture du ticket sur </w:t>
      </w:r>
      <w:proofErr w:type="spellStart"/>
      <w:r w:rsidRPr="00DE330E">
        <w:rPr>
          <w:highlight w:val="yellow"/>
        </w:rPr>
        <w:t>Godzilla</w:t>
      </w:r>
      <w:proofErr w:type="spellEnd"/>
      <w:r w:rsidRPr="00DE330E">
        <w:rPr>
          <w:highlight w:val="yellow"/>
        </w:rPr>
        <w:t>}</w:t>
      </w:r>
    </w:p>
    <w:p w:rsidR="00184E1F" w:rsidRDefault="00184E1F" w:rsidP="006C2BA2">
      <w:pPr>
        <w:pStyle w:val="Corpsdetexte"/>
      </w:pPr>
    </w:p>
    <w:p w:rsidR="00184E1F" w:rsidRDefault="00184E1F" w:rsidP="00184E1F">
      <w:pPr>
        <w:pStyle w:val="Titre5"/>
      </w:pPr>
      <w:r>
        <w:t>Étape préliminaire : reproduction du cas</w:t>
      </w:r>
    </w:p>
    <w:p w:rsidR="00184E1F" w:rsidRDefault="00184E1F" w:rsidP="00184E1F">
      <w:pPr>
        <w:pStyle w:val="Corpsdetexte"/>
      </w:pPr>
    </w:p>
    <w:p w:rsidR="0057110C" w:rsidRDefault="00184E1F" w:rsidP="00184E1F">
      <w:pPr>
        <w:pStyle w:val="Corpsdetexte"/>
      </w:pPr>
      <w:r>
        <w:t>La première chose que je fais est de rapatrier le pensionné dont le calcul de la pension a échoué</w:t>
      </w:r>
      <w:r w:rsidR="0057110C">
        <w:t>,</w:t>
      </w:r>
      <w:r>
        <w:t xml:space="preserve"> telle que remonté par l’OCUN. </w:t>
      </w:r>
    </w:p>
    <w:p w:rsidR="00740D2B" w:rsidRDefault="00184E1F" w:rsidP="00184E1F">
      <w:pPr>
        <w:pStyle w:val="Corpsdetexte"/>
      </w:pPr>
      <w:r>
        <w:t xml:space="preserve">Pour cela je dois envoyer un mail </w:t>
      </w:r>
      <w:r w:rsidR="00740D2B">
        <w:t>à</w:t>
      </w:r>
      <w:r>
        <w:t xml:space="preserve"> la DSI afin de demander l’autorisation d’ouvrir un ticket DARWIN. </w:t>
      </w:r>
    </w:p>
    <w:p w:rsidR="00184E1F" w:rsidRDefault="00740D2B" w:rsidP="00184E1F">
      <w:pPr>
        <w:pStyle w:val="Corpsdetexte"/>
      </w:pPr>
      <w:r>
        <w:lastRenderedPageBreak/>
        <w:t>Ce t</w:t>
      </w:r>
      <w:r w:rsidR="00184E1F">
        <w:t>icket</w:t>
      </w:r>
      <w:r>
        <w:t>,</w:t>
      </w:r>
      <w:r w:rsidR="00184E1F">
        <w:t xml:space="preserve"> à destination de la </w:t>
      </w:r>
      <w:r>
        <w:t>DPI</w:t>
      </w:r>
      <w:r w:rsidR="00184E1F">
        <w:t xml:space="preserve"> </w:t>
      </w:r>
      <w:r>
        <w:t xml:space="preserve">de la CDR permet de </w:t>
      </w:r>
      <w:r w:rsidR="00184E1F">
        <w:t>d</w:t>
      </w:r>
      <w:r>
        <w:t>emander</w:t>
      </w:r>
      <w:r w:rsidR="00184E1F">
        <w:t xml:space="preserve"> le rapatriement des données d’un pensionné de l’en</w:t>
      </w:r>
      <w:r w:rsidR="00CF2BC6">
        <w:t xml:space="preserve">vironnement de production vers notre </w:t>
      </w:r>
      <w:r w:rsidR="00184E1F">
        <w:t>environnement de développement</w:t>
      </w:r>
      <w:r>
        <w:t>. Pour cela, je fournis dans le ticket, le BCR (numéro d’identification unique d’un pensionné), le mode opératoire étape par étape de transfert (via RAMDL) des données ainsi que le script SQL permettant ce transfert (</w:t>
      </w:r>
      <w:r w:rsidRPr="00CF2BC6">
        <w:rPr>
          <w:b/>
        </w:rPr>
        <w:t>voir Annexe : « Script de t</w:t>
      </w:r>
      <w:r w:rsidR="00CF2BC6" w:rsidRPr="00CF2BC6">
        <w:rPr>
          <w:b/>
        </w:rPr>
        <w:t>ransfert des données pensionnés</w:t>
      </w:r>
      <w:r w:rsidRPr="00CF2BC6">
        <w:rPr>
          <w:b/>
        </w:rPr>
        <w:t> »</w:t>
      </w:r>
      <w:r>
        <w:t>) :</w:t>
      </w:r>
    </w:p>
    <w:p w:rsidR="00740D2B" w:rsidRDefault="00740D2B" w:rsidP="00184E1F">
      <w:pPr>
        <w:pStyle w:val="Corpsdetexte"/>
      </w:pPr>
      <w:r>
        <w:t>{</w:t>
      </w:r>
      <w:proofErr w:type="spellStart"/>
      <w:r w:rsidRPr="00CF2BC6">
        <w:rPr>
          <w:highlight w:val="yellow"/>
        </w:rPr>
        <w:t>Inserer</w:t>
      </w:r>
      <w:proofErr w:type="spellEnd"/>
      <w:r w:rsidRPr="00CF2BC6">
        <w:rPr>
          <w:highlight w:val="yellow"/>
        </w:rPr>
        <w:t xml:space="preserve"> capture d’écran ticket </w:t>
      </w:r>
      <w:proofErr w:type="spellStart"/>
      <w:r w:rsidRPr="00CF2BC6">
        <w:rPr>
          <w:highlight w:val="yellow"/>
        </w:rPr>
        <w:t>darwin</w:t>
      </w:r>
      <w:proofErr w:type="spellEnd"/>
      <w:r>
        <w:t>}</w:t>
      </w:r>
    </w:p>
    <w:p w:rsidR="00740D2B" w:rsidRDefault="00740D2B" w:rsidP="00184E1F">
      <w:pPr>
        <w:pStyle w:val="Corpsdetexte"/>
      </w:pPr>
    </w:p>
    <w:p w:rsidR="00CF2BC6" w:rsidRDefault="00CF2BC6" w:rsidP="00184E1F">
      <w:pPr>
        <w:pStyle w:val="Corpsdetexte"/>
      </w:pPr>
      <w:r>
        <w:t xml:space="preserve">Une fois le transfert fait, je n’ai plus qu’à relancer la paie du pensionné en erreur et reproduire le comportement anormal. De là, l’analyse peut commencer. </w:t>
      </w:r>
    </w:p>
    <w:p w:rsidR="00CF2BC6" w:rsidRPr="00184E1F" w:rsidRDefault="00CF2BC6" w:rsidP="00184E1F">
      <w:pPr>
        <w:pStyle w:val="Corpsdetexte"/>
      </w:pPr>
      <w:r>
        <w:t>Il arrive cependant que je ne puisse pas reproduire le cas, soit parce que l’anomalie relevée dans ticket a été corrigée depuis l’ouverture du ticket soit pour une autre raison que je dois trouver et corriger afin de poursuivre l’analyse plus aisément. A défaut, je devrais remonter le fil du traitement et analyser le code uniquement de tête.</w:t>
      </w:r>
    </w:p>
    <w:p w:rsidR="00642DD8" w:rsidRDefault="00642DD8" w:rsidP="00642DD8">
      <w:pPr>
        <w:pStyle w:val="Titre5"/>
      </w:pPr>
      <w:bookmarkStart w:id="22" w:name="_Ref52641965"/>
      <w:r>
        <w:t>Étape 1 : l’Analyse</w:t>
      </w:r>
      <w:bookmarkEnd w:id="22"/>
    </w:p>
    <w:p w:rsidR="00642DD8" w:rsidRPr="00642DD8" w:rsidRDefault="00642DD8" w:rsidP="00642DD8">
      <w:pPr>
        <w:pStyle w:val="Corpsdetexte"/>
      </w:pPr>
    </w:p>
    <w:p w:rsidR="009B329A" w:rsidRDefault="009B329A" w:rsidP="00642DD8">
      <w:pPr>
        <w:pStyle w:val="Titre6"/>
      </w:pPr>
      <w:r>
        <w:t>Le point de départ de l’analyse : le bout du fil d’Ariane</w:t>
      </w:r>
    </w:p>
    <w:p w:rsidR="00D03BEE" w:rsidRDefault="009B329A" w:rsidP="006C2BA2">
      <w:pPr>
        <w:pStyle w:val="Corpsdetexte"/>
      </w:pPr>
      <w:r>
        <w:t xml:space="preserve">Comme on peut le voir, la </w:t>
      </w:r>
      <w:r w:rsidRPr="00D445DA">
        <w:rPr>
          <w:highlight w:val="yellow"/>
        </w:rPr>
        <w:t>MO</w:t>
      </w:r>
      <w:r w:rsidR="00D445DA" w:rsidRPr="00D445DA">
        <w:rPr>
          <w:highlight w:val="yellow"/>
        </w:rPr>
        <w:t>A</w:t>
      </w:r>
      <w:r>
        <w:t xml:space="preserve"> a déjà fait une partie de l’analyse en allant relever les cumuls (table où sont stockés les montants calculés par les différentes paies ex</w:t>
      </w:r>
      <w:r w:rsidR="00D03BEE">
        <w:t>écutées pour le contrat ciblé).</w:t>
      </w:r>
    </w:p>
    <w:p w:rsidR="00DA4662" w:rsidRDefault="00DA4662" w:rsidP="006C2BA2">
      <w:pPr>
        <w:pStyle w:val="Corpsdetexte"/>
      </w:pPr>
      <w:r>
        <w:t>{</w:t>
      </w:r>
      <w:proofErr w:type="spellStart"/>
      <w:r w:rsidRPr="00DA4662">
        <w:rPr>
          <w:highlight w:val="yellow"/>
        </w:rPr>
        <w:t>inserer</w:t>
      </w:r>
      <w:proofErr w:type="spellEnd"/>
      <w:r w:rsidRPr="00DA4662">
        <w:rPr>
          <w:highlight w:val="yellow"/>
        </w:rPr>
        <w:t xml:space="preserve"> capture des cumuls rapportés</w:t>
      </w:r>
      <w:r>
        <w:t>}</w:t>
      </w:r>
    </w:p>
    <w:p w:rsidR="00DA4662" w:rsidRDefault="00DA4662" w:rsidP="006C2BA2">
      <w:pPr>
        <w:pStyle w:val="Corpsdetexte"/>
      </w:pPr>
    </w:p>
    <w:p w:rsidR="00DA4662" w:rsidRDefault="00DA4662" w:rsidP="006C2BA2">
      <w:pPr>
        <w:pStyle w:val="Corpsdetexte"/>
      </w:pPr>
      <w:r>
        <w:t>Comme le métier nous l’indique, les montants provisionnés CDC_MT_BP_FINAL_PR calculés tous les mois pour la prochaine paie avec versement devraient s’ajoutés au moment de l’échéance de la périodicité</w:t>
      </w:r>
      <w:r w:rsidR="00BB2CF2">
        <w:t>,</w:t>
      </w:r>
      <w:r>
        <w:t xml:space="preserve"> au montant CDC_MT_BP_FINAL, chose qu’ils ne font pas.</w:t>
      </w:r>
    </w:p>
    <w:p w:rsidR="00DA4662" w:rsidRDefault="00DA4662" w:rsidP="006C2BA2">
      <w:pPr>
        <w:pStyle w:val="Corpsdetexte"/>
      </w:pPr>
    </w:p>
    <w:p w:rsidR="00D03BEE" w:rsidRDefault="00D03BEE" w:rsidP="006C2BA2">
      <w:pPr>
        <w:pStyle w:val="Corpsdetexte"/>
      </w:pPr>
      <w:r>
        <w:t xml:space="preserve">Je partirai donc du nom du champ de la table correspondant </w:t>
      </w:r>
      <w:r w:rsidR="00DA4662">
        <w:t xml:space="preserve">au montant </w:t>
      </w:r>
      <w:r>
        <w:t>calculé</w:t>
      </w:r>
      <w:r w:rsidR="00DA4662">
        <w:t xml:space="preserve"> anormalement </w:t>
      </w:r>
      <w:r>
        <w:t>par le</w:t>
      </w:r>
      <w:r w:rsidR="00DA4662">
        <w:t xml:space="preserve"> moteur de calcul de paie : CDC_MT_BP_FINAL</w:t>
      </w:r>
      <w:r>
        <w:t xml:space="preserve">. </w:t>
      </w:r>
      <w:r w:rsidR="0032628E">
        <w:t>Composant de la rubrique de paie</w:t>
      </w:r>
      <w:r w:rsidR="00BB2CF2">
        <w:t xml:space="preserve"> finale</w:t>
      </w:r>
      <w:r w:rsidR="0032628E">
        <w:t xml:space="preserve"> CDC_BP_FINAL</w:t>
      </w:r>
      <w:r w:rsidR="00BB2CF2">
        <w:t xml:space="preserve"> (une rubrique de paie finale est une rubrique qui apparaitra sur le bulletin de paie)</w:t>
      </w:r>
      <w:r w:rsidR="0032628E">
        <w:t>.</w:t>
      </w:r>
    </w:p>
    <w:p w:rsidR="00D03BEE" w:rsidRDefault="00D03BEE" w:rsidP="006C2BA2">
      <w:pPr>
        <w:pStyle w:val="Corpsdetexte"/>
      </w:pPr>
      <w:r>
        <w:t>Le nom de se composant sera donc mon point d’entrée d’analyse dans le progiciel.</w:t>
      </w:r>
    </w:p>
    <w:p w:rsidR="00D03BEE" w:rsidRDefault="00D03BEE" w:rsidP="006C2BA2">
      <w:pPr>
        <w:pStyle w:val="Corpsdetexte"/>
      </w:pPr>
      <w:r>
        <w:t xml:space="preserve">Le composant correspondant à </w:t>
      </w:r>
      <w:r w:rsidR="00DA4662">
        <w:t>une variable calculée</w:t>
      </w:r>
      <w:r>
        <w:t xml:space="preserve"> en paie (par opposition aux </w:t>
      </w:r>
      <w:r w:rsidR="00DA4662">
        <w:t>éléments</w:t>
      </w:r>
      <w:r>
        <w:t xml:space="preserve"> valorisés lors des traitements hors-paie</w:t>
      </w:r>
      <w:r w:rsidR="00DA4662">
        <w:t xml:space="preserve"> tel que le post-paie ou remontée des 1</w:t>
      </w:r>
      <w:r w:rsidR="00DA4662" w:rsidRPr="00DA4662">
        <w:rPr>
          <w:vertAlign w:val="superscript"/>
        </w:rPr>
        <w:t>er</w:t>
      </w:r>
      <w:r w:rsidR="00DA4662">
        <w:t xml:space="preserve"> Montants</w:t>
      </w:r>
      <w:r>
        <w:t xml:space="preserve">), j’ouvre le meta4Object responsable du </w:t>
      </w:r>
      <w:r w:rsidR="00DA4662">
        <w:t>traitement « calcul de</w:t>
      </w:r>
      <w:r>
        <w:t xml:space="preserve"> paie</w:t>
      </w:r>
      <w:r w:rsidR="00DA4662">
        <w:t> »</w:t>
      </w:r>
      <w:r>
        <w:t> : M4CDC_DP_PAYROLL_CHANNEL.</w:t>
      </w:r>
    </w:p>
    <w:p w:rsidR="00D03BEE" w:rsidRDefault="00D03BEE" w:rsidP="006C2BA2">
      <w:pPr>
        <w:pStyle w:val="Corpsdetexte"/>
      </w:pPr>
      <w:r w:rsidRPr="00D03BEE">
        <w:rPr>
          <w:highlight w:val="yellow"/>
        </w:rPr>
        <w:t>{</w:t>
      </w:r>
      <w:proofErr w:type="spellStart"/>
      <w:r w:rsidRPr="00D03BEE">
        <w:rPr>
          <w:highlight w:val="yellow"/>
        </w:rPr>
        <w:t>Inserer</w:t>
      </w:r>
      <w:proofErr w:type="spellEnd"/>
      <w:r w:rsidRPr="00D03BEE">
        <w:rPr>
          <w:highlight w:val="yellow"/>
        </w:rPr>
        <w:t xml:space="preserve"> </w:t>
      </w:r>
      <w:proofErr w:type="spellStart"/>
      <w:r w:rsidRPr="00D03BEE">
        <w:rPr>
          <w:highlight w:val="yellow"/>
        </w:rPr>
        <w:t>screen</w:t>
      </w:r>
      <w:proofErr w:type="spellEnd"/>
      <w:r w:rsidRPr="00D03BEE">
        <w:rPr>
          <w:highlight w:val="yellow"/>
        </w:rPr>
        <w:t xml:space="preserve"> de </w:t>
      </w:r>
      <w:proofErr w:type="spellStart"/>
      <w:r w:rsidRPr="00D03BEE">
        <w:rPr>
          <w:highlight w:val="yellow"/>
        </w:rPr>
        <w:t>l’</w:t>
      </w:r>
      <w:r w:rsidR="003E3E88">
        <w:rPr>
          <w:highlight w:val="yellow"/>
        </w:rPr>
        <w:t>advanced</w:t>
      </w:r>
      <w:proofErr w:type="spellEnd"/>
      <w:r w:rsidR="003E3E88">
        <w:rPr>
          <w:highlight w:val="yellow"/>
        </w:rPr>
        <w:t xml:space="preserve"> </w:t>
      </w:r>
      <w:proofErr w:type="spellStart"/>
      <w:r w:rsidR="003E3E88">
        <w:rPr>
          <w:highlight w:val="yellow"/>
        </w:rPr>
        <w:t>payroll</w:t>
      </w:r>
      <w:proofErr w:type="spellEnd"/>
      <w:r w:rsidR="003E3E88">
        <w:rPr>
          <w:highlight w:val="yellow"/>
        </w:rPr>
        <w:t xml:space="preserve"> editor</w:t>
      </w:r>
      <w:r w:rsidRPr="00D03BEE">
        <w:rPr>
          <w:highlight w:val="yellow"/>
        </w:rPr>
        <w:t>}</w:t>
      </w:r>
    </w:p>
    <w:p w:rsidR="00DA4662" w:rsidRDefault="00DA4662" w:rsidP="006C2BA2">
      <w:pPr>
        <w:pStyle w:val="Corpsdetexte"/>
      </w:pPr>
    </w:p>
    <w:p w:rsidR="00743E40" w:rsidRDefault="00DA4662" w:rsidP="006C2BA2">
      <w:pPr>
        <w:pStyle w:val="Corpsdetexte"/>
      </w:pPr>
      <w:r>
        <w:lastRenderedPageBreak/>
        <w:t>Je fais ensuite une recherche au sein de l’objet pour affich</w:t>
      </w:r>
      <w:r w:rsidR="0032628E">
        <w:t>er</w:t>
      </w:r>
      <w:r>
        <w:t xml:space="preserve"> les détails de ce composant et notamment ses dépendances.</w:t>
      </w:r>
    </w:p>
    <w:p w:rsidR="00DA4662" w:rsidRDefault="00DA4662" w:rsidP="006C2BA2">
      <w:pPr>
        <w:pStyle w:val="Corpsdetexte"/>
      </w:pPr>
    </w:p>
    <w:p w:rsidR="00743E40" w:rsidRDefault="00743E40" w:rsidP="00743E40">
      <w:pPr>
        <w:pStyle w:val="Titre6"/>
      </w:pPr>
      <w:r>
        <w:t>Remontée du fil des dépendances</w:t>
      </w:r>
    </w:p>
    <w:p w:rsidR="00743E40" w:rsidRPr="00743E40" w:rsidRDefault="00743E40" w:rsidP="00743E40"/>
    <w:p w:rsidR="003E3E88" w:rsidRDefault="00D03BEE" w:rsidP="006C2BA2">
      <w:pPr>
        <w:pStyle w:val="Corpsdetexte"/>
      </w:pPr>
      <w:r>
        <w:t xml:space="preserve">Afin de retrouver l’endroit </w:t>
      </w:r>
      <w:r w:rsidR="00AF7195">
        <w:t>du traitement où est utilisé/modifié le composant, deux possibilités s’</w:t>
      </w:r>
      <w:r w:rsidR="003E3E88">
        <w:t xml:space="preserve">offrent à </w:t>
      </w:r>
      <w:r w:rsidR="00AF7195">
        <w:t xml:space="preserve">moi : rechercher les dépendances de l’item via l’IHM ou via requêtes SQL </w:t>
      </w:r>
      <w:r w:rsidR="002753DB">
        <w:t>exécutées</w:t>
      </w:r>
      <w:r w:rsidR="00AF7195">
        <w:t xml:space="preserve"> via l’outil </w:t>
      </w:r>
      <w:proofErr w:type="spellStart"/>
      <w:r w:rsidR="00AF7195">
        <w:t>S</w:t>
      </w:r>
      <w:r w:rsidR="002753DB">
        <w:t>Q</w:t>
      </w:r>
      <w:r w:rsidR="00AF7195">
        <w:t>uir</w:t>
      </w:r>
      <w:r w:rsidR="002753DB">
        <w:t>r</w:t>
      </w:r>
      <w:r w:rsidR="00AF7195">
        <w:t>elSQL</w:t>
      </w:r>
      <w:proofErr w:type="spellEnd"/>
      <w:r w:rsidR="00AF7195">
        <w:t xml:space="preserve"> </w:t>
      </w:r>
      <w:r w:rsidR="002753DB">
        <w:t xml:space="preserve">Client </w:t>
      </w:r>
      <w:r w:rsidR="00AF7195">
        <w:t xml:space="preserve">sur la </w:t>
      </w:r>
      <w:proofErr w:type="spellStart"/>
      <w:r w:rsidR="00AF7195">
        <w:t>bdd</w:t>
      </w:r>
      <w:proofErr w:type="spellEnd"/>
      <w:r w:rsidR="00AF7195">
        <w:t xml:space="preserve"> </w:t>
      </w:r>
      <w:proofErr w:type="spellStart"/>
      <w:r w:rsidR="00AF7195">
        <w:t>PeopleNet</w:t>
      </w:r>
      <w:proofErr w:type="spellEnd"/>
      <w:r w:rsidR="00AF7195">
        <w:t xml:space="preserve">. </w:t>
      </w:r>
    </w:p>
    <w:p w:rsidR="00D03BEE" w:rsidRDefault="00AF7195" w:rsidP="006C2BA2">
      <w:pPr>
        <w:pStyle w:val="Corpsdetexte"/>
      </w:pPr>
      <w:r>
        <w:t xml:space="preserve">En effet comme tout dans </w:t>
      </w:r>
      <w:proofErr w:type="spellStart"/>
      <w:r>
        <w:t>PeopleNet</w:t>
      </w:r>
      <w:proofErr w:type="spellEnd"/>
      <w:r>
        <w:t>, les dépendances externes et internes des items sont répertoriées respe</w:t>
      </w:r>
      <w:r w:rsidR="003E3E88">
        <w:t xml:space="preserve">ctivement dans les tables M4RCH_EXTERNAL_DEP et M4RCH_INTERNAL_DEP. </w:t>
      </w:r>
    </w:p>
    <w:p w:rsidR="003E3E88" w:rsidRDefault="003E3E88" w:rsidP="006C2BA2">
      <w:pPr>
        <w:pStyle w:val="Corpsdetexte"/>
      </w:pPr>
      <w:r>
        <w:t xml:space="preserve">Pour la simplicité de l’explication, je présenterais ici la méthode via IHM. Bien que durant mes phases d’analyse je privilégie la méthode via </w:t>
      </w:r>
      <w:proofErr w:type="spellStart"/>
      <w:r>
        <w:t>bdd</w:t>
      </w:r>
      <w:proofErr w:type="spellEnd"/>
      <w:r>
        <w:t xml:space="preserve"> car plus rapide et réactive (le progiciel subit des latences dues au partage des ressources par les différents bureaux virtuels sur lesquels nous travaillons).</w:t>
      </w:r>
    </w:p>
    <w:p w:rsidR="00EF7A85" w:rsidRDefault="0057110C" w:rsidP="00EF7A85">
      <w:pPr>
        <w:pStyle w:val="Corpsdetexte"/>
        <w:keepNext/>
      </w:pPr>
      <w:r>
        <w:rPr>
          <w:noProof/>
          <w:lang w:val="fr-FR" w:eastAsia="fr-FR"/>
        </w:rPr>
        <mc:AlternateContent>
          <mc:Choice Requires="wps">
            <w:drawing>
              <wp:anchor distT="0" distB="0" distL="114300" distR="114300" simplePos="0" relativeHeight="251678207" behindDoc="0" locked="0" layoutInCell="1" allowOverlap="1" wp14:anchorId="5E5D4CAD" wp14:editId="3C538275">
                <wp:simplePos x="0" y="0"/>
                <wp:positionH relativeFrom="margin">
                  <wp:posOffset>3001189</wp:posOffset>
                </wp:positionH>
                <wp:positionV relativeFrom="paragraph">
                  <wp:posOffset>3285862</wp:posOffset>
                </wp:positionV>
                <wp:extent cx="2931795" cy="635"/>
                <wp:effectExtent l="0" t="0" r="1905"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rsidR="007064F7" w:rsidRPr="00EF7A85" w:rsidRDefault="007064F7" w:rsidP="00266A23">
                            <w:pPr>
                              <w:pStyle w:val="Lgende"/>
                              <w:jc w:val="center"/>
                            </w:pPr>
                            <w:r>
                              <w:t>Figure 9</w:t>
                            </w:r>
                            <w:r w:rsidRPr="00514167">
                              <w:t>: élément utilisés au sein de CDC_MT_BP_FINAL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D4CAD" id="_x0000_t202" coordsize="21600,21600" o:spt="202" path="m,l,21600r21600,l21600,xe">
                <v:stroke joinstyle="miter"/>
                <v:path gradientshapeok="t" o:connecttype="rect"/>
              </v:shapetype>
              <v:shape id="Zone de texte 22" o:spid="_x0000_s1026" type="#_x0000_t202" style="position:absolute;margin-left:236.3pt;margin-top:258.75pt;width:230.85pt;height:.05pt;z-index:25167820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" stroked="f">
                <v:textbox style="mso-fit-shape-to-text:t" inset="0,0,0,0">
                  <w:txbxContent>
                    <w:p w:rsidR="007064F7" w:rsidRPr="00EF7A85" w:rsidRDefault="007064F7" w:rsidP="00266A23">
                      <w:pPr>
                        <w:pStyle w:val="Lgende"/>
                        <w:jc w:val="center"/>
                      </w:pPr>
                      <w:r>
                        <w:t>Figure 9</w:t>
                      </w:r>
                      <w:r w:rsidRPr="00514167">
                        <w:t>: élément utilisés au sein de CDC_MT_BP_FINAL</w:t>
                      </w:r>
                    </w:p>
                  </w:txbxContent>
                </v:textbox>
                <w10:wrap type="square" anchorx="margin"/>
              </v:shape>
            </w:pict>
          </mc:Fallback>
        </mc:AlternateContent>
      </w:r>
      <w:r w:rsidR="0032628E">
        <w:rPr>
          <w:noProof/>
          <w:lang w:val="fr-FR" w:eastAsia="fr-FR"/>
        </w:rPr>
        <w:drawing>
          <wp:inline distT="0" distB="0" distL="0" distR="0">
            <wp:extent cx="2931795" cy="3225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1795" cy="3225800"/>
                    </a:xfrm>
                    <a:prstGeom prst="rect">
                      <a:avLst/>
                    </a:prstGeom>
                  </pic:spPr>
                </pic:pic>
              </a:graphicData>
            </a:graphic>
          </wp:inline>
        </w:drawing>
      </w:r>
      <w:r w:rsidR="0032628E">
        <w:rPr>
          <w:noProof/>
          <w:lang w:val="fr-FR" w:eastAsia="fr-FR"/>
        </w:rPr>
        <w:drawing>
          <wp:inline distT="0" distB="0" distL="0" distR="0">
            <wp:extent cx="3122295" cy="325818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2295" cy="3258185"/>
                    </a:xfrm>
                    <a:prstGeom prst="rect">
                      <a:avLst/>
                    </a:prstGeom>
                  </pic:spPr>
                </pic:pic>
              </a:graphicData>
            </a:graphic>
          </wp:inline>
        </w:drawing>
      </w:r>
    </w:p>
    <w:p w:rsidR="0032628E" w:rsidRDefault="00EF7A85" w:rsidP="0057110C">
      <w:pPr>
        <w:pStyle w:val="Lgende"/>
      </w:pPr>
      <w:r>
        <w:t xml:space="preserve">Figure 8 : </w:t>
      </w:r>
      <w:r w:rsidRPr="00F46231">
        <w:t>éléments qui utilisent CDC_MT_BP_FINAL</w:t>
      </w:r>
    </w:p>
    <w:p w:rsidR="0032628E" w:rsidRDefault="0032628E" w:rsidP="0032628E">
      <w:pPr>
        <w:pStyle w:val="Corpsdetexte"/>
        <w:keepNext/>
      </w:pPr>
    </w:p>
    <w:p w:rsidR="0032628E" w:rsidRDefault="0032628E" w:rsidP="006C2BA2">
      <w:pPr>
        <w:pStyle w:val="Corpsdetexte"/>
        <w:rPr>
          <w:bCs/>
          <w:color w:val="991F3D" w:themeColor="text2"/>
          <w:sz w:val="16"/>
          <w:szCs w:val="16"/>
        </w:rPr>
      </w:pPr>
    </w:p>
    <w:p w:rsidR="00EF7A85" w:rsidRDefault="002753DB" w:rsidP="006C2BA2">
      <w:pPr>
        <w:pStyle w:val="Corpsdetexte"/>
      </w:pPr>
      <w:r>
        <w:t xml:space="preserve">Comme nous pouvons le voir ici, CDC_MT_BP_FINAL est utilisé par </w:t>
      </w:r>
      <w:r w:rsidR="00EF7A85">
        <w:t>CDC_MT_BP_FINAL_PR, les provisions calculées tous les mois, échéance ou non.</w:t>
      </w:r>
      <w:r w:rsidR="00266A23">
        <w:t xml:space="preserve"> Le problème doit donc ce situé dans l’interaction entre ces deux éléments.</w:t>
      </w:r>
    </w:p>
    <w:p w:rsidR="00EF7A85" w:rsidRDefault="00EF7A85" w:rsidP="006C2BA2">
      <w:pPr>
        <w:pStyle w:val="Corpsdetexte"/>
      </w:pPr>
    </w:p>
    <w:p w:rsidR="00743E40" w:rsidRDefault="001B46EB" w:rsidP="00743E40">
      <w:pPr>
        <w:pStyle w:val="Titre6"/>
      </w:pPr>
      <w:r>
        <w:t>Retrouver l’item en défaut</w:t>
      </w:r>
    </w:p>
    <w:p w:rsidR="00743E40" w:rsidRPr="00743E40" w:rsidRDefault="00743E40" w:rsidP="00743E40"/>
    <w:p w:rsidR="00743E40" w:rsidRDefault="00743E40" w:rsidP="00743E40">
      <w:pPr>
        <w:pStyle w:val="Corpsdetexte"/>
      </w:pPr>
      <w:r>
        <w:lastRenderedPageBreak/>
        <w:t xml:space="preserve">Une fois les dépendances trouvées il suffit d’analyser le code des </w:t>
      </w:r>
      <w:r w:rsidR="001B46EB">
        <w:t xml:space="preserve">différents </w:t>
      </w:r>
      <w:r>
        <w:t>items afin de remonter les diff</w:t>
      </w:r>
      <w:r w:rsidR="001B46EB">
        <w:t>érents traitements impactant le composant en erreur. O</w:t>
      </w:r>
      <w:r>
        <w:t>n remonte ainsi jusqu’à l’endroit</w:t>
      </w:r>
      <w:r w:rsidR="001B46EB">
        <w:t xml:space="preserve"> du code</w:t>
      </w:r>
      <w:r>
        <w:t xml:space="preserve"> responsable de la valorisation incohérente de la rubrique de paie</w:t>
      </w:r>
      <w:r w:rsidR="001B46EB">
        <w:t>.</w:t>
      </w:r>
    </w:p>
    <w:p w:rsidR="001B46EB" w:rsidRDefault="001B46EB" w:rsidP="00743E40">
      <w:pPr>
        <w:pStyle w:val="Corpsdetexte"/>
      </w:pPr>
      <w:r>
        <w:t xml:space="preserve">Pour m’aider à analyser le code j’ai plusieurs outils tels qu’un débugger intégrer au progiciel, un inspecteur de paie (seulement pour les calculs de paie) permettant de visualiser la valeur finale de tous les composants de montants qui compose la paie. Enfin est c’est l’outil que j’utilise le plus (les deux autres manquants de fiabilité) : les </w:t>
      </w:r>
      <w:proofErr w:type="spellStart"/>
      <w:r>
        <w:t>MessageBox</w:t>
      </w:r>
      <w:proofErr w:type="spellEnd"/>
      <w:r>
        <w:t xml:space="preserve">, qui me permettent, où je le souhaite dans le code, d’afficher une </w:t>
      </w:r>
      <w:proofErr w:type="spellStart"/>
      <w:r>
        <w:t>popup</w:t>
      </w:r>
      <w:proofErr w:type="spellEnd"/>
      <w:r>
        <w:t xml:space="preserve"> contenant les valeurs des varia</w:t>
      </w:r>
      <w:r w:rsidR="0093723F">
        <w:t>bles que je souhaite connaitre à</w:t>
      </w:r>
      <w:r>
        <w:t xml:space="preserve"> l’instant T du traitement</w:t>
      </w:r>
      <w:r w:rsidR="00BB2CF2">
        <w:t>, cela m’aide également à suivre le cheminement du traitement à travers le code</w:t>
      </w:r>
      <w:r>
        <w:t>.</w:t>
      </w:r>
    </w:p>
    <w:p w:rsidR="00BB2CF2" w:rsidRDefault="00BB2CF2" w:rsidP="00743E40">
      <w:pPr>
        <w:pStyle w:val="Corpsdetexte"/>
      </w:pPr>
    </w:p>
    <w:p w:rsidR="0093723F" w:rsidRDefault="0093723F" w:rsidP="00743E40">
      <w:pPr>
        <w:pStyle w:val="Corpsdetexte"/>
      </w:pPr>
      <w:r>
        <w:t>Je reconstitue ainsi le scénario ayant conduit à l</w:t>
      </w:r>
      <w:r w:rsidR="00BB2CF2">
        <w:t>’erreur remontée dans le ticket :</w:t>
      </w:r>
    </w:p>
    <w:p w:rsidR="00BB2CF2" w:rsidRDefault="00BB2CF2" w:rsidP="00743E40">
      <w:pPr>
        <w:pStyle w:val="Corpsdetexte"/>
      </w:pPr>
    </w:p>
    <w:p w:rsidR="00BB2CF2" w:rsidRDefault="00BB2CF2" w:rsidP="00BB2CF2">
      <w:pPr>
        <w:pStyle w:val="Corpsdetexte"/>
      </w:pPr>
      <w:r>
        <w:t>Afin d’y voir plus claire, rentrons dans le code des règles de calcul de CDC_MT_BP_FINAL puis de CDC_MT_BP_FINAL_PR.</w:t>
      </w:r>
    </w:p>
    <w:p w:rsidR="00BB2CF2" w:rsidRDefault="00BB2CF2" w:rsidP="00BB2CF2">
      <w:pPr>
        <w:pStyle w:val="Corpsdetexte"/>
        <w:keepNext/>
      </w:pPr>
      <w:r>
        <w:rPr>
          <w:noProof/>
          <w:lang w:val="fr-FR" w:eastAsia="fr-FR"/>
        </w:rPr>
        <w:drawing>
          <wp:inline distT="0" distB="0" distL="0" distR="0" wp14:anchorId="1215DFA2" wp14:editId="6C310651">
            <wp:extent cx="6210935" cy="46329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4632960"/>
                    </a:xfrm>
                    <a:prstGeom prst="rect">
                      <a:avLst/>
                    </a:prstGeom>
                  </pic:spPr>
                </pic:pic>
              </a:graphicData>
            </a:graphic>
          </wp:inline>
        </w:drawing>
      </w:r>
    </w:p>
    <w:p w:rsidR="00BB2CF2" w:rsidRDefault="00BB2CF2" w:rsidP="00BB2CF2">
      <w:pPr>
        <w:pStyle w:val="Lgende"/>
        <w:jc w:val="center"/>
      </w:pPr>
      <w:r>
        <w:t xml:space="preserve">Figure 10: Écran d'édition des </w:t>
      </w:r>
      <w:proofErr w:type="spellStart"/>
      <w:r>
        <w:t>rules</w:t>
      </w:r>
      <w:proofErr w:type="spellEnd"/>
      <w:r>
        <w:t xml:space="preserve"> de CDC_MT_BP_FINAL</w:t>
      </w:r>
    </w:p>
    <w:p w:rsidR="00BB2CF2" w:rsidRDefault="00BB2CF2" w:rsidP="00BB2CF2">
      <w:pPr>
        <w:pStyle w:val="Corpsdetexte"/>
      </w:pPr>
      <w:r>
        <w:t xml:space="preserve">Après avoir dé commenté les </w:t>
      </w:r>
      <w:proofErr w:type="spellStart"/>
      <w:r>
        <w:t>messagebox</w:t>
      </w:r>
      <w:proofErr w:type="spellEnd"/>
      <w:r>
        <w:t xml:space="preserve"> et exécuté la paie, il s’avère que dans notre cas, nous exécutons le code de la ligne 28. CDC_MT_BP_FINAL est donc égal, à cet instant du </w:t>
      </w:r>
      <w:r>
        <w:lastRenderedPageBreak/>
        <w:t>traitement, à CDC_MT_PENSION. Après poursuite de l’analyse dans cette direction, il s’avère que le calcul de CDC_MT_BP_FINAL est exécuté très tôt dans le traitement.</w:t>
      </w:r>
      <w:r w:rsidR="005F560F">
        <w:t xml:space="preserve"> Ca valeur</w:t>
      </w:r>
      <w:r>
        <w:t xml:space="preserve"> est donc repris</w:t>
      </w:r>
      <w:r w:rsidR="005F560F">
        <w:t>e et modifiée</w:t>
      </w:r>
      <w:r>
        <w:t xml:space="preserve"> </w:t>
      </w:r>
      <w:r w:rsidR="005F560F">
        <w:t>ailleurs.</w:t>
      </w:r>
    </w:p>
    <w:p w:rsidR="00BB2CF2" w:rsidRDefault="00BB2CF2" w:rsidP="00BB2CF2">
      <w:pPr>
        <w:pStyle w:val="Corpsdetexte"/>
      </w:pPr>
    </w:p>
    <w:p w:rsidR="00BB2CF2" w:rsidRDefault="00BB2CF2" w:rsidP="00BB2CF2">
      <w:pPr>
        <w:pStyle w:val="Corpsdetexte"/>
      </w:pPr>
      <w:r>
        <w:t>Allons maintenant voir le code de CDC_MT_BP_FINAL_PR :</w:t>
      </w:r>
      <w:r>
        <w:rPr>
          <w:noProof/>
          <w:lang w:val="fr-FR" w:eastAsia="fr-FR"/>
        </w:rPr>
        <w:drawing>
          <wp:inline distT="0" distB="0" distL="0" distR="0" wp14:anchorId="2FCC41AB" wp14:editId="4A001ADB">
            <wp:extent cx="6208832" cy="320040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4722" cy="3218900"/>
                    </a:xfrm>
                    <a:prstGeom prst="rect">
                      <a:avLst/>
                    </a:prstGeom>
                  </pic:spPr>
                </pic:pic>
              </a:graphicData>
            </a:graphic>
          </wp:inline>
        </w:drawing>
      </w:r>
    </w:p>
    <w:p w:rsidR="00BB2CF2" w:rsidRDefault="00BB2CF2" w:rsidP="00BB2CF2">
      <w:pPr>
        <w:pStyle w:val="Lgende"/>
        <w:jc w:val="center"/>
        <w:rPr>
          <w:noProof/>
        </w:rPr>
      </w:pPr>
      <w:r>
        <w:t>Figure 11</w:t>
      </w:r>
      <w:r>
        <w:rPr>
          <w:noProof/>
        </w:rPr>
        <w:t xml:space="preserve"> : Ecran d’édition des rules de la variable CDC_MT_BP_FINAL_PR</w:t>
      </w:r>
    </w:p>
    <w:p w:rsidR="00BB2CF2" w:rsidRDefault="00BB2CF2" w:rsidP="00BB2CF2">
      <w:pPr>
        <w:pStyle w:val="Corpsdetexte"/>
      </w:pPr>
    </w:p>
    <w:p w:rsidR="00BB2CF2" w:rsidRDefault="00BB2CF2" w:rsidP="00BB2CF2">
      <w:pPr>
        <w:pStyle w:val="Corpsdetexte"/>
      </w:pPr>
      <w:r>
        <w:t>Comme on peut le voir à la ligne 28, c’est la variable CDC_MT_BP_FINAL_PR (exécutée après CDC_MT_BP_FINAL lors du lancement d’un traitement calcul de paie) qui valorise le composant avec la valeur retournée par l’item CDC_MT_PERIODICITE_P auquel on a envoyé le résultat de CDC_MT_BP_FINAL vu dans la figure précédente ainsi que son identifiant dans la table des éléments de paie</w:t>
      </w:r>
      <w:r w:rsidR="005F560F">
        <w:t xml:space="preserve"> afin de forcer sa valorisation directement dans le nœud de calcul de la paie (CDC_HRPERIOD_CALC)</w:t>
      </w:r>
      <w:r>
        <w:t>.</w:t>
      </w:r>
    </w:p>
    <w:p w:rsidR="00BB2CF2" w:rsidRDefault="00BB2CF2" w:rsidP="00BB2CF2">
      <w:pPr>
        <w:pStyle w:val="Corpsdetexte"/>
      </w:pPr>
    </w:p>
    <w:p w:rsidR="00BB2CF2" w:rsidRDefault="00BB2CF2" w:rsidP="00BB2CF2">
      <w:pPr>
        <w:pStyle w:val="Corpsdetexte"/>
      </w:pPr>
      <w:r>
        <w:t>J’investigue donc l’élément CDC_MT_PERIODICITE_P</w:t>
      </w:r>
      <w:r w:rsidR="005F560F">
        <w:t xml:space="preserve"> qui semble être le dernier élément du traitement a donné sa valeur à CC_MT_BP_FINAL.</w:t>
      </w:r>
    </w:p>
    <w:p w:rsidR="00D239FD" w:rsidRDefault="00D239FD" w:rsidP="00BB2CF2">
      <w:pPr>
        <w:pStyle w:val="Corpsdetexte"/>
      </w:pPr>
    </w:p>
    <w:p w:rsidR="005F560F" w:rsidRDefault="00D239FD" w:rsidP="00BB2CF2">
      <w:pPr>
        <w:pStyle w:val="Corpsdetexte"/>
      </w:pPr>
      <w:r>
        <w:t>{</w:t>
      </w:r>
      <w:proofErr w:type="spellStart"/>
      <w:r w:rsidRPr="00D239FD">
        <w:rPr>
          <w:highlight w:val="yellow"/>
        </w:rPr>
        <w:t>Insèrer</w:t>
      </w:r>
      <w:proofErr w:type="spellEnd"/>
      <w:r w:rsidRPr="00D239FD">
        <w:rPr>
          <w:highlight w:val="yellow"/>
        </w:rPr>
        <w:t xml:space="preserve"> code CDC_MT_PERIODICITE_P}</w:t>
      </w:r>
    </w:p>
    <w:p w:rsidR="00D239FD" w:rsidRPr="00893038" w:rsidRDefault="00D239FD" w:rsidP="00BB2CF2">
      <w:pPr>
        <w:pStyle w:val="Corpsdetexte"/>
      </w:pPr>
    </w:p>
    <w:p w:rsidR="00D239FD" w:rsidRDefault="005F560F" w:rsidP="00743E40">
      <w:pPr>
        <w:pStyle w:val="Corpsdetexte"/>
      </w:pPr>
      <w:r>
        <w:t>Au sein de PERIODICITE_P, je découvre la source de l’anomalie : le chargement du nœud de cumuls permettant de récupérer les provisions calculées les mois précédents l’échéance est conditionné</w:t>
      </w:r>
      <w:r w:rsidR="00D239FD">
        <w:t xml:space="preserve"> pour des raisons de performance du moteur de calcul</w:t>
      </w:r>
      <w:r>
        <w:t>.</w:t>
      </w:r>
    </w:p>
    <w:p w:rsidR="005F560F" w:rsidRDefault="00D239FD" w:rsidP="00743E40">
      <w:pPr>
        <w:pStyle w:val="Corpsdetexte"/>
      </w:pPr>
      <w:r>
        <w:t>C</w:t>
      </w:r>
      <w:r w:rsidR="005F560F">
        <w:t xml:space="preserve">e chargement permet </w:t>
      </w:r>
      <w:r>
        <w:t>d’</w:t>
      </w:r>
      <w:r w:rsidR="005F560F">
        <w:t>aj</w:t>
      </w:r>
      <w:r>
        <w:t xml:space="preserve">outer les provisions correspondantes </w:t>
      </w:r>
      <w:r w:rsidR="005F560F">
        <w:t>à la rubrique envoyée à l’élément, en l’occurrence, la rubrique CDC_MT_BP_FINAL, notre rubrique en défaut !</w:t>
      </w:r>
    </w:p>
    <w:p w:rsidR="002E3005" w:rsidRDefault="00D239FD" w:rsidP="00743E40">
      <w:pPr>
        <w:pStyle w:val="Corpsdetexte"/>
      </w:pPr>
      <w:r>
        <w:lastRenderedPageBreak/>
        <w:t>La source de l’erreur, ou plus exactement, de la non prise en compte de ces provisions se situe dans la condition de chargement.</w:t>
      </w:r>
    </w:p>
    <w:p w:rsidR="002E3005" w:rsidRDefault="00D239FD" w:rsidP="00743E40">
      <w:pPr>
        <w:pStyle w:val="Corpsdetexte"/>
      </w:pPr>
      <w:r>
        <w:t>En effet, la condition stipule que le chargement ne peu</w:t>
      </w:r>
      <w:r w:rsidR="002E3005">
        <w:t>t</w:t>
      </w:r>
      <w:r>
        <w:t xml:space="preserve"> se faire que si le mois de dernière échéance payée est différent du mois précédent le mois en cours de calcul.</w:t>
      </w:r>
    </w:p>
    <w:p w:rsidR="00D239FD" w:rsidRDefault="00D239FD" w:rsidP="00743E40">
      <w:pPr>
        <w:pStyle w:val="Corpsdetexte"/>
      </w:pPr>
      <w:r>
        <w:t xml:space="preserve">Or, notre pensionné ayant, jusqu’à la révision de son dossier, toujours été en périodicité mensuelle, son mois de dernière échéance payée était fixé au mois précédent le mois de calcul en erreur rapporté dans l’OCUN, ce qui était normal mais qui dans notre cas menais </w:t>
      </w:r>
      <w:r w:rsidR="002E3005">
        <w:t>à</w:t>
      </w:r>
      <w:r>
        <w:t xml:space="preserve"> une incohérence car, étant passé d’un paiement mensuel avec échéance tous les mois à un paiement annuel avec </w:t>
      </w:r>
      <w:r w:rsidR="002E3005">
        <w:t>échéance</w:t>
      </w:r>
      <w:r>
        <w:t xml:space="preserve"> au mois de décembre, le moteur ne chargeait pas les provision</w:t>
      </w:r>
      <w:r w:rsidR="002E3005">
        <w:t>s pour la paie</w:t>
      </w:r>
      <w:r>
        <w:t xml:space="preserve"> de décembre car le dernier mois de paie était le mois de novembre, la condition n’était donc pas remplie, le chargement ne se faisait pas, les provisions pour le calcul de la rubrique ne s’additionnais pas à celle-ci, d’où le résultat final en erreur.</w:t>
      </w:r>
    </w:p>
    <w:p w:rsidR="001B46EB" w:rsidRDefault="005F560F" w:rsidP="00743E40">
      <w:pPr>
        <w:pStyle w:val="Corpsdetexte"/>
      </w:pPr>
      <w:r>
        <w:t xml:space="preserve"> </w:t>
      </w:r>
    </w:p>
    <w:p w:rsidR="0093723F" w:rsidRDefault="00184E1F" w:rsidP="001B46EB">
      <w:pPr>
        <w:pStyle w:val="Titre6"/>
      </w:pPr>
      <w:r>
        <w:t>Concevoir une solution de correctif</w:t>
      </w:r>
    </w:p>
    <w:p w:rsidR="00184E1F" w:rsidRDefault="00184E1F" w:rsidP="00184E1F">
      <w:pPr>
        <w:pStyle w:val="Corpsdetexte"/>
      </w:pPr>
    </w:p>
    <w:p w:rsidR="00CF2BC6" w:rsidRDefault="00CF2BC6" w:rsidP="00184E1F">
      <w:pPr>
        <w:pStyle w:val="Corpsdetexte"/>
      </w:pPr>
      <w:r>
        <w:t xml:space="preserve">Une fois le scénario </w:t>
      </w:r>
      <w:r w:rsidR="00D445DA">
        <w:t>d’</w:t>
      </w:r>
      <w:r>
        <w:t xml:space="preserve">erreur en tête, je conçois une solution corrective n’impliquant </w:t>
      </w:r>
      <w:r w:rsidR="002E3005">
        <w:t xml:space="preserve">pas d’effet de bord </w:t>
      </w:r>
      <w:r>
        <w:t xml:space="preserve">pour le reste du progiciel, pour m’assurer de cela, je communique mes résultats au sachant de l’équipe et </w:t>
      </w:r>
      <w:r w:rsidR="00D445DA">
        <w:t>lui</w:t>
      </w:r>
      <w:r>
        <w:t xml:space="preserve"> remonte mes points d’inquiétude sur un</w:t>
      </w:r>
      <w:r w:rsidR="00D445DA">
        <w:t>e</w:t>
      </w:r>
      <w:r>
        <w:t xml:space="preserve"> potentielle </w:t>
      </w:r>
      <w:r w:rsidR="00D445DA">
        <w:t>régression</w:t>
      </w:r>
      <w:r>
        <w:t>.</w:t>
      </w:r>
    </w:p>
    <w:p w:rsidR="00D445DA" w:rsidRDefault="00D445DA" w:rsidP="00184E1F">
      <w:pPr>
        <w:pStyle w:val="Corpsdetexte"/>
      </w:pPr>
      <w:r>
        <w:t>Selon son avis, je reprends ma correction afin de parvenir à un résultat non régressif satisfaisant ou</w:t>
      </w:r>
      <w:r w:rsidR="00007D9B">
        <w:t xml:space="preserve"> bien</w:t>
      </w:r>
      <w:r>
        <w:t xml:space="preserve"> </w:t>
      </w:r>
      <w:r w:rsidR="00007D9B">
        <w:t>j’envoie mon analyse et ma proposition en réponse au ticket</w:t>
      </w:r>
      <w:r>
        <w:t>.</w:t>
      </w:r>
    </w:p>
    <w:p w:rsidR="00405786" w:rsidRDefault="00405786" w:rsidP="00184E1F">
      <w:pPr>
        <w:pStyle w:val="Corpsdetexte"/>
      </w:pPr>
    </w:p>
    <w:p w:rsidR="00405786" w:rsidRDefault="00007D9B" w:rsidP="00184E1F">
      <w:pPr>
        <w:pStyle w:val="Corpsdetexte"/>
      </w:pPr>
      <w:r>
        <w:t>Pour cette solution, j’ai donc décidé de conserver la condition en y ajoutant une clause additionnelle prenant cette fois ci en compte la date de dernière modification de la périodicité du pensionné pour la comparer non pas à la date de dernière échéance payée (celle-ci étant fixée au 25 du mois, elle manquait de précision) mais à la date de dernier calcul de paie du pensionné (la DT_LAST_UPDATE de la dernière ligne de cumul du pensionné) avant le mois en cours.</w:t>
      </w:r>
    </w:p>
    <w:p w:rsidR="00007D9B" w:rsidRDefault="00007D9B" w:rsidP="00184E1F">
      <w:pPr>
        <w:pStyle w:val="Corpsdetexte"/>
      </w:pPr>
      <w:r>
        <w:t>Ainsi, si le pensionné a été payé le mois précédent le mois de calcul mais que sa périodicité a été modifiée depuis ce dernier calcul, le moteur chargera quand même les cumuls contenants les provisions.</w:t>
      </w:r>
    </w:p>
    <w:p w:rsidR="00007D9B" w:rsidRDefault="00007D9B" w:rsidP="00184E1F">
      <w:pPr>
        <w:pStyle w:val="Corpsdetexte"/>
      </w:pPr>
    </w:p>
    <w:p w:rsidR="00007D9B" w:rsidRDefault="002E3005" w:rsidP="00184E1F">
      <w:pPr>
        <w:pStyle w:val="Corpsdetexte"/>
      </w:pPr>
      <w:r>
        <w:t>Dans le cas présent, l’analyse d’impact montrait un risque de régression très faible</w:t>
      </w:r>
      <w:r w:rsidR="0095437A">
        <w:t xml:space="preserve"> voir nul</w:t>
      </w:r>
      <w:r>
        <w:t xml:space="preserve">, la condition n’existant que pour des raisons de performance, le seul risque </w:t>
      </w:r>
      <w:r w:rsidR="00405786">
        <w:t xml:space="preserve">inhérent à sa modification </w:t>
      </w:r>
      <w:r>
        <w:t>aurait été de charger inutilement le nœud et donc d’allonger le temps de calcul sans pour autant produire d’erreur.</w:t>
      </w:r>
    </w:p>
    <w:p w:rsidR="002E3005" w:rsidRDefault="002E3005" w:rsidP="00184E1F">
      <w:pPr>
        <w:pStyle w:val="Corpsdetexte"/>
      </w:pPr>
      <w:r>
        <w:t xml:space="preserve">Risque </w:t>
      </w:r>
      <w:r w:rsidR="001D4D33">
        <w:t xml:space="preserve">très </w:t>
      </w:r>
      <w:r>
        <w:t xml:space="preserve">faible et impact modéré donc. </w:t>
      </w:r>
    </w:p>
    <w:p w:rsidR="00405786" w:rsidRDefault="00405786" w:rsidP="00184E1F">
      <w:pPr>
        <w:pStyle w:val="Corpsdetexte"/>
      </w:pPr>
    </w:p>
    <w:p w:rsidR="001B46EB" w:rsidRDefault="001B46EB" w:rsidP="001B46EB">
      <w:pPr>
        <w:pStyle w:val="Titre6"/>
      </w:pPr>
      <w:r>
        <w:lastRenderedPageBreak/>
        <w:t xml:space="preserve">Communiquer </w:t>
      </w:r>
      <w:r w:rsidR="0093723F">
        <w:t>le résultat de l’analyse</w:t>
      </w:r>
    </w:p>
    <w:p w:rsidR="0093723F" w:rsidRDefault="0093723F" w:rsidP="0093723F"/>
    <w:p w:rsidR="00CF2BC6" w:rsidRDefault="0093723F" w:rsidP="0093723F">
      <w:pPr>
        <w:pStyle w:val="Corpsdetexte"/>
      </w:pPr>
      <w:r>
        <w:t>Dernière partie de la première étape</w:t>
      </w:r>
      <w:r w:rsidR="00405786">
        <w:t>,</w:t>
      </w:r>
      <w:r>
        <w:t xml:space="preserve"> je traduis l’</w:t>
      </w:r>
      <w:r w:rsidR="00CF2BC6">
        <w:t xml:space="preserve">analyse technique en un scénario fonctionnel </w:t>
      </w:r>
      <w:r>
        <w:t>compréhensible par le</w:t>
      </w:r>
      <w:r w:rsidR="00D445DA">
        <w:t>s</w:t>
      </w:r>
      <w:r>
        <w:t xml:space="preserve"> destinataire</w:t>
      </w:r>
      <w:r w:rsidR="00D445DA">
        <w:t>s</w:t>
      </w:r>
      <w:r>
        <w:t xml:space="preserve"> de la réponse au ticket : </w:t>
      </w:r>
      <w:r w:rsidR="00D445DA">
        <w:t xml:space="preserve">le rapporteur ainsi que </w:t>
      </w:r>
      <w:r>
        <w:t>les membres de la DEI</w:t>
      </w:r>
      <w:r w:rsidR="00CF2BC6">
        <w:t xml:space="preserve"> en les mentionnant tous dans </w:t>
      </w:r>
      <w:r w:rsidR="00405786">
        <w:t>ma réponse</w:t>
      </w:r>
      <w:r>
        <w:t>.</w:t>
      </w:r>
    </w:p>
    <w:p w:rsidR="00CF2BC6" w:rsidRDefault="00CF2BC6" w:rsidP="00405786">
      <w:pPr>
        <w:pStyle w:val="Corpsdetexte"/>
      </w:pPr>
      <w:r>
        <w:t>J’y ajoute ma</w:t>
      </w:r>
      <w:r w:rsidR="0095437A">
        <w:t>/mes</w:t>
      </w:r>
      <w:r>
        <w:t xml:space="preserve"> proposition</w:t>
      </w:r>
      <w:r w:rsidR="0095437A">
        <w:t>(s)</w:t>
      </w:r>
      <w:r>
        <w:t xml:space="preserve"> de correctif </w:t>
      </w:r>
      <w:r w:rsidR="00405786">
        <w:t>accompagnée</w:t>
      </w:r>
      <w:r w:rsidR="0095437A">
        <w:t>(s)</w:t>
      </w:r>
      <w:r w:rsidR="00405786">
        <w:t xml:space="preserve"> de son</w:t>
      </w:r>
      <w:r w:rsidR="0095437A">
        <w:t>/leur</w:t>
      </w:r>
      <w:r w:rsidR="00405786">
        <w:t xml:space="preserve"> analyse d’impact afin que le client ai</w:t>
      </w:r>
      <w:r w:rsidR="0095437A">
        <w:t>t</w:t>
      </w:r>
      <w:r w:rsidR="00405786">
        <w:t xml:space="preserve"> toutes les cartes en main pour </w:t>
      </w:r>
      <w:r w:rsidR="0095437A">
        <w:t>prendre la bonne décision</w:t>
      </w:r>
      <w:r w:rsidR="00405786">
        <w:t>.</w:t>
      </w:r>
    </w:p>
    <w:p w:rsidR="0095437A" w:rsidRDefault="0095437A" w:rsidP="00405786">
      <w:pPr>
        <w:pStyle w:val="Corpsdetexte"/>
      </w:pPr>
    </w:p>
    <w:p w:rsidR="00007D9B" w:rsidRDefault="00007D9B" w:rsidP="00405786">
      <w:pPr>
        <w:pStyle w:val="Corpsdetexte"/>
      </w:pPr>
      <w:r>
        <w:t>Dans ce cas précis, je n’ai proposé qu’une seule solution, celle-ci étant la moins risquée de toute et modifiant le code à un seul endroit, la solution était simple.</w:t>
      </w:r>
    </w:p>
    <w:p w:rsidR="00007D9B" w:rsidRDefault="00007D9B" w:rsidP="00405786">
      <w:pPr>
        <w:pStyle w:val="Corpsdetexte"/>
      </w:pPr>
    </w:p>
    <w:p w:rsidR="0093723F" w:rsidRDefault="00CF2BC6" w:rsidP="0093723F">
      <w:pPr>
        <w:pStyle w:val="Corpsdetexte"/>
      </w:pPr>
      <w:r w:rsidRPr="00CF2BC6">
        <w:rPr>
          <w:highlight w:val="yellow"/>
        </w:rPr>
        <w:t>{</w:t>
      </w:r>
      <w:proofErr w:type="spellStart"/>
      <w:r w:rsidRPr="00CF2BC6">
        <w:rPr>
          <w:highlight w:val="yellow"/>
        </w:rPr>
        <w:t>Inserer</w:t>
      </w:r>
      <w:proofErr w:type="spellEnd"/>
      <w:r w:rsidRPr="00CF2BC6">
        <w:rPr>
          <w:highlight w:val="yellow"/>
        </w:rPr>
        <w:t xml:space="preserve"> capture réponse a ticket OCUN}</w:t>
      </w:r>
      <w:r w:rsidR="0093723F">
        <w:t xml:space="preserve"> </w:t>
      </w:r>
    </w:p>
    <w:p w:rsidR="0093723F" w:rsidRDefault="0093723F" w:rsidP="0093723F">
      <w:pPr>
        <w:pStyle w:val="Corpsdetexte"/>
      </w:pPr>
    </w:p>
    <w:p w:rsidR="0093723F" w:rsidRDefault="0093723F" w:rsidP="00D445DA">
      <w:pPr>
        <w:pStyle w:val="Titre5"/>
      </w:pPr>
      <w:r>
        <w:t xml:space="preserve">Étape 2 : </w:t>
      </w:r>
      <w:r w:rsidR="00CF2BC6">
        <w:t>Réalisation</w:t>
      </w:r>
      <w:r>
        <w:t xml:space="preserve"> d</w:t>
      </w:r>
      <w:r w:rsidR="00CF2BC6">
        <w:t>u</w:t>
      </w:r>
      <w:r>
        <w:t xml:space="preserve"> correctif</w:t>
      </w:r>
    </w:p>
    <w:p w:rsidR="00D445DA" w:rsidRDefault="00D445DA" w:rsidP="00D445DA">
      <w:pPr>
        <w:pStyle w:val="Corpsdetexte"/>
      </w:pPr>
    </w:p>
    <w:p w:rsidR="0095437A" w:rsidRDefault="0095437A" w:rsidP="00D445DA">
      <w:pPr>
        <w:pStyle w:val="Corpsdetexte"/>
      </w:pPr>
      <w:r>
        <w:t>Une fois la validation</w:t>
      </w:r>
      <w:r w:rsidR="00D445DA">
        <w:t xml:space="preserve"> de la proposition de solution</w:t>
      </w:r>
      <w:r>
        <w:t xml:space="preserve"> faite par la DEI</w:t>
      </w:r>
      <w:r w:rsidR="00D445DA">
        <w:t>, je réalise la modification du code correspondante à mon correctif.</w:t>
      </w:r>
    </w:p>
    <w:p w:rsidR="002439D3" w:rsidRPr="002439D3" w:rsidRDefault="002439D3" w:rsidP="002439D3"/>
    <w:p w:rsidR="00D445DA" w:rsidRDefault="00D445DA" w:rsidP="00D445DA">
      <w:pPr>
        <w:pStyle w:val="Corpsdetexte"/>
      </w:pPr>
      <w:r>
        <w:t>Il s’agit le plus souvent</w:t>
      </w:r>
      <w:r w:rsidR="001D4D33">
        <w:t>,</w:t>
      </w:r>
      <w:r>
        <w:t xml:space="preserve"> d’un sim</w:t>
      </w:r>
      <w:r w:rsidR="0095437A">
        <w:t>ple rajout de code dans un item.</w:t>
      </w:r>
      <w:r w:rsidR="001D4D33">
        <w:t xml:space="preserve"> </w:t>
      </w:r>
      <w:r w:rsidR="0095437A">
        <w:t>C</w:t>
      </w:r>
      <w:r w:rsidR="001D4D33">
        <w:t xml:space="preserve">omme </w:t>
      </w:r>
      <w:r w:rsidR="0095437A">
        <w:t xml:space="preserve">par exemple </w:t>
      </w:r>
      <w:r w:rsidR="001D4D33">
        <w:t>ici,</w:t>
      </w:r>
      <w:r>
        <w:t xml:space="preserve"> </w:t>
      </w:r>
      <w:r w:rsidR="001D4D33">
        <w:t xml:space="preserve">dans </w:t>
      </w:r>
      <w:r>
        <w:t>une c</w:t>
      </w:r>
      <w:r w:rsidR="001D4D33">
        <w:t>ondition trop exclusive.</w:t>
      </w:r>
    </w:p>
    <w:p w:rsidR="001D4D33" w:rsidRDefault="001D4D33" w:rsidP="00D445DA">
      <w:pPr>
        <w:pStyle w:val="Corpsdetexte"/>
      </w:pPr>
    </w:p>
    <w:p w:rsidR="001D4D33" w:rsidRDefault="001D4D33" w:rsidP="001D4D33">
      <w:pPr>
        <w:pStyle w:val="Corpsdetexte"/>
      </w:pPr>
      <w:r>
        <w:t xml:space="preserve">Pour </w:t>
      </w:r>
      <w:r w:rsidR="00007D9B">
        <w:t>réaliser ma correction,</w:t>
      </w:r>
      <w:r>
        <w:t xml:space="preserve"> j’ai dut récupérer la date de dernier calcul de paie </w:t>
      </w:r>
      <w:r w:rsidR="00007D9B">
        <w:t>exécuté</w:t>
      </w:r>
      <w:r>
        <w:t xml:space="preserve"> avant la paie calculée pour comparer cette date avec la date de dernière modification de la périodicité du pensionné. </w:t>
      </w:r>
      <w:r w:rsidR="00007D9B" w:rsidRPr="00575EF3">
        <w:rPr>
          <w:highlight w:val="yellow"/>
        </w:rPr>
        <w:t xml:space="preserve">Cette date n’étant pas disponible </w:t>
      </w:r>
      <w:r w:rsidR="00575EF3" w:rsidRPr="00575EF3">
        <w:rPr>
          <w:highlight w:val="yellow"/>
        </w:rPr>
        <w:t>dans</w:t>
      </w:r>
      <w:r w:rsidR="00007D9B" w:rsidRPr="00575EF3">
        <w:rPr>
          <w:highlight w:val="yellow"/>
        </w:rPr>
        <w:t xml:space="preserve"> la structure nodale où je me trouvais, j’ai dut modifier sa </w:t>
      </w:r>
      <w:r w:rsidR="00575EF3" w:rsidRPr="00575EF3">
        <w:rPr>
          <w:highlight w:val="yellow"/>
        </w:rPr>
        <w:t>déclaration (sa requête de chargement) pour y rajouter</w:t>
      </w:r>
      <w:r w:rsidR="00007D9B" w:rsidRPr="00575EF3">
        <w:rPr>
          <w:highlight w:val="yellow"/>
        </w:rPr>
        <w:t xml:space="preserve"> </w:t>
      </w:r>
      <w:r w:rsidR="00575EF3" w:rsidRPr="00575EF3">
        <w:rPr>
          <w:highlight w:val="yellow"/>
        </w:rPr>
        <w:t xml:space="preserve">un champ, </w:t>
      </w:r>
      <w:r w:rsidR="00007D9B" w:rsidRPr="00575EF3">
        <w:rPr>
          <w:highlight w:val="yellow"/>
        </w:rPr>
        <w:t>la DT_LAST_UPDATE</w:t>
      </w:r>
      <w:r w:rsidR="00575EF3" w:rsidRPr="00575EF3">
        <w:rPr>
          <w:highlight w:val="yellow"/>
        </w:rPr>
        <w:t xml:space="preserve">, afin que son chargement me remonte cette date </w:t>
      </w:r>
      <w:r w:rsidR="00007D9B" w:rsidRPr="00575EF3">
        <w:rPr>
          <w:highlight w:val="yellow"/>
        </w:rPr>
        <w:t>des lignes de cumul qu’elle c</w:t>
      </w:r>
      <w:r w:rsidR="00575EF3" w:rsidRPr="00575EF3">
        <w:rPr>
          <w:highlight w:val="yellow"/>
        </w:rPr>
        <w:t xml:space="preserve">harge au </w:t>
      </w:r>
      <w:r w:rsidR="00575EF3">
        <w:rPr>
          <w:highlight w:val="yellow"/>
        </w:rPr>
        <w:t xml:space="preserve">lancement </w:t>
      </w:r>
      <w:r w:rsidR="00575EF3" w:rsidRPr="00575EF3">
        <w:rPr>
          <w:highlight w:val="yellow"/>
        </w:rPr>
        <w:t>du nœud</w:t>
      </w:r>
      <w:r w:rsidR="00575EF3">
        <w:t xml:space="preserve"> CDC_PR_CUMUL_PERIODICITE chargé une première fois dans la variable CDC_DT_DERN_ECHEANCE appelée pour des raisons de dépendances au sein même de la variable CDC_MT_BP_FINAL_PR. </w:t>
      </w:r>
    </w:p>
    <w:p w:rsidR="001D4D33" w:rsidRDefault="001D4D33" w:rsidP="001D4D33">
      <w:pPr>
        <w:pStyle w:val="Corpsdetexte"/>
      </w:pPr>
    </w:p>
    <w:p w:rsidR="001D4D33" w:rsidRDefault="001D4D33" w:rsidP="001D4D33">
      <w:pPr>
        <w:pStyle w:val="Corpsdetexte"/>
      </w:pPr>
      <w:r>
        <w:t>{</w:t>
      </w:r>
      <w:r w:rsidRPr="002E3005">
        <w:rPr>
          <w:highlight w:val="yellow"/>
        </w:rPr>
        <w:t>Insérer capture d’écran code MT_PERIODICITE_P corrigé</w:t>
      </w:r>
      <w:r>
        <w:t>}</w:t>
      </w:r>
    </w:p>
    <w:p w:rsidR="002439D3" w:rsidRDefault="002439D3" w:rsidP="00D445DA">
      <w:pPr>
        <w:pStyle w:val="Corpsdetexte"/>
      </w:pPr>
    </w:p>
    <w:p w:rsidR="002439D3" w:rsidRDefault="002439D3" w:rsidP="002439D3">
      <w:pPr>
        <w:pStyle w:val="Titre5"/>
      </w:pPr>
      <w:r>
        <w:t>Étape 3 : Les tests unitaires</w:t>
      </w:r>
    </w:p>
    <w:p w:rsidR="002439D3" w:rsidRPr="002439D3" w:rsidRDefault="002439D3" w:rsidP="002439D3">
      <w:pPr>
        <w:pStyle w:val="Corpsdetexte"/>
      </w:pPr>
    </w:p>
    <w:p w:rsidR="002439D3" w:rsidRDefault="002439D3" w:rsidP="002439D3">
      <w:pPr>
        <w:pStyle w:val="Corpsdetexte"/>
      </w:pPr>
      <w:r>
        <w:t>Une fois la correction rédigée, documentée, et tracée (encart avec mon trigramme, la date de modification et le contexte ayant amené à cette modification). Je passe aux tests unitaires/d’intégration.</w:t>
      </w:r>
    </w:p>
    <w:p w:rsidR="002439D3" w:rsidRDefault="002439D3" w:rsidP="002439D3">
      <w:pPr>
        <w:pStyle w:val="Corpsdetexte"/>
      </w:pPr>
      <w:r>
        <w:lastRenderedPageBreak/>
        <w:t>Pour cela je reprends la fiche de tests unitaire formalisée demandée par la DEI :</w:t>
      </w:r>
    </w:p>
    <w:p w:rsidR="002439D3" w:rsidRDefault="002439D3" w:rsidP="002439D3">
      <w:pPr>
        <w:pStyle w:val="Corpsdetexte"/>
      </w:pPr>
      <w:r w:rsidRPr="002439D3">
        <w:rPr>
          <w:highlight w:val="yellow"/>
        </w:rPr>
        <w:t>{</w:t>
      </w:r>
      <w:proofErr w:type="spellStart"/>
      <w:r w:rsidRPr="002439D3">
        <w:rPr>
          <w:highlight w:val="yellow"/>
        </w:rPr>
        <w:t>Inserer</w:t>
      </w:r>
      <w:proofErr w:type="spellEnd"/>
      <w:r w:rsidRPr="002439D3">
        <w:rPr>
          <w:highlight w:val="yellow"/>
        </w:rPr>
        <w:t xml:space="preserve"> capture de fiche de tests unitaires}</w:t>
      </w:r>
    </w:p>
    <w:p w:rsidR="002439D3" w:rsidRDefault="002439D3" w:rsidP="002439D3">
      <w:pPr>
        <w:pStyle w:val="Corpsdetexte"/>
      </w:pPr>
    </w:p>
    <w:p w:rsidR="002439D3" w:rsidRPr="002439D3" w:rsidRDefault="002439D3" w:rsidP="002439D3">
      <w:pPr>
        <w:pStyle w:val="Corpsdetexte"/>
        <w:jc w:val="both"/>
      </w:pPr>
      <w:r>
        <w:t>Je rédige mes cas de test, en commençant toujours par le cas de reproduction de l’anomalie (je l’exécute avant de rédiger ma correction ou bien je commente celle-ci), et en spécifiant chaque paramètre que je juge utile pour le test du composant modifié. J’agrémente chacun de mes cas de test par des captures d’écran des tables et/ou des logs utiles pour prouver que le test est bel et bien passant ou, le cas échéant, non passant.</w:t>
      </w:r>
    </w:p>
    <w:p w:rsidR="002439D3" w:rsidRDefault="002439D3" w:rsidP="002439D3">
      <w:pPr>
        <w:pStyle w:val="Corpsdetexte"/>
      </w:pPr>
    </w:p>
    <w:p w:rsidR="002439D3" w:rsidRDefault="002439D3" w:rsidP="002439D3">
      <w:pPr>
        <w:pStyle w:val="Titre5"/>
      </w:pPr>
      <w:r>
        <w:t>Étape 4 : La génération du pack d’installation</w:t>
      </w:r>
    </w:p>
    <w:p w:rsidR="002439D3" w:rsidRDefault="002439D3" w:rsidP="002439D3">
      <w:pPr>
        <w:pStyle w:val="Corpsdetexte"/>
      </w:pPr>
    </w:p>
    <w:p w:rsidR="00492501" w:rsidRDefault="002439D3" w:rsidP="002439D3">
      <w:pPr>
        <w:pStyle w:val="Corpsdetexte"/>
      </w:pPr>
      <w:r>
        <w:t xml:space="preserve">Comme expliqué plus haut, je vais ici </w:t>
      </w:r>
      <w:r w:rsidR="00492501">
        <w:t>répertorier l’ensemble des éléments que j’ai été amené à modifier lors de la réalisation de mon correctif sous la forme d’une tâche que je nomme en suivant l’ordre d’incrémentation des différentes tâches de livraison réalisées avant la mienne.</w:t>
      </w:r>
    </w:p>
    <w:p w:rsidR="00492501" w:rsidRDefault="00492501" w:rsidP="002439D3">
      <w:pPr>
        <w:pStyle w:val="Corpsdetexte"/>
      </w:pPr>
    </w:p>
    <w:p w:rsidR="002439D3" w:rsidRDefault="00492501" w:rsidP="002439D3">
      <w:pPr>
        <w:pStyle w:val="Corpsdetexte"/>
      </w:pPr>
      <w:r>
        <w:t xml:space="preserve">Pour cela je vérifie la dernière tache de livraison créée grâce à une requête sur la table M4RCT_TASK de </w:t>
      </w:r>
      <w:proofErr w:type="spellStart"/>
      <w:r>
        <w:t>PeopleNet</w:t>
      </w:r>
      <w:proofErr w:type="spellEnd"/>
      <w:r>
        <w:t xml:space="preserve"> sur mon environnement de développement. </w:t>
      </w:r>
    </w:p>
    <w:p w:rsidR="00492501" w:rsidRDefault="00492501" w:rsidP="002439D3">
      <w:pPr>
        <w:pStyle w:val="Corpsdetexte"/>
      </w:pPr>
      <w:r w:rsidRPr="00492501">
        <w:rPr>
          <w:highlight w:val="yellow"/>
        </w:rPr>
        <w:t>{</w:t>
      </w:r>
      <w:proofErr w:type="spellStart"/>
      <w:r w:rsidRPr="00492501">
        <w:rPr>
          <w:highlight w:val="yellow"/>
        </w:rPr>
        <w:t>inserer</w:t>
      </w:r>
      <w:proofErr w:type="spellEnd"/>
      <w:r w:rsidRPr="00492501">
        <w:rPr>
          <w:highlight w:val="yellow"/>
        </w:rPr>
        <w:t xml:space="preserve"> capture d’écran de la </w:t>
      </w:r>
      <w:proofErr w:type="spellStart"/>
      <w:r w:rsidRPr="00492501">
        <w:rPr>
          <w:highlight w:val="yellow"/>
        </w:rPr>
        <w:t>requete</w:t>
      </w:r>
      <w:proofErr w:type="spellEnd"/>
      <w:r>
        <w:rPr>
          <w:highlight w:val="yellow"/>
        </w:rPr>
        <w:t xml:space="preserve"> </w:t>
      </w:r>
      <w:r w:rsidRPr="00492501">
        <w:rPr>
          <w:highlight w:val="yellow"/>
        </w:rPr>
        <w:t>sur M4RCT_TASK }</w:t>
      </w:r>
    </w:p>
    <w:p w:rsidR="00492501" w:rsidRDefault="00492501" w:rsidP="002439D3">
      <w:pPr>
        <w:pStyle w:val="Corpsdetexte"/>
      </w:pPr>
    </w:p>
    <w:p w:rsidR="00492501" w:rsidRDefault="00492501" w:rsidP="002439D3">
      <w:pPr>
        <w:pStyle w:val="Corpsdetexte"/>
      </w:pPr>
      <w:r>
        <w:t>En l’occurrence je n’ai modifié que deux choses :</w:t>
      </w:r>
    </w:p>
    <w:p w:rsidR="00492501" w:rsidRDefault="00492501" w:rsidP="00492501">
      <w:pPr>
        <w:pStyle w:val="Corpsdetexte"/>
        <w:numPr>
          <w:ilvl w:val="0"/>
          <w:numId w:val="36"/>
        </w:numPr>
      </w:pPr>
      <w:r>
        <w:t>L’item CDC_MT_PERIODICITE_P</w:t>
      </w:r>
    </w:p>
    <w:p w:rsidR="00492501" w:rsidRDefault="00492501" w:rsidP="00492501">
      <w:pPr>
        <w:pStyle w:val="Corpsdetexte"/>
        <w:numPr>
          <w:ilvl w:val="0"/>
          <w:numId w:val="36"/>
        </w:numPr>
      </w:pPr>
      <w:r>
        <w:t>La structure nodale CDC_PR_CUMUL_PERIODICITE à laquelle j’ai ajouté un champ</w:t>
      </w:r>
    </w:p>
    <w:p w:rsidR="002439D3" w:rsidRPr="002439D3" w:rsidRDefault="002439D3" w:rsidP="002439D3">
      <w:pPr>
        <w:pStyle w:val="Corpsdetexte"/>
      </w:pPr>
    </w:p>
    <w:p w:rsidR="00325346" w:rsidRDefault="00492501" w:rsidP="00D445DA">
      <w:pPr>
        <w:pStyle w:val="Corpsdetexte"/>
      </w:pPr>
      <w:r>
        <w:t>Je les ajoute donc tels des objet à ma tâche de livraison, puis, j’ouvre l’outil RAMDL et lance l’utilitaire de création de pack afin de générer le pack d’installation contenant mes modifications en s</w:t>
      </w:r>
      <w:r w:rsidR="00325346">
        <w:t>uivant la procédure fournie</w:t>
      </w:r>
      <w:r>
        <w:t>.</w:t>
      </w:r>
    </w:p>
    <w:p w:rsidR="00325346" w:rsidRDefault="00325346" w:rsidP="00D445DA">
      <w:pPr>
        <w:pStyle w:val="Corpsdetexte"/>
      </w:pPr>
    </w:p>
    <w:p w:rsidR="00325346" w:rsidRDefault="00325346" w:rsidP="00D445DA">
      <w:pPr>
        <w:pStyle w:val="Corpsdetexte"/>
      </w:pPr>
      <w:r>
        <w:t>Une fois mon pack générer (un fichier .</w:t>
      </w:r>
      <w:proofErr w:type="spellStart"/>
      <w:r>
        <w:t>mdb</w:t>
      </w:r>
      <w:proofErr w:type="spellEnd"/>
      <w:r>
        <w:t>), je passe au test d’installation.</w:t>
      </w:r>
    </w:p>
    <w:p w:rsidR="00325346" w:rsidRDefault="00325346" w:rsidP="00D445DA">
      <w:pPr>
        <w:pStyle w:val="Corpsdetexte"/>
      </w:pPr>
    </w:p>
    <w:p w:rsidR="00325346" w:rsidRDefault="00325346" w:rsidP="00325346">
      <w:pPr>
        <w:pStyle w:val="Titre5"/>
      </w:pPr>
      <w:r>
        <w:t>Étape 5 : Le test d’installation</w:t>
      </w:r>
    </w:p>
    <w:p w:rsidR="00325346" w:rsidRPr="00325346" w:rsidRDefault="00325346" w:rsidP="00325346">
      <w:pPr>
        <w:pStyle w:val="Corpsdetexte"/>
      </w:pPr>
    </w:p>
    <w:p w:rsidR="00575EF3" w:rsidRDefault="00325346" w:rsidP="00D445DA">
      <w:pPr>
        <w:pStyle w:val="Corpsdetexte"/>
      </w:pPr>
      <w:r>
        <w:t>Très simple ici aussi, grâce à l’outil RAMDL, je connecte comme base de donnée source, le fichier</w:t>
      </w:r>
      <w:r w:rsidR="00492501">
        <w:t xml:space="preserve"> </w:t>
      </w:r>
      <w:r>
        <w:t xml:space="preserve">du pack générer précédemment nommé 795_CDC_MT_PERIODICITE.mbd. </w:t>
      </w:r>
    </w:p>
    <w:p w:rsidR="00325346" w:rsidRDefault="00325346" w:rsidP="00D445DA">
      <w:pPr>
        <w:pStyle w:val="Corpsdetexte"/>
      </w:pPr>
      <w:r>
        <w:t xml:space="preserve">Comme base de donnée de destination, je connecte la base de donnée </w:t>
      </w:r>
      <w:proofErr w:type="spellStart"/>
      <w:r>
        <w:t>PeopleNet</w:t>
      </w:r>
      <w:proofErr w:type="spellEnd"/>
      <w:r>
        <w:t xml:space="preserve"> présente sur l’environnement des tests d’installation : SOC 105.</w:t>
      </w:r>
    </w:p>
    <w:p w:rsidR="00325346" w:rsidRDefault="00325346" w:rsidP="00D445DA">
      <w:pPr>
        <w:pStyle w:val="Corpsdetexte"/>
      </w:pPr>
      <w:r>
        <w:lastRenderedPageBreak/>
        <w:t xml:space="preserve">Je lance l’utilitaire de gestion de packs de RAMDL, charge mon pack et l’exécute. </w:t>
      </w:r>
    </w:p>
    <w:p w:rsidR="00001532" w:rsidRDefault="00001532" w:rsidP="00D445DA">
      <w:pPr>
        <w:pStyle w:val="Corpsdetexte"/>
      </w:pPr>
    </w:p>
    <w:p w:rsidR="00001532" w:rsidRDefault="00001532" w:rsidP="00D445DA">
      <w:pPr>
        <w:pStyle w:val="Corpsdetexte"/>
      </w:pPr>
      <w:r>
        <w:t>{</w:t>
      </w:r>
      <w:proofErr w:type="spellStart"/>
      <w:r w:rsidRPr="00001532">
        <w:rPr>
          <w:highlight w:val="yellow"/>
        </w:rPr>
        <w:t>Insèrer</w:t>
      </w:r>
      <w:proofErr w:type="spellEnd"/>
      <w:r w:rsidRPr="00001532">
        <w:rPr>
          <w:highlight w:val="yellow"/>
        </w:rPr>
        <w:t xml:space="preserve"> capture installation pack </w:t>
      </w:r>
      <w:proofErr w:type="spellStart"/>
      <w:r w:rsidRPr="00001532">
        <w:rPr>
          <w:highlight w:val="yellow"/>
        </w:rPr>
        <w:t>ramdl</w:t>
      </w:r>
      <w:proofErr w:type="spellEnd"/>
      <w:r w:rsidRPr="00001532">
        <w:rPr>
          <w:highlight w:val="yellow"/>
        </w:rPr>
        <w:t>}</w:t>
      </w:r>
    </w:p>
    <w:p w:rsidR="00001532" w:rsidRPr="00001532" w:rsidRDefault="00001532" w:rsidP="00D445DA">
      <w:pPr>
        <w:pStyle w:val="Corpsdetexte"/>
        <w:rPr>
          <w:vertAlign w:val="subscript"/>
        </w:rPr>
      </w:pPr>
    </w:p>
    <w:p w:rsidR="00325346" w:rsidRDefault="00325346" w:rsidP="00D445DA">
      <w:pPr>
        <w:pStyle w:val="Corpsdetexte"/>
      </w:pPr>
      <w:r>
        <w:t>Si l</w:t>
      </w:r>
      <w:r w:rsidR="00001532">
        <w:t xml:space="preserve">a requête de transfert se termine sans erreur mon installation </w:t>
      </w:r>
      <w:r>
        <w:t>est réussi</w:t>
      </w:r>
      <w:r w:rsidR="00001532">
        <w:t>e</w:t>
      </w:r>
      <w:r>
        <w:t>, sinon, c’est qu’un élément de mon pack est manquant il faut donc que je reprenne l’étape 4.</w:t>
      </w:r>
    </w:p>
    <w:p w:rsidR="00325346" w:rsidRDefault="00325346" w:rsidP="00D445DA">
      <w:pPr>
        <w:pStyle w:val="Corpsdetexte"/>
      </w:pPr>
    </w:p>
    <w:p w:rsidR="00325346" w:rsidRDefault="00325346" w:rsidP="00D445DA">
      <w:pPr>
        <w:pStyle w:val="Corpsdetexte"/>
      </w:pPr>
      <w:r>
        <w:t xml:space="preserve">Une fois mon installation terminée sur SOC105, je confie ma fiche de test unitaire à un collègue afin que celui-ci réalise des tests croisés sur mon développement. C’est-à-dire qu’il va reprendre un autre cas que celui que j’ai utilisé pour </w:t>
      </w:r>
      <w:proofErr w:type="spellStart"/>
      <w:r>
        <w:t>mes</w:t>
      </w:r>
      <w:proofErr w:type="spellEnd"/>
      <w:r>
        <w:t xml:space="preserve"> TU et réalisé ses propres tests unitaires sur l’environnement de test d’installation pour s’assurer une nouvelle fois que mon développement s’intègre au reste du progiciel.</w:t>
      </w:r>
    </w:p>
    <w:p w:rsidR="00325346" w:rsidRDefault="00325346" w:rsidP="00D445DA">
      <w:pPr>
        <w:pStyle w:val="Corpsdetexte"/>
      </w:pPr>
    </w:p>
    <w:p w:rsidR="00325346" w:rsidRDefault="00325346" w:rsidP="00D445DA">
      <w:pPr>
        <w:pStyle w:val="Corpsdetexte"/>
      </w:pPr>
      <w:r>
        <w:t>Pendant ce temps-là, je prépare mon dossier de livraison.</w:t>
      </w:r>
    </w:p>
    <w:p w:rsidR="00325346" w:rsidRDefault="00325346" w:rsidP="00D445DA">
      <w:pPr>
        <w:pStyle w:val="Corpsdetexte"/>
      </w:pPr>
    </w:p>
    <w:p w:rsidR="00325346" w:rsidRDefault="00325346" w:rsidP="00325346">
      <w:pPr>
        <w:pStyle w:val="Titre5"/>
      </w:pPr>
      <w:r>
        <w:t xml:space="preserve">Étape 6 : La livraison </w:t>
      </w:r>
    </w:p>
    <w:p w:rsidR="00325346" w:rsidRDefault="00325346" w:rsidP="00325346">
      <w:pPr>
        <w:pStyle w:val="Corpsdetexte"/>
      </w:pPr>
    </w:p>
    <w:p w:rsidR="00325346" w:rsidRDefault="00001532" w:rsidP="00325346">
      <w:pPr>
        <w:pStyle w:val="Corpsdetexte"/>
      </w:pPr>
      <w:r>
        <w:t xml:space="preserve">Toujours en suivant la procédure de livraison, </w:t>
      </w:r>
      <w:r w:rsidR="00D64AF1">
        <w:t xml:space="preserve">je crée un dossier de livraison dans le répertoire </w:t>
      </w:r>
      <w:r w:rsidR="00EE0D0A">
        <w:t>de livraison</w:t>
      </w:r>
      <w:r w:rsidR="00D64AF1">
        <w:t xml:space="preserve"> </w:t>
      </w:r>
      <w:r w:rsidR="00EE0D0A">
        <w:t xml:space="preserve">de notre équipe et </w:t>
      </w:r>
      <w:r>
        <w:t xml:space="preserve">je </w:t>
      </w:r>
      <w:r w:rsidR="00D64AF1">
        <w:t>mets à</w:t>
      </w:r>
      <w:r>
        <w:t xml:space="preserve"> jour le fichier </w:t>
      </w:r>
      <w:r w:rsidR="00EE0D0A">
        <w:t>Excel</w:t>
      </w:r>
      <w:r>
        <w:t xml:space="preserve"> de suivi des livraisons.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59261" cy="6223582"/>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identification version pack xls.PNG"/>
                    <pic:cNvPicPr/>
                  </pic:nvPicPr>
                  <pic:blipFill rotWithShape="1">
                    <a:blip r:embed="rId29">
                      <a:extLst>
                        <a:ext uri="{28A0092B-C50C-407E-A947-70E740481C1C}">
                          <a14:useLocalDpi xmlns:a14="http://schemas.microsoft.com/office/drawing/2010/main" val="0"/>
                        </a:ext>
                      </a:extLst>
                    </a:blip>
                    <a:srcRect t="-246" r="46249" b="3695"/>
                    <a:stretch/>
                  </pic:blipFill>
                  <pic:spPr bwMode="auto">
                    <a:xfrm>
                      <a:off x="0" y="0"/>
                      <a:ext cx="6195332" cy="626002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12 : Onglet identification de version du fichier de suivi des livraisons</w:t>
      </w:r>
    </w:p>
    <w:p w:rsidR="00001532" w:rsidRDefault="00001532" w:rsidP="00325346">
      <w:pPr>
        <w:pStyle w:val="Corpsdetexte"/>
      </w:pPr>
      <w:r>
        <w:t xml:space="preserve">Celui-ci me </w:t>
      </w:r>
      <w:r w:rsidR="00D64AF1">
        <w:t>fournit</w:t>
      </w:r>
      <w:r>
        <w:t xml:space="preserve"> le </w:t>
      </w:r>
      <w:r w:rsidR="00D64AF1">
        <w:t>« </w:t>
      </w:r>
      <w:r>
        <w:t>nom du package</w:t>
      </w:r>
      <w:r w:rsidR="00D64AF1">
        <w:t> »,</w:t>
      </w:r>
      <w:r>
        <w:t xml:space="preserve"> à spécifier comme nom du dossier </w:t>
      </w:r>
      <w:r w:rsidR="00D64AF1">
        <w:t xml:space="preserve">de livraison, </w:t>
      </w:r>
      <w:r>
        <w:t xml:space="preserve">et </w:t>
      </w:r>
      <w:r w:rsidR="00D64AF1">
        <w:t xml:space="preserve">à inclure </w:t>
      </w:r>
      <w:r>
        <w:t>dans la fiche de livraison présente dans le dossier du livrable.</w:t>
      </w:r>
    </w:p>
    <w:p w:rsidR="00D64AF1" w:rsidRDefault="00D64AF1" w:rsidP="00325346">
      <w:pPr>
        <w:pStyle w:val="Corpsdetexte"/>
      </w:pPr>
    </w:p>
    <w:p w:rsidR="00001532" w:rsidRDefault="00D64AF1" w:rsidP="00325346">
      <w:pPr>
        <w:pStyle w:val="Corpsdetexte"/>
      </w:pPr>
      <w:r>
        <w:t>Je mets également à</w:t>
      </w:r>
      <w:r w:rsidR="00001532">
        <w:t xml:space="preserve"> jour l’onglet de suivi d’installation de ce fichier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85140" cy="3929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suivi installation versions.PNG"/>
                    <pic:cNvPicPr/>
                  </pic:nvPicPr>
                  <pic:blipFill rotWithShape="1">
                    <a:blip r:embed="rId30">
                      <a:extLst>
                        <a:ext uri="{28A0092B-C50C-407E-A947-70E740481C1C}">
                          <a14:useLocalDpi xmlns:a14="http://schemas.microsoft.com/office/drawing/2010/main" val="0"/>
                        </a:ext>
                      </a:extLst>
                    </a:blip>
                    <a:srcRect r="15832" b="4935"/>
                    <a:stretch/>
                  </pic:blipFill>
                  <pic:spPr bwMode="auto">
                    <a:xfrm>
                      <a:off x="0" y="0"/>
                      <a:ext cx="6204482" cy="394200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13 : Onglet de suivi d'installation du fichier de suivi des livraisons</w:t>
      </w:r>
    </w:p>
    <w:p w:rsidR="00EE0D0A" w:rsidRDefault="00EE0D0A" w:rsidP="00325346">
      <w:pPr>
        <w:pStyle w:val="Corpsdetexte"/>
      </w:pPr>
    </w:p>
    <w:p w:rsidR="00EE0D0A" w:rsidRDefault="00EE0D0A" w:rsidP="00325346">
      <w:pPr>
        <w:pStyle w:val="Corpsdetexte"/>
      </w:pPr>
      <w:r>
        <w:t xml:space="preserve">Et dépose ma fiche de tests unitaires, une fiche de livraison et le dossier contenant le pack d’installation dans mon dossier. </w:t>
      </w:r>
    </w:p>
    <w:p w:rsidR="00D64AF1" w:rsidRDefault="00D64AF1" w:rsidP="00325346">
      <w:pPr>
        <w:pStyle w:val="Corpsdetexte"/>
      </w:pPr>
      <w:r>
        <w:t xml:space="preserve">Au final </w:t>
      </w:r>
      <w:r w:rsidR="00EE0D0A">
        <w:t>celui-ci</w:t>
      </w:r>
      <w:r>
        <w:t xml:space="preserve"> ressemblera à </w:t>
      </w:r>
      <w:r w:rsidR="00EE0D0A">
        <w:t>ceci</w:t>
      </w:r>
      <w:r>
        <w:t> :</w:t>
      </w:r>
    </w:p>
    <w:p w:rsidR="00D64AF1" w:rsidRDefault="00D64AF1" w:rsidP="00325346">
      <w:pPr>
        <w:pStyle w:val="Corpsdetexte"/>
      </w:pPr>
      <w:r w:rsidRPr="00D64AF1">
        <w:rPr>
          <w:highlight w:val="yellow"/>
        </w:rPr>
        <w:t>{Capture d’écran dossier de livraison}</w:t>
      </w:r>
    </w:p>
    <w:p w:rsidR="00D64AF1" w:rsidRDefault="00D64AF1" w:rsidP="00325346">
      <w:pPr>
        <w:pStyle w:val="Corpsdetexte"/>
      </w:pPr>
    </w:p>
    <w:p w:rsidR="00D64AF1" w:rsidRDefault="00EE0D0A" w:rsidP="00325346">
      <w:pPr>
        <w:pStyle w:val="Corpsdetexte"/>
      </w:pPr>
      <w:r>
        <w:t>Une</w:t>
      </w:r>
      <w:r w:rsidR="00D64AF1">
        <w:t xml:space="preserve"> fois la validation des tests croisés fait</w:t>
      </w:r>
      <w:r w:rsidRPr="00EE0D0A">
        <w:t xml:space="preserve"> </w:t>
      </w:r>
      <w:r>
        <w:t>et au moment de la livraison</w:t>
      </w:r>
      <w:r w:rsidR="00D64AF1">
        <w:t xml:space="preserve">, je n’ai plus qu’à le copier de notre répertoire de livraison et </w:t>
      </w:r>
      <w:r>
        <w:t xml:space="preserve">à </w:t>
      </w:r>
      <w:r w:rsidR="00D64AF1">
        <w:t>le coller dans le répertoire de livraison du client.</w:t>
      </w:r>
    </w:p>
    <w:p w:rsidR="00D64AF1" w:rsidRPr="00D64AF1" w:rsidRDefault="00D64AF1" w:rsidP="00325346">
      <w:pPr>
        <w:pStyle w:val="Corpsdetexte"/>
        <w:rPr>
          <w:vertAlign w:val="subscript"/>
        </w:rPr>
      </w:pPr>
    </w:p>
    <w:p w:rsidR="00575EF3" w:rsidRDefault="00D64AF1" w:rsidP="00D445DA">
      <w:pPr>
        <w:pStyle w:val="Corpsdetexte"/>
      </w:pPr>
      <w:r>
        <w:t xml:space="preserve">Puis j’envoie </w:t>
      </w:r>
      <w:r w:rsidR="00EE0D0A">
        <w:t>un</w:t>
      </w:r>
      <w:r>
        <w:t xml:space="preserve"> mail </w:t>
      </w:r>
      <w:r w:rsidR="00EE0D0A">
        <w:t>pour prévenir le client qu’une nouvelle livraison est disponible dans son répertoire :</w:t>
      </w:r>
    </w:p>
    <w:p w:rsidR="00001532" w:rsidRDefault="00001532" w:rsidP="00001532">
      <w:pPr>
        <w:pStyle w:val="Corpsdetexte"/>
      </w:pPr>
      <w:r w:rsidRPr="00636D0C">
        <w:rPr>
          <w:highlight w:val="yellow"/>
        </w:rPr>
        <w:t>{Capture d’écran mail de livraison}</w:t>
      </w:r>
    </w:p>
    <w:p w:rsidR="00001532" w:rsidRDefault="00001532" w:rsidP="00001532">
      <w:pPr>
        <w:pStyle w:val="Corpsdetexte"/>
      </w:pPr>
      <w:r>
        <w:t xml:space="preserve"> </w:t>
      </w:r>
    </w:p>
    <w:p w:rsidR="001D4D33" w:rsidRDefault="00EE0D0A" w:rsidP="00D445DA">
      <w:pPr>
        <w:pStyle w:val="Corpsdetexte"/>
      </w:pPr>
      <w:r>
        <w:t xml:space="preserve">Enfin, je mets à jour mon </w:t>
      </w:r>
      <w:proofErr w:type="spellStart"/>
      <w:r>
        <w:t>Gamaweb</w:t>
      </w:r>
      <w:proofErr w:type="spellEnd"/>
      <w:r>
        <w:t xml:space="preserve"> pour faciliter le pilotage du projet.</w:t>
      </w:r>
    </w:p>
    <w:p w:rsidR="00EE0D0A" w:rsidRDefault="00EE0D0A">
      <w:r>
        <w:br w:type="page"/>
      </w:r>
    </w:p>
    <w:p w:rsidR="00743E40" w:rsidRPr="00743E40" w:rsidRDefault="00743E40" w:rsidP="00743E40"/>
    <w:p w:rsidR="00E4627A" w:rsidRDefault="00E4627A" w:rsidP="00720975">
      <w:pPr>
        <w:pStyle w:val="Titre2"/>
      </w:pPr>
      <w:bookmarkStart w:id="23" w:name="_Toc52212920"/>
      <w:bookmarkStart w:id="24" w:name="_Ref52641838"/>
      <w:r>
        <w:t>le proj</w:t>
      </w:r>
      <w:r w:rsidR="008A6DA9">
        <w:t xml:space="preserve">et SRE de CDR </w:t>
      </w:r>
      <w:r>
        <w:t>:</w:t>
      </w:r>
      <w:r w:rsidR="008A6DA9">
        <w:t xml:space="preserve"> Integration d’un nouveau fond</w:t>
      </w:r>
      <w:bookmarkEnd w:id="23"/>
      <w:bookmarkEnd w:id="24"/>
    </w:p>
    <w:p w:rsidR="00EE0D0A" w:rsidRDefault="00EE0D0A" w:rsidP="00EE0D0A">
      <w:pPr>
        <w:pStyle w:val="Corpsdetexte"/>
      </w:pPr>
    </w:p>
    <w:p w:rsidR="007064F7" w:rsidRDefault="007064F7" w:rsidP="00EE0D0A">
      <w:pPr>
        <w:pStyle w:val="Corpsdetexte"/>
      </w:pPr>
      <w:r>
        <w:t xml:space="preserve">Le Projet SRE est le nouveau projet d’envergure confié par la CDR au projet TMA Meta4, il consiste en l’intégration dans OCAPI (le nom du projet intégrant le moteur de calcul </w:t>
      </w:r>
      <w:proofErr w:type="spellStart"/>
      <w:r>
        <w:t>PeopleNet</w:t>
      </w:r>
      <w:proofErr w:type="spellEnd"/>
      <w:r>
        <w:t xml:space="preserve"> au sein du SI de la CDR) du multi-fond SRE composé de plusieurs entités comptables. Ce projet a démarré en Juin et à l’heure où j’écris ces lignes, en est à la phase de conception : l’équipe est en cours de rédaction les Spécifications Fonctionnelles Détaillées à partir du document de Retro Spécification fournis par la MOA du projet SRE, en effet, auparavant le multi-fond SRE calculais ses pensions grâce à un autre moteur de calcul : PEZ. </w:t>
      </w:r>
    </w:p>
    <w:p w:rsidR="007064F7" w:rsidRDefault="007064F7" w:rsidP="00EE0D0A">
      <w:pPr>
        <w:pStyle w:val="Corpsdetexte"/>
      </w:pPr>
      <w:r>
        <w:t>L’intégration dans OCAPI demande donc un recensement de toutes les spécificités de ce fond afin de répertorié quels seront les développements à faire et quelles rubriques pourront être réutilisées au sein d’OCAPI.</w:t>
      </w:r>
    </w:p>
    <w:p w:rsidR="007064F7" w:rsidRPr="00EE0D0A" w:rsidRDefault="007064F7" w:rsidP="00EE0D0A">
      <w:pPr>
        <w:pStyle w:val="Corpsdetexte"/>
      </w:pPr>
    </w:p>
    <w:p w:rsidR="001466C4" w:rsidRDefault="00636D0C" w:rsidP="00636D0C">
      <w:pPr>
        <w:pStyle w:val="Titre3"/>
      </w:pPr>
      <w:bookmarkStart w:id="25" w:name="_Toc52212921"/>
      <w:bookmarkStart w:id="26" w:name="_Ref52642010"/>
      <w:r>
        <w:t>Rédaction de sfd</w:t>
      </w:r>
      <w:bookmarkEnd w:id="25"/>
      <w:bookmarkEnd w:id="26"/>
    </w:p>
    <w:p w:rsidR="00636D0C" w:rsidRDefault="00636D0C" w:rsidP="00636D0C">
      <w:pPr>
        <w:pStyle w:val="Titre3"/>
      </w:pPr>
      <w:bookmarkStart w:id="27" w:name="_Toc52212922"/>
      <w:r>
        <w:t>Développement des composants</w:t>
      </w:r>
      <w:bookmarkEnd w:id="27"/>
    </w:p>
    <w:p w:rsidR="00636D0C" w:rsidRDefault="00636D0C" w:rsidP="00636D0C">
      <w:pPr>
        <w:pStyle w:val="Titre3"/>
      </w:pPr>
      <w:bookmarkStart w:id="28" w:name="_Toc52212923"/>
      <w:r>
        <w:t>Réalisation de tests unitaires</w:t>
      </w:r>
      <w:bookmarkEnd w:id="28"/>
    </w:p>
    <w:p w:rsidR="00636D0C" w:rsidRPr="00636D0C" w:rsidRDefault="00636D0C" w:rsidP="00636D0C">
      <w:pPr>
        <w:pStyle w:val="Corpsdetexte"/>
      </w:pPr>
    </w:p>
    <w:p w:rsidR="001466C4" w:rsidRDefault="001466C4" w:rsidP="001466C4">
      <w:pPr>
        <w:pStyle w:val="Corpsdetexte"/>
      </w:pPr>
    </w:p>
    <w:p w:rsidR="001466C4" w:rsidRPr="001466C4" w:rsidRDefault="001466C4" w:rsidP="001466C4">
      <w:pPr>
        <w:pStyle w:val="Corpsdetexte"/>
      </w:pPr>
    </w:p>
    <w:p w:rsidR="00E4627A" w:rsidRPr="00E4627A" w:rsidRDefault="00E4627A" w:rsidP="00E4627A">
      <w:pPr>
        <w:pStyle w:val="Corpsdetexte"/>
      </w:pPr>
    </w:p>
    <w:p w:rsidR="00331C22" w:rsidRPr="0027558F" w:rsidRDefault="00331C22" w:rsidP="00331C22"/>
    <w:p w:rsidR="00720975" w:rsidRDefault="00720975" w:rsidP="00720975">
      <w:pPr>
        <w:pStyle w:val="Titre2"/>
      </w:pPr>
      <w:bookmarkStart w:id="29" w:name="_Toc52212924"/>
      <w:r>
        <w:t>Developpement d’un nouveau module</w:t>
      </w:r>
      <w:bookmarkEnd w:id="29"/>
    </w:p>
    <w:p w:rsidR="00720975" w:rsidRDefault="00720975" w:rsidP="00720975">
      <w:pPr>
        <w:pStyle w:val="Corpsdetexte"/>
      </w:pPr>
      <w:r>
        <w:t>Ma première mission au sein du projet, une fois la première partie de ma formation terminée, fut de répondre au besoin exprimé par le DSI de l’entreprise MTP d’abord par communication téléphonique, puis pour les précisions sur les spécifications fonctionnelle, par échange de mails (</w:t>
      </w:r>
      <w:proofErr w:type="spellStart"/>
      <w:r>
        <w:t>cf</w:t>
      </w:r>
      <w:proofErr w:type="spellEnd"/>
      <w:r>
        <w:t xml:space="preserve">  Annexes : Précision du besoin sur avances sur salaires) :</w:t>
      </w:r>
    </w:p>
    <w:p w:rsidR="00720975" w:rsidRDefault="00720975" w:rsidP="00720975">
      <w:pPr>
        <w:pStyle w:val="Corpsdetexte"/>
      </w:pPr>
      <w:r w:rsidRPr="0017540A">
        <w:rPr>
          <w:highlight w:val="yellow"/>
        </w:rPr>
        <w:t>[</w:t>
      </w:r>
      <w:proofErr w:type="spellStart"/>
      <w:r w:rsidRPr="0017540A">
        <w:rPr>
          <w:highlight w:val="yellow"/>
        </w:rPr>
        <w:t>Inserer</w:t>
      </w:r>
      <w:proofErr w:type="spellEnd"/>
      <w:r w:rsidRPr="0017540A">
        <w:rPr>
          <w:highlight w:val="yellow"/>
        </w:rPr>
        <w:t xml:space="preserve"> Capture mails devis 8 ]</w:t>
      </w:r>
    </w:p>
    <w:p w:rsidR="00720975" w:rsidRDefault="00720975" w:rsidP="00720975">
      <w:pPr>
        <w:pStyle w:val="Corpsdetexte"/>
      </w:pPr>
    </w:p>
    <w:p w:rsidR="00720975" w:rsidRDefault="00720975" w:rsidP="00720975">
      <w:pPr>
        <w:pStyle w:val="Titre3"/>
      </w:pPr>
      <w:bookmarkStart w:id="30" w:name="_Toc52212925"/>
      <w:r>
        <w:t>Le besoin</w:t>
      </w:r>
      <w:bookmarkEnd w:id="30"/>
    </w:p>
    <w:p w:rsidR="00720975" w:rsidRDefault="00720975" w:rsidP="00720975">
      <w:pPr>
        <w:pStyle w:val="Corpsdetexte"/>
      </w:pPr>
      <w:r>
        <w:t xml:space="preserve">Le besoin exprimé était de développer, au sein de </w:t>
      </w:r>
      <w:proofErr w:type="spellStart"/>
      <w:r>
        <w:t>PeopleNet</w:t>
      </w:r>
      <w:proofErr w:type="spellEnd"/>
      <w:r>
        <w:t>, une solution permettant aux gestionnaires de paie de saisir, hors-paie, des avances sur salaire et sur 13</w:t>
      </w:r>
      <w:r w:rsidRPr="0017540A">
        <w:rPr>
          <w:vertAlign w:val="superscript"/>
        </w:rPr>
        <w:t>ème</w:t>
      </w:r>
      <w:r>
        <w:t xml:space="preserve"> mois pour les salariés de l’entreprise permettant un remboursement par prélèvement sur salaire ou sur acompte 13</w:t>
      </w:r>
      <w:r w:rsidRPr="0050412B">
        <w:rPr>
          <w:vertAlign w:val="superscript"/>
        </w:rPr>
        <w:t>ème</w:t>
      </w:r>
      <w:r>
        <w:t xml:space="preserve"> des sommes avancées selon la nature de l’avance.</w:t>
      </w:r>
    </w:p>
    <w:p w:rsidR="00720975" w:rsidRDefault="00720975" w:rsidP="00720975">
      <w:pPr>
        <w:pStyle w:val="Corpsdetexte"/>
      </w:pPr>
    </w:p>
    <w:p w:rsidR="00720975" w:rsidRDefault="00720975" w:rsidP="00720975">
      <w:pPr>
        <w:pStyle w:val="Titre3"/>
      </w:pPr>
      <w:bookmarkStart w:id="31" w:name="_Toc52212926"/>
      <w:r>
        <w:t>La conception</w:t>
      </w:r>
      <w:bookmarkEnd w:id="31"/>
    </w:p>
    <w:p w:rsidR="00720975" w:rsidRDefault="00720975" w:rsidP="00720975">
      <w:pPr>
        <w:pStyle w:val="Corpsdetexte"/>
      </w:pPr>
      <w:r>
        <w:t xml:space="preserve">Un membre de l’équipe ayant développé un autre module de saisie hors-paie de notes de frais un peu plus tôt, et n’étant moi-même pas encore très familier avec l’environnement </w:t>
      </w:r>
      <w:proofErr w:type="spellStart"/>
      <w:r>
        <w:t>PeopleNet</w:t>
      </w:r>
      <w:proofErr w:type="spellEnd"/>
      <w:r>
        <w:t xml:space="preserve"> et le domaine fonctionnel de la paie, j’ai pu me baser sur son travail pour réaliser mon développement.</w:t>
      </w:r>
    </w:p>
    <w:p w:rsidR="00642DD8" w:rsidRDefault="00642DD8" w:rsidP="00720975">
      <w:pPr>
        <w:pStyle w:val="Corpsdetexte"/>
      </w:pPr>
    </w:p>
    <w:p w:rsidR="00720975" w:rsidRDefault="00720975" w:rsidP="00720975">
      <w:pPr>
        <w:pStyle w:val="Titre3"/>
      </w:pPr>
      <w:bookmarkStart w:id="32" w:name="_Toc52212927"/>
      <w:r>
        <w:t>le developpement</w:t>
      </w:r>
      <w:bookmarkEnd w:id="32"/>
    </w:p>
    <w:p w:rsidR="00720975" w:rsidRDefault="00720975" w:rsidP="00720975">
      <w:pPr>
        <w:pStyle w:val="Corpsdetexte"/>
      </w:pPr>
      <w:r>
        <w:t>J’ai donc développé 2 nouvelles rubriques de paie (une rubrique de paie est un élément qui peut être affiché sur le bulletin de salaire, il comprend des composants possédant chacun son code d’exécution et son paramétrage), une pour l’avance sur salaire, une autre pour l’avance sur 13</w:t>
      </w:r>
      <w:r w:rsidRPr="00F05EAD">
        <w:rPr>
          <w:vertAlign w:val="superscript"/>
        </w:rPr>
        <w:t>ème</w:t>
      </w:r>
      <w:r>
        <w:t xml:space="preserve"> mois, le remboursement des deux fonctionnant de manière différentes pour leur remboursement.</w:t>
      </w:r>
    </w:p>
    <w:p w:rsidR="00642DD8" w:rsidRDefault="00642DD8" w:rsidP="00720975">
      <w:pPr>
        <w:pStyle w:val="Corpsdetexte"/>
      </w:pPr>
    </w:p>
    <w:p w:rsidR="00720975" w:rsidRDefault="00720975" w:rsidP="00720975">
      <w:pPr>
        <w:pStyle w:val="Titre4"/>
      </w:pPr>
      <w:r>
        <w:t>Avances sur salaire :</w:t>
      </w:r>
    </w:p>
    <w:p w:rsidR="00720975" w:rsidRDefault="00720975" w:rsidP="00720975">
      <w:pPr>
        <w:pStyle w:val="Corpsdetexte"/>
      </w:pPr>
      <w:r>
        <w:t>J’ai commencé par le module d’avance sur salaire, ses modalités de remboursement étant plus simples à appréhendées. J’ai pour cela retrouver l’objet (Meta4Objet) gérant le traitement des saisies hors-paie, retrouver les méthodes de gestion des saisie, les champs qu’il contenait déjà me suffisant amplement :</w:t>
      </w:r>
    </w:p>
    <w:p w:rsidR="00720975" w:rsidRDefault="00720975" w:rsidP="00720975">
      <w:pPr>
        <w:pStyle w:val="Corpsdetexte"/>
      </w:pPr>
      <w:r w:rsidRPr="00695AF2">
        <w:rPr>
          <w:highlight w:val="yellow"/>
        </w:rPr>
        <w:t>[</w:t>
      </w:r>
      <w:proofErr w:type="spellStart"/>
      <w:r w:rsidRPr="00695AF2">
        <w:rPr>
          <w:highlight w:val="yellow"/>
        </w:rPr>
        <w:t>Inserer</w:t>
      </w:r>
      <w:proofErr w:type="spellEnd"/>
      <w:r w:rsidRPr="00695AF2">
        <w:rPr>
          <w:highlight w:val="yellow"/>
        </w:rPr>
        <w:t xml:space="preserve"> capture structure objet de saisie hors paie]</w:t>
      </w:r>
    </w:p>
    <w:p w:rsidR="00720975" w:rsidRPr="0050412B" w:rsidRDefault="00720975" w:rsidP="00720975">
      <w:pPr>
        <w:pStyle w:val="Corpsdetexte"/>
      </w:pPr>
      <w:r>
        <w:t>J’ai ensuite inséré mes modifications dans ses méthodes tout en commentant mon code afin d’assurer la traçabilité des modifications.</w:t>
      </w:r>
    </w:p>
    <w:p w:rsidR="00720975" w:rsidRDefault="00720975" w:rsidP="00720975">
      <w:pPr>
        <w:pStyle w:val="Titre3"/>
      </w:pPr>
      <w:bookmarkStart w:id="33" w:name="_Toc52212928"/>
      <w:r>
        <w:t>les tests</w:t>
      </w:r>
      <w:bookmarkEnd w:id="33"/>
    </w:p>
    <w:p w:rsidR="00C418DD" w:rsidRPr="00C418DD" w:rsidRDefault="00875786" w:rsidP="00C418DD">
      <w:pPr>
        <w:pStyle w:val="Corpsdetexte"/>
      </w:pPr>
      <w:r>
        <w:t>Les fiches de tests unitaires des clients paies française n’étant pas formalisées, j’ai écrit et réaliser les miens sur papier. Ils ne sont donc pas présentables dans ce mémoire mais ont été conçu et réalisés pour suivre les règles de qualité conforme aux attendus de l’entreprise.</w:t>
      </w:r>
    </w:p>
    <w:p w:rsidR="00720975" w:rsidRDefault="00875786" w:rsidP="00875786">
      <w:pPr>
        <w:pStyle w:val="Titre3"/>
      </w:pPr>
      <w:bookmarkStart w:id="34" w:name="_Toc52212929"/>
      <w:r>
        <w:t>la génér</w:t>
      </w:r>
      <w:r w:rsidR="00720975">
        <w:t>ation et livraison du package</w:t>
      </w:r>
      <w:bookmarkEnd w:id="34"/>
    </w:p>
    <w:p w:rsidR="00875786" w:rsidRDefault="00875786" w:rsidP="00720975">
      <w:pPr>
        <w:pStyle w:val="Corpsdetexte"/>
      </w:pPr>
      <w:r>
        <w:t xml:space="preserve">Ce développement ayant eu lieu juste avant et au début du confinement faisant suite à la crise sanitaire qui nous </w:t>
      </w:r>
      <w:r w:rsidR="007064F7">
        <w:t>a</w:t>
      </w:r>
      <w:r>
        <w:t xml:space="preserve"> frapp</w:t>
      </w:r>
      <w:r w:rsidR="007064F7">
        <w:t>é</w:t>
      </w:r>
      <w:r>
        <w:t xml:space="preserve"> cette année, le devis de ce développement n’a jamais été valider par le client. </w:t>
      </w:r>
    </w:p>
    <w:p w:rsidR="00720975" w:rsidRDefault="00875786" w:rsidP="00720975">
      <w:pPr>
        <w:pStyle w:val="Corpsdetexte"/>
      </w:pPr>
      <w:r>
        <w:t>Ainsi je n’ai pu que générer le pack de livraison mais n’ai jamais pu le livrer. L’environnement de développement ayant subi un dump depuis l’environnement de production, je ne suis malheureusement pas en mesure de fournir des capture d’écran du travail réalisé pour ce développement de module.</w:t>
      </w:r>
    </w:p>
    <w:p w:rsidR="00720975" w:rsidRPr="00720975" w:rsidRDefault="00720975" w:rsidP="00720975">
      <w:pPr>
        <w:pStyle w:val="Corpsdetexte"/>
      </w:pPr>
    </w:p>
    <w:p w:rsidR="00720975" w:rsidRPr="00720975" w:rsidRDefault="00720975" w:rsidP="00720975">
      <w:pPr>
        <w:pStyle w:val="Corpsdetexte"/>
      </w:pPr>
    </w:p>
    <w:p w:rsidR="00EE0D0A" w:rsidRDefault="00EE0D0A">
      <w:pPr>
        <w:rPr>
          <w:rFonts w:asciiTheme="majorHAnsi" w:hAnsiTheme="majorHAnsi"/>
          <w:b/>
          <w:bCs/>
          <w:color w:val="363534" w:themeColor="text1"/>
          <w:sz w:val="36"/>
          <w:szCs w:val="28"/>
        </w:rPr>
      </w:pPr>
      <w:bookmarkStart w:id="35" w:name="_Toc52212930"/>
      <w:r>
        <w:lastRenderedPageBreak/>
        <w:br w:type="page"/>
      </w:r>
    </w:p>
    <w:p w:rsidR="00C74B42" w:rsidRPr="00C74B42" w:rsidRDefault="00331C22" w:rsidP="00C74B42">
      <w:pPr>
        <w:pStyle w:val="Titre1"/>
        <w:numPr>
          <w:ilvl w:val="0"/>
          <w:numId w:val="0"/>
        </w:numPr>
      </w:pPr>
      <w:r>
        <w:lastRenderedPageBreak/>
        <w:t>Projet</w:t>
      </w:r>
      <w:r w:rsidR="00B76F46">
        <w:t>s</w:t>
      </w:r>
      <w:r>
        <w:t xml:space="preserve"> Personnel</w:t>
      </w:r>
      <w:r w:rsidR="00B76F46">
        <w:t>s</w:t>
      </w:r>
      <w:r w:rsidR="003D7858">
        <w:t> :</w:t>
      </w:r>
      <w:bookmarkEnd w:id="35"/>
    </w:p>
    <w:p w:rsidR="003D7858" w:rsidRDefault="003D7858" w:rsidP="003D7858">
      <w:pPr>
        <w:pStyle w:val="Titre2"/>
      </w:pPr>
      <w:bookmarkStart w:id="36" w:name="_Toc52212931"/>
      <w:r>
        <w:t>Animoz</w:t>
      </w:r>
      <w:bookmarkEnd w:id="36"/>
    </w:p>
    <w:p w:rsidR="00872556" w:rsidRDefault="00872556" w:rsidP="00872556">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872556" w:rsidTr="007643E6">
        <w:tc>
          <w:tcPr>
            <w:tcW w:w="4885" w:type="dxa"/>
          </w:tcPr>
          <w:p w:rsidR="00872556" w:rsidRDefault="00872556" w:rsidP="007643E6">
            <w:pPr>
              <w:pStyle w:val="Corpsdetexte"/>
            </w:pPr>
            <w:r w:rsidRPr="007B4588">
              <w:t>Concevoir des programmes avec une orientation objets.</w:t>
            </w:r>
          </w:p>
        </w:tc>
        <w:tc>
          <w:tcPr>
            <w:tcW w:w="4886" w:type="dxa"/>
          </w:tcPr>
          <w:p w:rsidR="00872556" w:rsidRDefault="00872556" w:rsidP="007643E6">
            <w:pPr>
              <w:pStyle w:val="Corpsdetexte"/>
            </w:pPr>
            <w:r w:rsidRPr="00872556">
              <w:t>Programmer des scripts systèmes.</w:t>
            </w:r>
          </w:p>
        </w:tc>
      </w:tr>
      <w:tr w:rsidR="00872556" w:rsidTr="007643E6">
        <w:tc>
          <w:tcPr>
            <w:tcW w:w="4885" w:type="dxa"/>
          </w:tcPr>
          <w:p w:rsidR="00872556" w:rsidRDefault="00872556" w:rsidP="007643E6">
            <w:pPr>
              <w:pStyle w:val="Corpsdetexte"/>
            </w:pPr>
            <w:r>
              <w:t>Anticiper les évolutions.</w:t>
            </w:r>
          </w:p>
        </w:tc>
        <w:tc>
          <w:tcPr>
            <w:tcW w:w="4886" w:type="dxa"/>
          </w:tcPr>
          <w:p w:rsidR="00872556" w:rsidRDefault="00872556" w:rsidP="007643E6">
            <w:pPr>
              <w:pStyle w:val="Corpsdetexte"/>
            </w:pPr>
          </w:p>
        </w:tc>
      </w:tr>
      <w:tr w:rsidR="00872556" w:rsidTr="007643E6">
        <w:tc>
          <w:tcPr>
            <w:tcW w:w="4885" w:type="dxa"/>
          </w:tcPr>
          <w:p w:rsidR="00872556" w:rsidRDefault="00872556" w:rsidP="007643E6">
            <w:pPr>
              <w:pStyle w:val="Corpsdetexte"/>
            </w:pPr>
            <w:r w:rsidRPr="007B4588">
              <w:t>Formaliser, identifier les résultats attendus.</w:t>
            </w:r>
          </w:p>
        </w:tc>
        <w:tc>
          <w:tcPr>
            <w:tcW w:w="4886" w:type="dxa"/>
          </w:tcPr>
          <w:p w:rsidR="00872556" w:rsidRDefault="00872556" w:rsidP="007643E6">
            <w:pPr>
              <w:pStyle w:val="Corpsdetexte"/>
            </w:pPr>
          </w:p>
        </w:tc>
      </w:tr>
      <w:tr w:rsidR="00872556" w:rsidTr="007643E6">
        <w:tc>
          <w:tcPr>
            <w:tcW w:w="4885" w:type="dxa"/>
          </w:tcPr>
          <w:p w:rsidR="00872556" w:rsidRDefault="00872556" w:rsidP="007643E6">
            <w:pPr>
              <w:pStyle w:val="Corpsdetexte"/>
            </w:pPr>
            <w:r w:rsidRPr="007B53CC">
              <w:t>Garantir un accès sécurisé aux données.</w:t>
            </w:r>
          </w:p>
        </w:tc>
        <w:tc>
          <w:tcPr>
            <w:tcW w:w="4886" w:type="dxa"/>
          </w:tcPr>
          <w:p w:rsidR="00872556" w:rsidRDefault="00872556" w:rsidP="007643E6">
            <w:pPr>
              <w:pStyle w:val="Corpsdetexte"/>
            </w:pPr>
          </w:p>
        </w:tc>
      </w:tr>
    </w:tbl>
    <w:p w:rsidR="00872556" w:rsidRDefault="00872556" w:rsidP="003D7858">
      <w:pPr>
        <w:pStyle w:val="Corpsdetexte"/>
      </w:pPr>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37" w:name="_Toc52212932"/>
      <w:r>
        <w:t>Outils utilisés :</w:t>
      </w:r>
      <w:bookmarkEnd w:id="37"/>
    </w:p>
    <w:p w:rsidR="00C05DA5" w:rsidRPr="00C05DA5" w:rsidRDefault="00C05DA5" w:rsidP="00C05DA5">
      <w:pPr>
        <w:pStyle w:val="Corpsdetexte"/>
      </w:pPr>
      <w:r>
        <w:t xml:space="preserve">Il est développé avec Java </w:t>
      </w:r>
      <w:proofErr w:type="spellStart"/>
      <w:r>
        <w:t>Spring</w:t>
      </w:r>
      <w:proofErr w:type="spellEnd"/>
      <w:r>
        <w:t xml:space="preserve"> MVC, les tests unitaires sont réalisés avec l’aide de </w:t>
      </w:r>
      <w:proofErr w:type="spellStart"/>
      <w:r>
        <w:t>Junit</w:t>
      </w:r>
      <w:proofErr w:type="spellEnd"/>
      <w:r>
        <w:t xml:space="preserve"> et la génération des artéfacts du projet est automatiser par </w:t>
      </w:r>
      <w:proofErr w:type="spellStart"/>
      <w:r>
        <w:t>Maven</w:t>
      </w:r>
      <w:proofErr w:type="spellEnd"/>
      <w:r>
        <w:t xml:space="preserve">.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par </w:t>
      </w:r>
      <w:r w:rsidR="00C05DA5">
        <w:t>un</w:t>
      </w:r>
      <w:r>
        <w:t xml:space="preserve"> développeur.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proofErr w:type="spellStart"/>
      <w:r>
        <w:t>GitLab</w:t>
      </w:r>
      <w:proofErr w:type="spellEnd"/>
      <w:r>
        <w:t xml:space="preserve">, un hébergeur de </w:t>
      </w:r>
      <w:proofErr w:type="spellStart"/>
      <w:r>
        <w:t>répositories</w:t>
      </w:r>
      <w:proofErr w:type="spellEnd"/>
      <w:r>
        <w:t xml:space="preserve"> permettant</w:t>
      </w:r>
      <w:r w:rsidR="00C05DA5">
        <w:t>,</w:t>
      </w:r>
      <w:r>
        <w:t xml:space="preserve"> entre autre</w:t>
      </w:r>
      <w:r w:rsidR="00C05DA5">
        <w:t>,</w:t>
      </w:r>
      <w:r>
        <w:t xml:space="preserve"> de générer un fichier .</w:t>
      </w:r>
      <w:proofErr w:type="spellStart"/>
      <w:r w:rsidRPr="004B7607">
        <w:rPr>
          <w:rStyle w:val="Emphaseple"/>
        </w:rPr>
        <w:t>gitlab-ci.yml</w:t>
      </w:r>
      <w:proofErr w:type="spellEnd"/>
      <w:r>
        <w:t xml:space="preserve"> qui contiendra le script des différentes étapes par lesquelles passera </w:t>
      </w:r>
      <w:r w:rsidR="00C05DA5">
        <w:t>l’artefact lors de son déploiement</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 xml:space="preserve">place l’environnement virtuel tels que ceux du </w:t>
      </w:r>
      <w:proofErr w:type="spellStart"/>
      <w:r w:rsidR="004B7607" w:rsidRPr="004B7607">
        <w:rPr>
          <w:rStyle w:val="Emphaseple"/>
        </w:rPr>
        <w:t>DockerFile</w:t>
      </w:r>
      <w:proofErr w:type="spellEnd"/>
      <w:r w:rsidR="004B7607">
        <w:t xml:space="preserve">, du </w:t>
      </w:r>
      <w:r w:rsidR="004B7607" w:rsidRPr="004B7607">
        <w:rPr>
          <w:rStyle w:val="Emphaseple"/>
        </w:rPr>
        <w:t>docker-</w:t>
      </w:r>
      <w:proofErr w:type="spellStart"/>
      <w:r w:rsidR="004B7607" w:rsidRPr="004B7607">
        <w:rPr>
          <w:rStyle w:val="Emphaseple"/>
        </w:rPr>
        <w:t>compose.yml</w:t>
      </w:r>
      <w:proofErr w:type="spellEnd"/>
      <w:r w:rsidR="004B7607">
        <w:t xml:space="preserve"> </w:t>
      </w:r>
      <w:r w:rsidR="002A62B6">
        <w:t>et le contenu</w:t>
      </w:r>
      <w:r w:rsidR="004B7607">
        <w:t xml:space="preserve"> </w:t>
      </w:r>
      <w:r w:rsidR="002A62B6">
        <w:t>d</w:t>
      </w:r>
      <w:r w:rsidR="004B7607">
        <w:t xml:space="preserve">e </w:t>
      </w:r>
      <w:r w:rsidR="004B7607">
        <w:rPr>
          <w:rStyle w:val="Emphaseple"/>
        </w:rPr>
        <w:t>.</w:t>
      </w:r>
      <w:proofErr w:type="spellStart"/>
      <w:r w:rsidR="004B7607">
        <w:rPr>
          <w:rStyle w:val="Emphaseple"/>
        </w:rPr>
        <w:t>gitlab-ci.yml</w:t>
      </w:r>
      <w:proofErr w:type="spellEnd"/>
      <w:r w:rsidR="004B7607">
        <w:rPr>
          <w:rStyle w:val="Emphaseple"/>
        </w:rPr>
        <w:t xml:space="preserve">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w:t>
      </w:r>
      <w:proofErr w:type="spellStart"/>
      <w:r w:rsidR="002A62B6">
        <w:t>branch</w:t>
      </w:r>
      <w:proofErr w:type="spellEnd"/>
      <w:r w:rsidR="002A62B6">
        <w:t xml:space="preserve"> Master du projet.</w:t>
      </w:r>
    </w:p>
    <w:p w:rsidR="00C05DA5" w:rsidRPr="002A62B6" w:rsidRDefault="00C05DA5" w:rsidP="002A62B6">
      <w:pPr>
        <w:pStyle w:val="Corpsdetexte"/>
      </w:pPr>
    </w:p>
    <w:p w:rsidR="00331C22" w:rsidRDefault="00331C22" w:rsidP="00331C22">
      <w:pPr>
        <w:pStyle w:val="Titre2"/>
      </w:pPr>
      <w:bookmarkStart w:id="38" w:name="_Toc52212933"/>
      <w:r>
        <w:t>Randoudev3</w:t>
      </w:r>
      <w:bookmarkEnd w:id="38"/>
      <w:r>
        <w:t> </w:t>
      </w:r>
    </w:p>
    <w:p w:rsidR="00CA773D" w:rsidRDefault="00CA773D" w:rsidP="00CA773D">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CA773D" w:rsidTr="00CA773D">
        <w:tc>
          <w:tcPr>
            <w:tcW w:w="4885" w:type="dxa"/>
          </w:tcPr>
          <w:p w:rsidR="00CA773D" w:rsidRDefault="007B4588" w:rsidP="00CA773D">
            <w:pPr>
              <w:pStyle w:val="Corpsdetexte"/>
            </w:pPr>
            <w:r w:rsidRPr="007B4588">
              <w:t>Concevoir des programmes avec une orientation objets.</w:t>
            </w:r>
          </w:p>
        </w:tc>
        <w:tc>
          <w:tcPr>
            <w:tcW w:w="4886" w:type="dxa"/>
          </w:tcPr>
          <w:p w:rsidR="00CA773D" w:rsidRDefault="007B4588" w:rsidP="00CA773D">
            <w:pPr>
              <w:pStyle w:val="Corpsdetexte"/>
            </w:pPr>
            <w:r w:rsidRPr="00ED6BAD">
              <w:t>Une méthode AGILE est utilisée.</w:t>
            </w:r>
          </w:p>
        </w:tc>
      </w:tr>
      <w:tr w:rsidR="00CA773D" w:rsidTr="00CA773D">
        <w:tc>
          <w:tcPr>
            <w:tcW w:w="4885" w:type="dxa"/>
          </w:tcPr>
          <w:p w:rsidR="00CA773D" w:rsidRDefault="007B4588" w:rsidP="00CA773D">
            <w:pPr>
              <w:pStyle w:val="Corpsdetexte"/>
            </w:pPr>
            <w:r>
              <w:t>Anticiper les évolutions.</w:t>
            </w:r>
          </w:p>
        </w:tc>
        <w:tc>
          <w:tcPr>
            <w:tcW w:w="4886" w:type="dxa"/>
          </w:tcPr>
          <w:p w:rsidR="00CA773D" w:rsidRDefault="007B4588" w:rsidP="00CA773D">
            <w:pPr>
              <w:pStyle w:val="Corpsdetexte"/>
            </w:pPr>
            <w:r w:rsidRPr="00E874D9">
              <w:t>Réaliser des échanges de données informatisés (EDI).</w:t>
            </w:r>
          </w:p>
        </w:tc>
      </w:tr>
      <w:tr w:rsidR="00CA773D" w:rsidTr="00CA773D">
        <w:tc>
          <w:tcPr>
            <w:tcW w:w="4885" w:type="dxa"/>
          </w:tcPr>
          <w:p w:rsidR="00CA773D" w:rsidRDefault="007B4588" w:rsidP="00CA773D">
            <w:pPr>
              <w:pStyle w:val="Corpsdetexte"/>
            </w:pPr>
            <w:r w:rsidRPr="007B4588">
              <w:lastRenderedPageBreak/>
              <w:t>Formaliser, identifier les résultats attendus.</w:t>
            </w:r>
          </w:p>
        </w:tc>
        <w:tc>
          <w:tcPr>
            <w:tcW w:w="4886" w:type="dxa"/>
          </w:tcPr>
          <w:p w:rsidR="00CA773D" w:rsidRDefault="00CA773D" w:rsidP="00CA773D">
            <w:pPr>
              <w:pStyle w:val="Corpsdetexte"/>
            </w:pPr>
          </w:p>
        </w:tc>
      </w:tr>
      <w:tr w:rsidR="00CA773D" w:rsidTr="00CA773D">
        <w:tc>
          <w:tcPr>
            <w:tcW w:w="4885" w:type="dxa"/>
          </w:tcPr>
          <w:p w:rsidR="00CA773D" w:rsidRDefault="007B4588" w:rsidP="00CA773D">
            <w:pPr>
              <w:pStyle w:val="Corpsdetexte"/>
            </w:pPr>
            <w:r w:rsidRPr="007B53CC">
              <w:t>Garantir un accès sécurisé aux données.</w:t>
            </w:r>
          </w:p>
        </w:tc>
        <w:tc>
          <w:tcPr>
            <w:tcW w:w="4886" w:type="dxa"/>
          </w:tcPr>
          <w:p w:rsidR="00CA773D" w:rsidRDefault="00CA773D" w:rsidP="00CA773D">
            <w:pPr>
              <w:pStyle w:val="Corpsdetexte"/>
            </w:pPr>
          </w:p>
        </w:tc>
      </w:tr>
    </w:tbl>
    <w:p w:rsidR="00CA773D" w:rsidRPr="00CA773D" w:rsidRDefault="00CA773D" w:rsidP="00CA773D">
      <w:pPr>
        <w:pStyle w:val="Corpsdetexte"/>
      </w:pPr>
    </w:p>
    <w:p w:rsidR="00331C22" w:rsidRDefault="00331C22" w:rsidP="002314C1">
      <w:pPr>
        <w:pStyle w:val="Corpsdetexte"/>
      </w:pPr>
      <w:r>
        <w:t xml:space="preserve">Dans le cadre de la semaine de développement d’un projet en équipe en </w:t>
      </w:r>
      <w:proofErr w:type="spellStart"/>
      <w:r>
        <w:t>distanciel</w:t>
      </w:r>
      <w:proofErr w:type="spellEnd"/>
      <w:r>
        <w:t xml:space="preserve"> au sein de la formation UDEV, j’ai développé </w:t>
      </w:r>
      <w:r w:rsidR="00722C38">
        <w:t xml:space="preserve">avec un camarade de promotion, Alpha Patrick Olivier, </w:t>
      </w:r>
      <w:r>
        <w:t xml:space="preserve">une application web </w:t>
      </w:r>
      <w:r w:rsidR="00C05DA5">
        <w:t>multicouches</w:t>
      </w:r>
      <w:r>
        <w:t xml:space="preserve"> de gestion d’itinéraires de randonnée et de consultation d’étapes par le biais de </w:t>
      </w:r>
      <w:proofErr w:type="spellStart"/>
      <w:r>
        <w:t>QRCodes</w:t>
      </w:r>
      <w:proofErr w:type="spellEnd"/>
      <w:r>
        <w:t>.</w:t>
      </w:r>
    </w:p>
    <w:p w:rsidR="00331C22" w:rsidRDefault="00331C22" w:rsidP="002314C1">
      <w:pPr>
        <w:pStyle w:val="Corpsdetexte"/>
      </w:pPr>
      <w:r>
        <w:t xml:space="preserve">Cette semaine de projet étant en autonomie, le choix des technologies et des outils était libre. Le délai étant fixé, la méthode de gestion de projet </w:t>
      </w:r>
      <w:r w:rsidR="00722C38">
        <w:t>l’</w:t>
      </w:r>
      <w:r>
        <w:t xml:space="preserve">était </w:t>
      </w:r>
      <w:r w:rsidR="00722C38">
        <w:t>également</w:t>
      </w:r>
      <w:r w:rsidR="00C05DA5">
        <w:t>,</w:t>
      </w:r>
      <w:r>
        <w:t xml:space="preserve"> mais nous avons tout de même tenté d’utilisé un Kanban inspiré de l’Agilité</w:t>
      </w:r>
      <w:r w:rsidR="00A030C0">
        <w:t xml:space="preserve">, </w:t>
      </w:r>
      <w:r w:rsidR="00722C38">
        <w:t>et</w:t>
      </w:r>
      <w:r w:rsidR="00A030C0">
        <w:t xml:space="preserve"> développer les fonctionnalités de manière incrémentale en nous inspirant des User </w:t>
      </w:r>
      <w:proofErr w:type="spellStart"/>
      <w:r w:rsidR="00A030C0">
        <w:t>Strories</w:t>
      </w:r>
      <w:proofErr w:type="spellEnd"/>
      <w:r w:rsidR="00A030C0">
        <w:t xml:space="preserve"> fournies sous forme de scénario</w:t>
      </w:r>
      <w:r w:rsidR="00722C38">
        <w:t xml:space="preserve"> (</w:t>
      </w:r>
      <w:proofErr w:type="spellStart"/>
      <w:r w:rsidR="00722C38">
        <w:t>C</w:t>
      </w:r>
      <w:r w:rsidR="00722C38">
        <w:t>f</w:t>
      </w:r>
      <w:proofErr w:type="spellEnd"/>
      <w:r w:rsidR="00722C38">
        <w:t xml:space="preserve"> Annexes : « User Stories RandoUdev3 »)</w:t>
      </w:r>
      <w:r w:rsidR="00A030C0">
        <w:t>.</w:t>
      </w:r>
      <w:r>
        <w:t xml:space="preserve"> </w:t>
      </w:r>
    </w:p>
    <w:p w:rsidR="00792FEC" w:rsidRDefault="00792FEC" w:rsidP="002314C1">
      <w:pPr>
        <w:pStyle w:val="Corpsdetexte"/>
      </w:pPr>
    </w:p>
    <w:p w:rsidR="00792FEC" w:rsidRPr="00792FEC" w:rsidRDefault="00792FEC" w:rsidP="00792FEC">
      <w:pPr>
        <w:pStyle w:val="Titre3"/>
      </w:pPr>
      <w:r>
        <w:t>Le Besoin</w:t>
      </w:r>
    </w:p>
    <w:p w:rsidR="00722C38" w:rsidRDefault="00792FEC" w:rsidP="00792FEC">
      <w:pPr>
        <w:pStyle w:val="Corpsdetexte"/>
      </w:pPr>
      <w:r>
        <w:t>Le conseil régional d’Aquitaine souhaite mettre en valeur son patrimoine pour les randonneurs.</w:t>
      </w:r>
      <w:r>
        <w:t xml:space="preserve"> </w:t>
      </w:r>
      <w:r>
        <w:t>L’objectif est de permettre à des associations de créer des parcours de randonnées et de fournir des</w:t>
      </w:r>
      <w:r>
        <w:t xml:space="preserve"> </w:t>
      </w:r>
      <w:r>
        <w:t>notices explicatives pour chaque lieu présentant un intérêt géo</w:t>
      </w:r>
      <w:r>
        <w:t xml:space="preserve">graphique et/ou historique. Pour </w:t>
      </w:r>
      <w:r>
        <w:t>rendre l’expérience du randonneur plus interactive, ce dernier aura la possibilité de laisser des avis</w:t>
      </w:r>
      <w:r>
        <w:t xml:space="preserve"> </w:t>
      </w:r>
      <w:r>
        <w:t>(et des photos souvenirs) pour chacun de ces lieux. Pour cela, un panneau avec un QR Code est</w:t>
      </w:r>
      <w:r>
        <w:t xml:space="preserve"> </w:t>
      </w:r>
      <w:r>
        <w:t>affiché sur chaque lieu. En scannant ce QR Code avec son smartphone, le randonneur aura accès à</w:t>
      </w:r>
      <w:r>
        <w:t xml:space="preserve"> </w:t>
      </w:r>
      <w:r>
        <w:t>du contenu en ligne.</w:t>
      </w:r>
    </w:p>
    <w:p w:rsidR="00792FEC" w:rsidRPr="00722C38" w:rsidRDefault="00792FEC" w:rsidP="00792FEC">
      <w:pPr>
        <w:pStyle w:val="Corpsdetexte"/>
      </w:pPr>
    </w:p>
    <w:p w:rsidR="00331C22" w:rsidRDefault="00331C22" w:rsidP="00331C22">
      <w:pPr>
        <w:pStyle w:val="Titre3"/>
      </w:pPr>
      <w:bookmarkStart w:id="39" w:name="_Toc52212934"/>
      <w:r>
        <w:t>La conception</w:t>
      </w:r>
      <w:bookmarkEnd w:id="39"/>
    </w:p>
    <w:p w:rsidR="00331C22" w:rsidRPr="00BC2B63" w:rsidRDefault="00331C22" w:rsidP="00331C22">
      <w:pPr>
        <w:pStyle w:val="Titre4"/>
      </w:pPr>
      <w:r>
        <w:t>Les technologies utilisées :</w:t>
      </w:r>
    </w:p>
    <w:p w:rsidR="00331C22" w:rsidRDefault="008E007C" w:rsidP="002314C1">
      <w:pPr>
        <w:pStyle w:val="Corpsdetexte"/>
      </w:pPr>
      <w:r>
        <w:t xml:space="preserve">Comme nous étions libre du choix de techno pour réaliser l’application, nous nous sommes tournés vers celles que nous maitrisions le mieux. </w:t>
      </w:r>
      <w:r w:rsidR="00331C22">
        <w:t xml:space="preserve">Nous avons donc décidé que notre application serait développée </w:t>
      </w:r>
      <w:r>
        <w:t>avec les technologies suivantes</w:t>
      </w:r>
      <w:r w:rsidR="00331C22">
        <w:t> :</w:t>
      </w:r>
    </w:p>
    <w:p w:rsidR="00331C22" w:rsidRDefault="008E007C" w:rsidP="009514A2">
      <w:pPr>
        <w:pStyle w:val="Corpsdetexte"/>
        <w:numPr>
          <w:ilvl w:val="0"/>
          <w:numId w:val="39"/>
        </w:numPr>
      </w:pPr>
      <w:r>
        <w:t>Le</w:t>
      </w:r>
      <w:r w:rsidR="00331C22">
        <w:t xml:space="preserve"> </w:t>
      </w:r>
      <w:proofErr w:type="spellStart"/>
      <w:r w:rsidR="00331C22">
        <w:t>fr</w:t>
      </w:r>
      <w:r w:rsidR="00A030C0">
        <w:t>amework</w:t>
      </w:r>
      <w:proofErr w:type="spellEnd"/>
      <w:r w:rsidR="00A030C0">
        <w:t xml:space="preserve"> Java </w:t>
      </w:r>
      <w:proofErr w:type="spellStart"/>
      <w:r w:rsidR="00A030C0">
        <w:t>Spring</w:t>
      </w:r>
      <w:proofErr w:type="spellEnd"/>
      <w:r w:rsidR="00A030C0">
        <w:t xml:space="preserve"> MVC pour les </w:t>
      </w:r>
      <w:r w:rsidR="00331C22">
        <w:t>partie</w:t>
      </w:r>
      <w:r w:rsidR="00A030C0">
        <w:t>s</w:t>
      </w:r>
      <w:r w:rsidR="00331C22">
        <w:t xml:space="preserve"> serveur </w:t>
      </w:r>
      <w:r w:rsidR="00792FEC">
        <w:t xml:space="preserve">et cliente </w:t>
      </w:r>
      <w:r w:rsidR="00331C22">
        <w:t>de l’application.</w:t>
      </w:r>
    </w:p>
    <w:p w:rsidR="008E007C" w:rsidRDefault="008E007C" w:rsidP="008E007C">
      <w:pPr>
        <w:pStyle w:val="Corpsdetexte"/>
        <w:numPr>
          <w:ilvl w:val="0"/>
          <w:numId w:val="39"/>
        </w:numPr>
      </w:pPr>
      <w:r>
        <w:t xml:space="preserve">Comme conteneur de servlets Java : un serveur Apache </w:t>
      </w:r>
      <w:proofErr w:type="spellStart"/>
      <w:r>
        <w:t>Tomcat</w:t>
      </w:r>
      <w:proofErr w:type="spellEnd"/>
      <w:r>
        <w:t>.</w:t>
      </w:r>
    </w:p>
    <w:p w:rsidR="00CA773D" w:rsidRDefault="00CA773D" w:rsidP="008E007C">
      <w:pPr>
        <w:pStyle w:val="Corpsdetexte"/>
        <w:numPr>
          <w:ilvl w:val="0"/>
          <w:numId w:val="39"/>
        </w:numPr>
      </w:pPr>
      <w:r>
        <w:t xml:space="preserve">Le gestionnaire de dépendances </w:t>
      </w:r>
      <w:proofErr w:type="spellStart"/>
      <w:r>
        <w:t>Maven</w:t>
      </w:r>
      <w:proofErr w:type="spellEnd"/>
    </w:p>
    <w:p w:rsidR="00331C22" w:rsidRDefault="00CA773D" w:rsidP="009514A2">
      <w:pPr>
        <w:pStyle w:val="Corpsdetexte"/>
        <w:numPr>
          <w:ilvl w:val="0"/>
          <w:numId w:val="39"/>
        </w:numPr>
      </w:pPr>
      <w:r>
        <w:t>Elle c</w:t>
      </w:r>
      <w:r w:rsidR="00331C22">
        <w:t xml:space="preserve">ommuniquera avec une base de donnée MySQL hébergée sur un serveur </w:t>
      </w:r>
      <w:proofErr w:type="spellStart"/>
      <w:r w:rsidR="00331C22">
        <w:t>Wamp</w:t>
      </w:r>
      <w:proofErr w:type="spellEnd"/>
      <w:r w:rsidR="00331C22">
        <w:t xml:space="preserve"> en local </w:t>
      </w:r>
      <w:r w:rsidR="00A030C0">
        <w:t>grâce au plugin</w:t>
      </w:r>
      <w:r w:rsidR="00331C22">
        <w:t xml:space="preserve"> JPA (Java Persistance API)</w:t>
      </w:r>
      <w:r w:rsidR="00A030C0">
        <w:t xml:space="preserve"> de </w:t>
      </w:r>
      <w:proofErr w:type="spellStart"/>
      <w:r w:rsidR="00A030C0">
        <w:t>Hibernate</w:t>
      </w:r>
      <w:proofErr w:type="spellEnd"/>
      <w:r w:rsidR="00331C22">
        <w:t>.</w:t>
      </w:r>
    </w:p>
    <w:p w:rsidR="00331C22" w:rsidRDefault="00331C22" w:rsidP="009514A2">
      <w:pPr>
        <w:pStyle w:val="Corpsdetexte"/>
        <w:numPr>
          <w:ilvl w:val="0"/>
          <w:numId w:val="39"/>
        </w:numPr>
      </w:pPr>
      <w:r>
        <w:t xml:space="preserve">Utilisera JSP pour les </w:t>
      </w:r>
      <w:r w:rsidR="00CA773D">
        <w:t>vues</w:t>
      </w:r>
      <w:r>
        <w:t xml:space="preserve">, complétée par une </w:t>
      </w:r>
      <w:r w:rsidR="00A030C0">
        <w:t xml:space="preserve">quelques lignes de </w:t>
      </w:r>
      <w:r>
        <w:t>JavaScript.</w:t>
      </w:r>
    </w:p>
    <w:p w:rsidR="00792FEC" w:rsidRDefault="00792FEC" w:rsidP="00792FEC">
      <w:pPr>
        <w:pStyle w:val="Corpsdetexte"/>
        <w:numPr>
          <w:ilvl w:val="0"/>
          <w:numId w:val="39"/>
        </w:numPr>
      </w:pPr>
      <w:r>
        <w:t>L’accès via smartphone se fera via un site web responsive développé en JSP également.</w:t>
      </w:r>
    </w:p>
    <w:p w:rsidR="00792FEC" w:rsidRDefault="00792FEC" w:rsidP="00792FEC">
      <w:pPr>
        <w:pStyle w:val="Corpsdetexte"/>
        <w:numPr>
          <w:ilvl w:val="0"/>
          <w:numId w:val="39"/>
        </w:numPr>
      </w:pPr>
      <w:r>
        <w:t xml:space="preserve">La génération de rapport PDF des étapes se fera grâce au soft </w:t>
      </w:r>
      <w:proofErr w:type="spellStart"/>
      <w:r>
        <w:t>Ja</w:t>
      </w:r>
      <w:proofErr w:type="spellEnd"/>
      <w:r>
        <w:t xml:space="preserve"> </w:t>
      </w:r>
      <w:proofErr w:type="spellStart"/>
      <w:r>
        <w:t>sperReport</w:t>
      </w:r>
      <w:proofErr w:type="spellEnd"/>
    </w:p>
    <w:p w:rsidR="00AC797B" w:rsidRDefault="00AC797B" w:rsidP="00AC797B">
      <w:pPr>
        <w:pStyle w:val="Titre4"/>
      </w:pPr>
      <w:bookmarkStart w:id="40" w:name="_Ref52641734"/>
      <w:r>
        <w:lastRenderedPageBreak/>
        <w:t>Les fonctionnalités</w:t>
      </w:r>
      <w:bookmarkEnd w:id="40"/>
      <w:r>
        <w:t xml:space="preserve"> </w:t>
      </w:r>
    </w:p>
    <w:p w:rsidR="00AC797B" w:rsidRDefault="00AC797B" w:rsidP="00AC797B">
      <w:pPr>
        <w:pStyle w:val="Corpsdetexte"/>
      </w:pPr>
      <w:r>
        <w:t>J’ai représenté les User Stories mises en place au sein de l’application sous forme d’un Use Case UML que voici :</w:t>
      </w:r>
    </w:p>
    <w:p w:rsidR="00845961" w:rsidRDefault="009514A2" w:rsidP="00845961">
      <w:pPr>
        <w:pStyle w:val="Titre4"/>
        <w:keepNext/>
      </w:pPr>
      <w:r>
        <w:rPr>
          <w:noProof/>
          <w:lang w:val="fr-FR" w:eastAsia="fr-FR"/>
        </w:rPr>
        <w:drawing>
          <wp:inline distT="0" distB="0" distL="0" distR="0" wp14:anchorId="7C8A2A8F" wp14:editId="5990B351">
            <wp:extent cx="6210935" cy="45154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935" cy="4515485"/>
                    </a:xfrm>
                    <a:prstGeom prst="rect">
                      <a:avLst/>
                    </a:prstGeom>
                  </pic:spPr>
                </pic:pic>
              </a:graphicData>
            </a:graphic>
          </wp:inline>
        </w:drawing>
      </w:r>
      <w:r>
        <w:rPr>
          <w:noProof/>
          <w:lang w:val="fr-FR" w:eastAsia="fr-FR"/>
        </w:rPr>
        <w:t xml:space="preserve"> </w:t>
      </w:r>
    </w:p>
    <w:p w:rsidR="00845961" w:rsidRDefault="00845961" w:rsidP="00845961">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Use Case de RandoUDEV3</w:t>
      </w:r>
    </w:p>
    <w:p w:rsidR="00845961" w:rsidRDefault="00DE2C9B" w:rsidP="00331C22">
      <w:pPr>
        <w:pStyle w:val="Titre4"/>
      </w:pPr>
      <w:r>
        <w:rPr>
          <w:noProof/>
          <w:lang w:val="fr-FR" w:eastAsia="fr-FR"/>
        </w:rPr>
        <w:lastRenderedPageBreak/>
        <w:drawing>
          <wp:inline distT="0" distB="0" distL="0" distR="0" wp14:anchorId="3D7A8DB4" wp14:editId="450A35FD">
            <wp:extent cx="6210935" cy="4073525"/>
            <wp:effectExtent l="0" t="0" r="0" b="317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935" cy="4073525"/>
                    </a:xfrm>
                    <a:prstGeom prst="rect">
                      <a:avLst/>
                    </a:prstGeom>
                  </pic:spPr>
                </pic:pic>
              </a:graphicData>
            </a:graphic>
          </wp:inline>
        </w:drawing>
      </w:r>
      <w:bookmarkStart w:id="41" w:name="_GoBack"/>
    </w:p>
    <w:bookmarkEnd w:id="41"/>
    <w:p w:rsidR="00993301" w:rsidRDefault="00993301" w:rsidP="00993301">
      <w:pPr>
        <w:pStyle w:val="Corpsdetexte"/>
      </w:pPr>
      <w:r>
        <w:t xml:space="preserve">En raison d’une contrainte imprévue, l’équipe de développement </w:t>
      </w:r>
      <w:r>
        <w:t>initialement prévue à quatre personnes n’était</w:t>
      </w:r>
      <w:r>
        <w:t xml:space="preserve"> pas au complet</w:t>
      </w:r>
      <w:r>
        <w:t>, seul deux développeurs</w:t>
      </w:r>
      <w:r>
        <w:t xml:space="preserve"> </w:t>
      </w:r>
      <w:r>
        <w:t xml:space="preserve">étant présents </w:t>
      </w:r>
      <w:r>
        <w:t xml:space="preserve">sur le temps de développement du projet, l’application ne répondra qu’aux User Stories </w:t>
      </w:r>
      <w:r w:rsidRPr="004B028B">
        <w:rPr>
          <w:highlight w:val="yellow"/>
        </w:rPr>
        <w:t xml:space="preserve">des scénarios 1 à </w:t>
      </w:r>
      <w:r>
        <w:rPr>
          <w:highlight w:val="yellow"/>
        </w:rPr>
        <w:t>11</w:t>
      </w:r>
      <w:r w:rsidRPr="004B028B">
        <w:rPr>
          <w:highlight w:val="yellow"/>
        </w:rPr>
        <w:t xml:space="preserve"> </w:t>
      </w:r>
      <w:r>
        <w:t>(</w:t>
      </w:r>
      <w:proofErr w:type="spellStart"/>
      <w:r>
        <w:t>cf</w:t>
      </w:r>
      <w:proofErr w:type="spellEnd"/>
      <w:r>
        <w:t xml:space="preserve"> Annexes : « User Stories RandoUdev3 ») </w:t>
      </w:r>
    </w:p>
    <w:p w:rsidR="00993301" w:rsidRDefault="00993301" w:rsidP="00993301">
      <w:pPr>
        <w:pStyle w:val="Corpsdetexte"/>
      </w:pPr>
    </w:p>
    <w:p w:rsidR="00993301" w:rsidRPr="00993301" w:rsidRDefault="00993301" w:rsidP="00993301">
      <w:pPr>
        <w:pStyle w:val="Corpsdetexte"/>
      </w:pPr>
    </w:p>
    <w:p w:rsidR="00331C22" w:rsidRDefault="00331C22" w:rsidP="00331C22">
      <w:pPr>
        <w:pStyle w:val="Titre4"/>
      </w:pPr>
      <w:r>
        <w:t>La base de donnée</w:t>
      </w:r>
    </w:p>
    <w:p w:rsidR="00331C22" w:rsidRDefault="00331C22" w:rsidP="002314C1">
      <w:pPr>
        <w:pStyle w:val="Corpsdetexte"/>
      </w:pPr>
      <w:r>
        <w:t>Une fois les user stories lues</w:t>
      </w:r>
      <w:r w:rsidR="00A030C0">
        <w:t xml:space="preserve"> et </w:t>
      </w:r>
      <w:r w:rsidR="0033369B">
        <w:t>sélectionnées</w:t>
      </w:r>
      <w:r>
        <w:t xml:space="preserve">, nous les avons découpées en fonctionnalités, ces fonctionnalités ayant besoin de données pour être testées j’ai donc </w:t>
      </w:r>
      <w:r w:rsidR="008E007C">
        <w:t>conçut une base de donnée MySQL</w:t>
      </w:r>
      <w:r>
        <w:t xml:space="preserve"> </w:t>
      </w:r>
      <w:r w:rsidR="008E007C">
        <w:t>respectant les besoins fonctionnels listées dans les user stories.</w:t>
      </w:r>
    </w:p>
    <w:p w:rsidR="00331C22" w:rsidRDefault="00331C22" w:rsidP="002314C1">
      <w:pPr>
        <w:pStyle w:val="Corpsdetexte"/>
      </w:pPr>
      <w:r>
        <w:t xml:space="preserve">Voici le </w:t>
      </w:r>
      <w:r w:rsidR="00A030C0">
        <w:t xml:space="preserve">diagramme </w:t>
      </w:r>
      <w:r w:rsidR="008C44ED">
        <w:t>relationnel des entités de l’application</w:t>
      </w:r>
      <w:r>
        <w:t xml:space="preserve"> :</w:t>
      </w:r>
    </w:p>
    <w:p w:rsidR="008C44ED" w:rsidRDefault="00872556" w:rsidP="002314C1">
      <w:pPr>
        <w:pStyle w:val="Corpsdetexte"/>
      </w:pPr>
      <w:r w:rsidRPr="00872556">
        <w:rPr>
          <w:noProof/>
          <w:lang w:val="fr-FR" w:eastAsia="fr-FR"/>
        </w:rPr>
        <w:lastRenderedPageBreak/>
        <w:drawing>
          <wp:inline distT="0" distB="0" distL="0" distR="0">
            <wp:extent cx="6210935" cy="3136995"/>
            <wp:effectExtent l="0" t="0" r="0" b="6350"/>
            <wp:docPr id="513" name="Image 513" descr="C:\Users\kenan.roux\Downloads\RandoUDEV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an.roux\Downloads\RandoUDEV3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3136995"/>
                    </a:xfrm>
                    <a:prstGeom prst="rect">
                      <a:avLst/>
                    </a:prstGeom>
                    <a:noFill/>
                    <a:ln>
                      <a:noFill/>
                    </a:ln>
                  </pic:spPr>
                </pic:pic>
              </a:graphicData>
            </a:graphic>
          </wp:inline>
        </w:drawing>
      </w:r>
    </w:p>
    <w:p w:rsidR="009B68A8" w:rsidRDefault="009B68A8" w:rsidP="00331C22"/>
    <w:p w:rsidR="00226EFA" w:rsidRDefault="00226EFA" w:rsidP="00226EFA">
      <w:pPr>
        <w:pStyle w:val="Corpsdetexte"/>
      </w:pPr>
    </w:p>
    <w:p w:rsidR="00226EFA" w:rsidRDefault="00226EFA" w:rsidP="00226EFA">
      <w:pPr>
        <w:pStyle w:val="Corpsdetexte"/>
      </w:pPr>
      <w:r>
        <w:t xml:space="preserve">Nous avons donc fait le choix de permettre au </w:t>
      </w:r>
      <w:r w:rsidR="00792FEC">
        <w:t>responsable d’association</w:t>
      </w:r>
      <w:r>
        <w:t xml:space="preserve"> de randonnée de pouvoir créer des étapes indépendamment des itinéraires, ainsi une étape peu se situé dans aucun ou plusieurs itinéraires. Cela passe donc par la création d’une table d’association afin de précisé quelle étape arrive dans quel ordre lors de l</w:t>
      </w:r>
      <w:r w:rsidR="00722C38">
        <w:t>a définition d’un itinéraire. Les</w:t>
      </w:r>
      <w:r>
        <w:t xml:space="preserve"> table</w:t>
      </w:r>
      <w:r w:rsidR="00722C38">
        <w:t>s</w:t>
      </w:r>
      <w:r>
        <w:t xml:space="preserve"> Photo </w:t>
      </w:r>
      <w:r w:rsidR="00722C38">
        <w:t>et Commentaire ont</w:t>
      </w:r>
      <w:r>
        <w:t xml:space="preserve"> été rajoutée</w:t>
      </w:r>
      <w:r w:rsidR="00722C38">
        <w:t>s</w:t>
      </w:r>
      <w:r>
        <w:t xml:space="preserve"> dans l’optique de</w:t>
      </w:r>
      <w:r w:rsidR="00722C38">
        <w:t>s</w:t>
      </w:r>
      <w:r>
        <w:t xml:space="preserve"> incrémentation</w:t>
      </w:r>
      <w:r w:rsidR="00722C38">
        <w:t>s</w:t>
      </w:r>
      <w:r>
        <w:t xml:space="preserve"> future</w:t>
      </w:r>
      <w:r w:rsidR="00722C38">
        <w:t>s</w:t>
      </w:r>
      <w:r>
        <w:t xml:space="preserve"> de la </w:t>
      </w:r>
      <w:r w:rsidR="00A760DD">
        <w:t>possibilité pour</w:t>
      </w:r>
      <w:r>
        <w:t xml:space="preserve"> un randonneur qui </w:t>
      </w:r>
      <w:r w:rsidR="00722C38">
        <w:t xml:space="preserve">scan le </w:t>
      </w:r>
      <w:proofErr w:type="spellStart"/>
      <w:r w:rsidR="00722C38">
        <w:t>QRCode</w:t>
      </w:r>
      <w:proofErr w:type="spellEnd"/>
      <w:r w:rsidR="00722C38">
        <w:t xml:space="preserve"> d’une</w:t>
      </w:r>
      <w:r>
        <w:t xml:space="preserve"> étape en </w:t>
      </w:r>
      <w:r w:rsidR="00B70843">
        <w:t>arrivant physiquement</w:t>
      </w:r>
      <w:r w:rsidR="00A760DD">
        <w:t xml:space="preserve"> sur le lieu de l’étape de pouvoir prendre une photo et </w:t>
      </w:r>
      <w:r w:rsidR="00722C38">
        <w:t>de poster un commentaire puis de les hébergés</w:t>
      </w:r>
      <w:r w:rsidR="00A760DD">
        <w:t xml:space="preserve"> sur l’application afin </w:t>
      </w:r>
      <w:r w:rsidR="00722C38">
        <w:t>qu’ils soient</w:t>
      </w:r>
      <w:r w:rsidR="00A760DD">
        <w:t xml:space="preserve"> disponible</w:t>
      </w:r>
      <w:r w:rsidR="00722C38">
        <w:t>s</w:t>
      </w:r>
      <w:r w:rsidR="00A760DD">
        <w:t xml:space="preserve"> </w:t>
      </w:r>
      <w:r w:rsidR="00722C38">
        <w:t>pour tous les randonneurs qui accèderont à la page de l’étape.</w:t>
      </w:r>
    </w:p>
    <w:p w:rsidR="008E007C" w:rsidRDefault="008E007C" w:rsidP="00226EFA">
      <w:pPr>
        <w:pStyle w:val="Corpsdetexte"/>
      </w:pPr>
    </w:p>
    <w:p w:rsidR="00A760DD" w:rsidRDefault="00722C38" w:rsidP="00226EFA">
      <w:pPr>
        <w:pStyle w:val="Corpsdetexte"/>
      </w:pPr>
      <w:r>
        <w:lastRenderedPageBreak/>
        <w:t>Voici donc le Modèle Logique de Données correspondant à l’application avec l’ensemble des fonctionnalités implémentées :</w:t>
      </w:r>
      <w:r w:rsidR="00872556">
        <w:rPr>
          <w:noProof/>
          <w:lang w:val="fr-FR" w:eastAsia="fr-FR"/>
        </w:rPr>
        <w:drawing>
          <wp:inline distT="0" distB="0" distL="0" distR="0" wp14:anchorId="3C647411" wp14:editId="240EDA53">
            <wp:extent cx="6210935" cy="3021965"/>
            <wp:effectExtent l="0" t="0" r="0" b="698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3021965"/>
                    </a:xfrm>
                    <a:prstGeom prst="rect">
                      <a:avLst/>
                    </a:prstGeom>
                  </pic:spPr>
                </pic:pic>
              </a:graphicData>
            </a:graphic>
          </wp:inline>
        </w:drawing>
      </w:r>
    </w:p>
    <w:p w:rsidR="00A760DD" w:rsidRDefault="00A760DD" w:rsidP="00226EFA">
      <w:pPr>
        <w:pStyle w:val="Corpsdetexte"/>
      </w:pPr>
    </w:p>
    <w:p w:rsidR="00A760DD" w:rsidRPr="00226EFA" w:rsidRDefault="00A760DD" w:rsidP="00226EFA">
      <w:pPr>
        <w:pStyle w:val="Corpsdetexte"/>
        <w:sectPr w:rsidR="00A760DD" w:rsidRPr="00226EFA" w:rsidSect="00CE0181">
          <w:footerReference w:type="default" r:id="rId35"/>
          <w:footerReference w:type="first" r:id="rId36"/>
          <w:pgSz w:w="11906" w:h="16838" w:code="9"/>
          <w:pgMar w:top="1728" w:right="991" w:bottom="1440" w:left="1134" w:header="720" w:footer="720" w:gutter="0"/>
          <w:pgNumType w:start="0"/>
          <w:cols w:space="720"/>
          <w:titlePg/>
          <w:docGrid w:linePitch="360"/>
        </w:sectPr>
      </w:pPr>
    </w:p>
    <w:p w:rsidR="009B68A8" w:rsidRDefault="009B68A8" w:rsidP="009B68A8">
      <w:pPr>
        <w:pStyle w:val="Titre1"/>
      </w:pPr>
      <w:bookmarkStart w:id="42" w:name="_Toc52212935"/>
      <w:r>
        <w:lastRenderedPageBreak/>
        <w:t>Annexes :</w:t>
      </w:r>
      <w:bookmarkEnd w:id="42"/>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r w:rsidRPr="00355E1B">
        <w:rPr>
          <w:rFonts w:ascii="Times New Roman" w:hAnsi="Times New Roman"/>
          <w:b/>
          <w:bCs/>
          <w:color w:val="000000"/>
          <w:sz w:val="32"/>
          <w:szCs w:val="32"/>
        </w:rPr>
        <w:t>O</w:t>
      </w:r>
      <w:r w:rsidRPr="00355E1B">
        <w:rPr>
          <w:rFonts w:ascii="Times New Roman" w:hAnsi="Times New Roman"/>
          <w:color w:val="000000"/>
          <w:sz w:val="32"/>
          <w:szCs w:val="32"/>
        </w:rPr>
        <w:t>(</w:t>
      </w:r>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05708B" w:rsidRDefault="0005708B">
      <w:pPr>
        <w:rPr>
          <w:sz w:val="24"/>
        </w:rPr>
      </w:pPr>
      <w:r>
        <w:br w:type="page"/>
      </w:r>
    </w:p>
    <w:p w:rsidR="0005708B" w:rsidRDefault="0005708B" w:rsidP="0005708B">
      <w:pPr>
        <w:pStyle w:val="Titre1"/>
        <w:framePr w:hSpace="142" w:wrap="notBeside" w:vAnchor="text" w:hAnchor="page" w:x="1044" w:y="-1139"/>
        <w:suppressOverlap/>
      </w:pPr>
      <w:bookmarkStart w:id="43" w:name="_Toc52212936"/>
      <w:r>
        <w:lastRenderedPageBreak/>
        <w:t>Blocs de compétences :</w:t>
      </w:r>
      <w:bookmarkEnd w:id="43"/>
    </w:p>
    <w:p w:rsidR="0005708B" w:rsidRPr="00641373" w:rsidRDefault="0005708B" w:rsidP="0005708B">
      <w:pPr>
        <w:pStyle w:val="Titre2"/>
        <w:framePr w:hSpace="142" w:wrap="notBeside" w:vAnchor="text" w:hAnchor="page" w:x="1044" w:y="-1139"/>
        <w:suppressOverlap/>
        <w:rPr>
          <w:bCs w:val="0"/>
          <w:sz w:val="28"/>
          <w:szCs w:val="28"/>
        </w:rPr>
      </w:pPr>
      <w:bookmarkStart w:id="44" w:name="_Toc52212937"/>
      <w:r w:rsidRPr="00641373">
        <w:rPr>
          <w:sz w:val="28"/>
          <w:szCs w:val="28"/>
        </w:rPr>
        <w:t>Qualité et sécurisation du code réalisé</w:t>
      </w:r>
      <w:r>
        <w:rPr>
          <w:sz w:val="28"/>
          <w:szCs w:val="28"/>
        </w:rPr>
        <w:t> :</w:t>
      </w:r>
      <w:bookmarkEnd w:id="44"/>
    </w:p>
    <w:p w:rsidR="009B68A8" w:rsidRPr="009B68A8" w:rsidRDefault="009B68A8" w:rsidP="009B68A8">
      <w:pPr>
        <w:pStyle w:val="Corpsdetexte"/>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139"/>
        <w:gridCol w:w="2611"/>
        <w:gridCol w:w="1675"/>
        <w:gridCol w:w="1850"/>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C74B42">
            <w:r w:rsidRPr="00641373">
              <w:t>Formaliser, identifier les résultats attendus.</w:t>
            </w:r>
          </w:p>
        </w:tc>
        <w:tc>
          <w:tcPr>
            <w:tcW w:w="0" w:type="auto"/>
          </w:tcPr>
          <w:p w:rsidR="00331C22" w:rsidRDefault="00331C22" w:rsidP="00C74B42">
            <w:r w:rsidRPr="007B53CC">
              <w:t>La liste de contrôle des attendus fonctionnels est paraphée.</w:t>
            </w:r>
          </w:p>
        </w:tc>
        <w:tc>
          <w:tcPr>
            <w:tcW w:w="0" w:type="auto"/>
          </w:tcPr>
          <w:p w:rsidR="00331C22" w:rsidRDefault="00331C22" w:rsidP="00C74B42">
            <w:r>
              <w:t>Étude de l’existant.</w:t>
            </w:r>
          </w:p>
          <w:p w:rsidR="00331C22" w:rsidRDefault="00331C22" w:rsidP="00C74B42">
            <w:r>
              <w:t>Rédaction du cahier des spécifications fonctionnelles.</w:t>
            </w:r>
          </w:p>
        </w:tc>
        <w:tc>
          <w:tcPr>
            <w:tcW w:w="1675" w:type="dxa"/>
          </w:tcPr>
          <w:p w:rsidR="007428FF" w:rsidRDefault="00861685" w:rsidP="00C74B42">
            <w:r>
              <w:t>Analyse de l’existant.</w:t>
            </w:r>
          </w:p>
          <w:p w:rsidR="00861685" w:rsidRPr="00861685" w:rsidRDefault="00861685" w:rsidP="00C74B42">
            <w:r>
              <w:t>Rédaction de tests unitaires</w:t>
            </w:r>
          </w:p>
          <w:p w:rsidR="007428FF" w:rsidRPr="007428FF" w:rsidRDefault="007428FF" w:rsidP="00C74B42">
            <w:r>
              <w:t>Rédaction et modification de spécifications techniques</w:t>
            </w:r>
            <w:r w:rsidR="00CA773D">
              <w:t xml:space="preserve"> et fonctionnelles</w:t>
            </w:r>
          </w:p>
        </w:tc>
        <w:tc>
          <w:tcPr>
            <w:tcW w:w="236" w:type="dxa"/>
          </w:tcPr>
          <w:p w:rsidR="007428FF" w:rsidRDefault="007428FF" w:rsidP="00C74B42">
            <w:r>
              <w:t>F(1S)</w:t>
            </w:r>
          </w:p>
          <w:p w:rsidR="007428FF" w:rsidRDefault="007428FF" w:rsidP="00C74B42">
            <w:r>
              <w:t>+</w:t>
            </w:r>
          </w:p>
          <w:p w:rsidR="007428FF" w:rsidRDefault="007428FF" w:rsidP="00C74B42">
            <w:r>
              <w:t>E(</w:t>
            </w:r>
            <w:r w:rsidR="00861685">
              <w:t>2</w:t>
            </w:r>
            <w:r>
              <w:t>M)</w:t>
            </w:r>
          </w:p>
          <w:p w:rsidR="0006290B" w:rsidRPr="007428FF" w:rsidRDefault="0006290B" w:rsidP="00C74B42"/>
        </w:tc>
        <w:tc>
          <w:tcPr>
            <w:tcW w:w="2317" w:type="dxa"/>
          </w:tcPr>
          <w:p w:rsidR="003E5523" w:rsidRDefault="003E5523" w:rsidP="00CA773D">
            <w:proofErr w:type="spellStart"/>
            <w:r>
              <w:t>Cf</w:t>
            </w:r>
            <w:proofErr w:type="spellEnd"/>
            <w:r>
              <w:t> :</w:t>
            </w:r>
          </w:p>
          <w:p w:rsidR="00331C22" w:rsidRDefault="003E5523" w:rsidP="00CA773D">
            <w:r>
              <w:fldChar w:fldCharType="begin"/>
            </w:r>
            <w:r>
              <w:instrText xml:space="preserve"> REF _Ref52641965 \h </w:instrText>
            </w:r>
            <w:r>
              <w:fldChar w:fldCharType="separate"/>
            </w:r>
            <w:r>
              <w:t>Étape 1 : l’Analyse</w:t>
            </w:r>
            <w:r>
              <w:fldChar w:fldCharType="end"/>
            </w:r>
            <w:r>
              <w:t>,,</w:t>
            </w:r>
          </w:p>
          <w:p w:rsidR="003E5523" w:rsidRPr="003E5523" w:rsidRDefault="003E5523" w:rsidP="003E5523">
            <w:r>
              <w:fldChar w:fldCharType="begin"/>
            </w:r>
            <w:r>
              <w:instrText xml:space="preserve"> REF _Ref52642010 \h </w:instrText>
            </w:r>
            <w:r>
              <w:fldChar w:fldCharType="separate"/>
            </w:r>
            <w:r>
              <w:t xml:space="preserve">Rédaction de </w:t>
            </w:r>
            <w:proofErr w:type="spellStart"/>
            <w:r>
              <w:t>sfd</w:t>
            </w:r>
            <w:proofErr w:type="spellEnd"/>
            <w:r>
              <w:fldChar w:fldCharType="end"/>
            </w:r>
          </w:p>
        </w:tc>
      </w:tr>
      <w:tr w:rsidR="009B68A8" w:rsidTr="009B68A8">
        <w:tc>
          <w:tcPr>
            <w:tcW w:w="0" w:type="auto"/>
          </w:tcPr>
          <w:p w:rsidR="00331C22" w:rsidRDefault="00331C22" w:rsidP="00C74B42">
            <w:r w:rsidRPr="00641373">
              <w:t>Respecter des contraintes.</w:t>
            </w:r>
          </w:p>
        </w:tc>
        <w:tc>
          <w:tcPr>
            <w:tcW w:w="0" w:type="auto"/>
          </w:tcPr>
          <w:p w:rsidR="00331C22" w:rsidRDefault="00331C22" w:rsidP="00C74B42">
            <w:r w:rsidRPr="007B53CC">
              <w:t>Un plan d’assurance qualité est observé.</w:t>
            </w:r>
          </w:p>
        </w:tc>
        <w:tc>
          <w:tcPr>
            <w:tcW w:w="0" w:type="auto"/>
          </w:tcPr>
          <w:p w:rsidR="00331C22" w:rsidRDefault="00331C22" w:rsidP="00C74B42">
            <w:r w:rsidRPr="007B53CC">
              <w:t>Conception/architecture d’applications logicielles.</w:t>
            </w:r>
          </w:p>
        </w:tc>
        <w:tc>
          <w:tcPr>
            <w:tcW w:w="1675" w:type="dxa"/>
          </w:tcPr>
          <w:p w:rsidR="00331C22" w:rsidRDefault="00861685" w:rsidP="003E5523">
            <w:r>
              <w:t>Conception de l’architecture logicielle d’une API selon les normes enseignées (Application organisée en couche indépendantes)</w:t>
            </w:r>
            <w:r w:rsidR="003E5523">
              <w:t>, rédactions de test unitaires suffisant selon accord avec la MOA.</w:t>
            </w:r>
          </w:p>
        </w:tc>
        <w:tc>
          <w:tcPr>
            <w:tcW w:w="236" w:type="dxa"/>
          </w:tcPr>
          <w:p w:rsidR="00331C22" w:rsidRDefault="00861685" w:rsidP="00C74B42">
            <w:r>
              <w:t>F(2S)</w:t>
            </w:r>
          </w:p>
          <w:p w:rsidR="003E5523" w:rsidRDefault="003E5523" w:rsidP="003E5523">
            <w:pPr>
              <w:pStyle w:val="Corpsdetexte"/>
            </w:pPr>
            <w:r>
              <w:t>+</w:t>
            </w:r>
          </w:p>
          <w:p w:rsidR="003E5523" w:rsidRPr="003E5523" w:rsidRDefault="003E5523" w:rsidP="003E5523">
            <w:r>
              <w:t>E(3M)</w:t>
            </w:r>
          </w:p>
        </w:tc>
        <w:tc>
          <w:tcPr>
            <w:tcW w:w="2317" w:type="dxa"/>
          </w:tcPr>
          <w:p w:rsidR="00331C22" w:rsidRDefault="00591F21" w:rsidP="00C74B42">
            <w:r>
              <w:t>Cf. « RandoUDEV3 » et « </w:t>
            </w:r>
            <w:proofErr w:type="spellStart"/>
            <w:r>
              <w:t>Animoz</w:t>
            </w:r>
            <w:proofErr w:type="spellEnd"/>
            <w:r>
              <w:t> »</w:t>
            </w:r>
          </w:p>
        </w:tc>
      </w:tr>
      <w:tr w:rsidR="009B68A8" w:rsidTr="009B68A8">
        <w:tc>
          <w:tcPr>
            <w:tcW w:w="0" w:type="auto"/>
          </w:tcPr>
          <w:p w:rsidR="00331C22" w:rsidRDefault="00331C22" w:rsidP="00C74B42">
            <w:r w:rsidRPr="007B53CC">
              <w:t>Respecter les recommandations qualité de la norme en vigueur pour l’architecture des logiciels.</w:t>
            </w:r>
          </w:p>
        </w:tc>
        <w:tc>
          <w:tcPr>
            <w:tcW w:w="0" w:type="auto"/>
          </w:tcPr>
          <w:p w:rsidR="00331C22" w:rsidRDefault="00331C22" w:rsidP="00C74B42">
            <w:r w:rsidRPr="007B53CC">
              <w:t>L’application est organisée en couches indépendantes.</w:t>
            </w:r>
          </w:p>
        </w:tc>
        <w:tc>
          <w:tcPr>
            <w:tcW w:w="0" w:type="auto"/>
          </w:tcPr>
          <w:p w:rsidR="00861685" w:rsidRDefault="00861685" w:rsidP="00C74B42">
            <w:r w:rsidRPr="007B53CC">
              <w:t>Conception de services métiers.</w:t>
            </w:r>
          </w:p>
          <w:p w:rsidR="00331C22" w:rsidRDefault="00331C22" w:rsidP="00C74B42"/>
        </w:tc>
        <w:tc>
          <w:tcPr>
            <w:tcW w:w="1675" w:type="dxa"/>
          </w:tcPr>
          <w:p w:rsidR="00331C22" w:rsidRDefault="00861685" w:rsidP="00C74B42">
            <w:r>
              <w:t xml:space="preserve">Conception de services métiers en tenant compte </w:t>
            </w:r>
            <w:r>
              <w:lastRenderedPageBreak/>
              <w:t>des spécifications</w:t>
            </w:r>
            <w:r w:rsidR="003E5523">
              <w:t xml:space="preserve"> fonctionnelles générales et détaillées</w:t>
            </w:r>
          </w:p>
          <w:p w:rsidR="003E5523" w:rsidRPr="003E5523" w:rsidRDefault="003E5523" w:rsidP="003E5523">
            <w:r>
              <w:t xml:space="preserve">Réalisation application web en couches indépendantes </w:t>
            </w:r>
          </w:p>
        </w:tc>
        <w:tc>
          <w:tcPr>
            <w:tcW w:w="236" w:type="dxa"/>
          </w:tcPr>
          <w:p w:rsidR="00331C22" w:rsidRDefault="003E5523" w:rsidP="00C74B42">
            <w:r>
              <w:lastRenderedPageBreak/>
              <w:t>E(2M)</w:t>
            </w:r>
          </w:p>
          <w:p w:rsidR="003E5523" w:rsidRDefault="003E5523" w:rsidP="003E5523">
            <w:pPr>
              <w:pStyle w:val="Corpsdetexte"/>
            </w:pPr>
            <w:r>
              <w:t>+</w:t>
            </w:r>
          </w:p>
          <w:p w:rsidR="003E5523" w:rsidRPr="003E5523" w:rsidRDefault="003E5523" w:rsidP="003E5523">
            <w:r>
              <w:lastRenderedPageBreak/>
              <w:t>F(1M)</w:t>
            </w:r>
          </w:p>
        </w:tc>
        <w:tc>
          <w:tcPr>
            <w:tcW w:w="2317" w:type="dxa"/>
          </w:tcPr>
          <w:p w:rsidR="00331C22" w:rsidRDefault="00331C22" w:rsidP="00C74B42"/>
        </w:tc>
      </w:tr>
      <w:tr w:rsidR="009B68A8" w:rsidTr="009B68A8">
        <w:tc>
          <w:tcPr>
            <w:tcW w:w="0" w:type="auto"/>
          </w:tcPr>
          <w:p w:rsidR="00331C22" w:rsidRDefault="00331C22" w:rsidP="00C74B42">
            <w:r>
              <w:t>Anticiper les évolutions.</w:t>
            </w:r>
          </w:p>
          <w:p w:rsidR="00331C22" w:rsidRDefault="00331C22" w:rsidP="00C74B42">
            <w:r>
              <w:t>Qualifier les risques</w:t>
            </w:r>
          </w:p>
        </w:tc>
        <w:tc>
          <w:tcPr>
            <w:tcW w:w="0" w:type="auto"/>
          </w:tcPr>
          <w:p w:rsidR="00331C22" w:rsidRDefault="00331C22" w:rsidP="00C74B42">
            <w:r>
              <w:t>Les règles métier sont encapsulées dans des services logiciels.</w:t>
            </w:r>
          </w:p>
          <w:p w:rsidR="00331C22" w:rsidRDefault="00331C22" w:rsidP="00C74B42">
            <w:r>
              <w:t>L’accès aux données est réalisé par des services logiciels indépendants du mode de stockage.</w:t>
            </w:r>
          </w:p>
          <w:p w:rsidR="00331C22" w:rsidRDefault="00331C22" w:rsidP="00C74B42">
            <w:r>
              <w:t xml:space="preserve">L’exécution de l’application est répartie </w:t>
            </w:r>
            <w:r w:rsidRPr="007B53CC">
              <w:t>entre un nombre d’ordinateurs adapté au contexte.</w:t>
            </w:r>
          </w:p>
          <w:p w:rsidR="00331C22" w:rsidRPr="007B53CC" w:rsidRDefault="00331C22" w:rsidP="00C74B42">
            <w:r w:rsidRPr="007B53CC">
              <w:t>Un formulaire d’estimation des risques est rempli.</w:t>
            </w:r>
          </w:p>
        </w:tc>
        <w:tc>
          <w:tcPr>
            <w:tcW w:w="0" w:type="auto"/>
          </w:tcPr>
          <w:p w:rsidR="00331C22" w:rsidRDefault="00331C22" w:rsidP="00C74B42">
            <w:r w:rsidRPr="007B53CC">
              <w:t>Conception de services d’accès aux données.</w:t>
            </w:r>
          </w:p>
          <w:p w:rsidR="00861685" w:rsidRPr="00861685" w:rsidRDefault="00861685" w:rsidP="00C74B42"/>
          <w:p w:rsidR="0006290B" w:rsidRDefault="0006290B" w:rsidP="00C74B42"/>
          <w:p w:rsidR="00331C22" w:rsidRDefault="00331C22" w:rsidP="00C74B42">
            <w:r w:rsidRPr="00D22390">
              <w:t>Estimation, qualification des risques sécurité.</w:t>
            </w:r>
          </w:p>
          <w:p w:rsidR="00861685" w:rsidRDefault="00861685" w:rsidP="00C74B42"/>
          <w:p w:rsidR="00861685" w:rsidRPr="00861685" w:rsidRDefault="00861685" w:rsidP="00C74B42"/>
          <w:p w:rsidR="0006290B" w:rsidRDefault="0006290B" w:rsidP="00C74B42"/>
          <w:p w:rsidR="0006290B" w:rsidRDefault="0006290B" w:rsidP="00C74B42"/>
          <w:p w:rsidR="0006290B" w:rsidRPr="0006290B" w:rsidRDefault="0006290B" w:rsidP="00C74B42"/>
          <w:p w:rsidR="00861685" w:rsidRPr="00861685" w:rsidRDefault="00861685" w:rsidP="00C74B42">
            <w:r w:rsidRPr="007B53CC">
              <w:t>Détermination du nombre de tiers de l’application.</w:t>
            </w:r>
          </w:p>
        </w:tc>
        <w:tc>
          <w:tcPr>
            <w:tcW w:w="1675" w:type="dxa"/>
          </w:tcPr>
          <w:p w:rsidR="00331C22" w:rsidRDefault="0006290B" w:rsidP="00C74B42">
            <w:r>
              <w:t>Conception de services d’accès aux données (DAO)</w:t>
            </w:r>
          </w:p>
          <w:p w:rsidR="00331C22" w:rsidRDefault="00331C22" w:rsidP="00C74B42">
            <w:r>
              <w:t>Qualification des risque</w:t>
            </w:r>
            <w:r w:rsidR="0006290B">
              <w:t>s</w:t>
            </w:r>
            <w:r>
              <w:t xml:space="preserve"> par analyse </w:t>
            </w:r>
            <w:r w:rsidR="00861685">
              <w:t>de la typologie du cas à corriger et remontée aux décideurs</w:t>
            </w:r>
          </w:p>
          <w:p w:rsidR="0006290B" w:rsidRPr="0006290B" w:rsidRDefault="0006290B" w:rsidP="00C74B42"/>
          <w:p w:rsidR="0006290B" w:rsidRPr="0006290B" w:rsidRDefault="0006290B" w:rsidP="00C74B42">
            <w:r>
              <w:t>Création d’une architecture logicielle</w:t>
            </w:r>
          </w:p>
          <w:p w:rsidR="0006290B" w:rsidRPr="0006290B" w:rsidRDefault="0006290B" w:rsidP="00C74B42"/>
        </w:tc>
        <w:tc>
          <w:tcPr>
            <w:tcW w:w="236" w:type="dxa"/>
          </w:tcPr>
          <w:p w:rsidR="00331C22" w:rsidRDefault="0006290B" w:rsidP="00C74B42">
            <w:r>
              <w:t>F(1M)</w:t>
            </w:r>
          </w:p>
          <w:p w:rsidR="00331C22" w:rsidRDefault="00331C22" w:rsidP="00C74B42"/>
          <w:p w:rsidR="00331C22" w:rsidRDefault="00331C22" w:rsidP="00C74B42"/>
          <w:p w:rsidR="00331C22" w:rsidRDefault="00331C22" w:rsidP="00C74B42"/>
          <w:p w:rsidR="00331C22" w:rsidRDefault="00331C22" w:rsidP="00C74B42"/>
          <w:p w:rsidR="00331C22" w:rsidRDefault="00331C22" w:rsidP="00C74B42"/>
          <w:p w:rsidR="00331C22" w:rsidRDefault="00331C22" w:rsidP="00C74B42">
            <w:r>
              <w:t>E(6M)</w:t>
            </w:r>
          </w:p>
          <w:p w:rsidR="0006290B" w:rsidRDefault="0006290B" w:rsidP="00C74B42"/>
          <w:p w:rsidR="0006290B" w:rsidRDefault="0006290B" w:rsidP="00C74B42"/>
          <w:p w:rsidR="0006290B" w:rsidRDefault="0006290B" w:rsidP="00C74B42"/>
          <w:p w:rsidR="0006290B" w:rsidRDefault="0006290B" w:rsidP="00C74B42"/>
          <w:p w:rsidR="0006290B" w:rsidRPr="0006290B" w:rsidRDefault="0006290B" w:rsidP="00C74B42">
            <w:r>
              <w:t>F(1M)</w:t>
            </w:r>
          </w:p>
        </w:tc>
        <w:tc>
          <w:tcPr>
            <w:tcW w:w="2317" w:type="dxa"/>
          </w:tcPr>
          <w:p w:rsidR="00331C22" w:rsidRDefault="00331C22" w:rsidP="00C74B42"/>
        </w:tc>
      </w:tr>
      <w:tr w:rsidR="009B68A8" w:rsidTr="009B68A8">
        <w:tc>
          <w:tcPr>
            <w:tcW w:w="0" w:type="auto"/>
          </w:tcPr>
          <w:p w:rsidR="00331C22" w:rsidRDefault="00331C22" w:rsidP="00C74B42">
            <w:r w:rsidRPr="007B53CC">
              <w:t>Respecter une norme de présentation des écrans et documents de sortie.</w:t>
            </w:r>
          </w:p>
        </w:tc>
        <w:tc>
          <w:tcPr>
            <w:tcW w:w="0" w:type="auto"/>
          </w:tcPr>
          <w:p w:rsidR="00331C22" w:rsidRDefault="00331C22" w:rsidP="00C74B42">
            <w:r>
              <w:t>Une norme de présentation des données est respectée.</w:t>
            </w:r>
          </w:p>
          <w:p w:rsidR="00331C22" w:rsidRDefault="00331C22" w:rsidP="00C74B42">
            <w:r>
              <w:t>Les interfaces Homme/Machine sont validées.</w:t>
            </w:r>
          </w:p>
        </w:tc>
        <w:tc>
          <w:tcPr>
            <w:tcW w:w="0" w:type="auto"/>
          </w:tcPr>
          <w:p w:rsidR="00331C22" w:rsidRDefault="00331C22" w:rsidP="00C74B42">
            <w:r w:rsidRPr="00D22390">
              <w:t>Réalisation d’une interface homme/machine (IHM)</w:t>
            </w:r>
          </w:p>
          <w:p w:rsidR="00331C22" w:rsidRDefault="00331C22" w:rsidP="00C74B42">
            <w:r>
              <w:t>Réalisation des maquettes de sorties interactives.</w:t>
            </w:r>
          </w:p>
          <w:p w:rsidR="00331C22" w:rsidRDefault="00331C22" w:rsidP="00C74B42">
            <w:r>
              <w:t>Réalisation des maquettes de sortie imprimée.</w:t>
            </w:r>
          </w:p>
        </w:tc>
        <w:tc>
          <w:tcPr>
            <w:tcW w:w="1675" w:type="dxa"/>
          </w:tcPr>
          <w:p w:rsidR="0006290B" w:rsidRDefault="0006290B" w:rsidP="00C74B42">
            <w:r>
              <w:t xml:space="preserve">Réalisation d’une IHM </w:t>
            </w:r>
          </w:p>
          <w:p w:rsidR="0006290B" w:rsidRDefault="0006290B" w:rsidP="00C74B42"/>
          <w:p w:rsidR="0006290B" w:rsidRPr="0006290B" w:rsidRDefault="0006290B" w:rsidP="00C74B42">
            <w:r>
              <w:t>Réalisation de maquette de sortie imprimée</w:t>
            </w:r>
          </w:p>
        </w:tc>
        <w:tc>
          <w:tcPr>
            <w:tcW w:w="236" w:type="dxa"/>
          </w:tcPr>
          <w:p w:rsidR="0006290B" w:rsidRDefault="0006290B" w:rsidP="00C74B42">
            <w:r>
              <w:t>F(2S)</w:t>
            </w:r>
          </w:p>
          <w:p w:rsidR="0006290B" w:rsidRDefault="0006290B" w:rsidP="00C74B42"/>
          <w:p w:rsidR="0006290B" w:rsidRDefault="0006290B" w:rsidP="00C74B42"/>
          <w:p w:rsidR="0006290B" w:rsidRPr="0006290B" w:rsidRDefault="0006290B" w:rsidP="00C74B42">
            <w:r>
              <w:t>F(2S)</w:t>
            </w:r>
          </w:p>
        </w:tc>
        <w:tc>
          <w:tcPr>
            <w:tcW w:w="2317" w:type="dxa"/>
          </w:tcPr>
          <w:p w:rsidR="0006290B" w:rsidRDefault="00591F21" w:rsidP="00C74B42">
            <w:r>
              <w:t>Cf.  « RandoUDEV3 »</w:t>
            </w:r>
          </w:p>
          <w:p w:rsidR="0006290B" w:rsidRDefault="0006290B" w:rsidP="00C74B42"/>
          <w:p w:rsidR="0006290B" w:rsidRDefault="0006290B" w:rsidP="00C74B42"/>
          <w:p w:rsidR="0006290B" w:rsidRPr="0006290B" w:rsidRDefault="0006290B" w:rsidP="00C74B42">
            <w:r>
              <w:t>Maquettes RandoUDEV3</w:t>
            </w:r>
          </w:p>
        </w:tc>
      </w:tr>
      <w:tr w:rsidR="009B68A8" w:rsidTr="009B68A8">
        <w:tc>
          <w:tcPr>
            <w:tcW w:w="0" w:type="auto"/>
          </w:tcPr>
          <w:p w:rsidR="00331C22" w:rsidRDefault="00331C22" w:rsidP="00C74B42">
            <w:r w:rsidRPr="007B53CC">
              <w:t>Concevoir des programmes avec une orientation objets.</w:t>
            </w:r>
          </w:p>
        </w:tc>
        <w:tc>
          <w:tcPr>
            <w:tcW w:w="0" w:type="auto"/>
          </w:tcPr>
          <w:p w:rsidR="00331C22" w:rsidRDefault="00331C22" w:rsidP="00C74B42">
            <w:r w:rsidRPr="00D22390">
              <w:t>Une programmation orientée objets est utilisée.</w:t>
            </w:r>
          </w:p>
        </w:tc>
        <w:tc>
          <w:tcPr>
            <w:tcW w:w="0" w:type="auto"/>
          </w:tcPr>
          <w:p w:rsidR="00331C22" w:rsidRDefault="00331C22" w:rsidP="00C74B42">
            <w:r w:rsidRPr="00D22390">
              <w:t>Programmation de logiciels.</w:t>
            </w:r>
          </w:p>
        </w:tc>
        <w:tc>
          <w:tcPr>
            <w:tcW w:w="1675" w:type="dxa"/>
          </w:tcPr>
          <w:p w:rsidR="0006290B" w:rsidRDefault="00B04673" w:rsidP="00C74B42">
            <w:r>
              <w:t xml:space="preserve">Développement d’un projet </w:t>
            </w:r>
            <w:r w:rsidR="0006290B">
              <w:t>en JAVA</w:t>
            </w:r>
          </w:p>
          <w:p w:rsidR="00331C22" w:rsidRDefault="00B04673" w:rsidP="00C74B42">
            <w:proofErr w:type="spellStart"/>
            <w:r>
              <w:lastRenderedPageBreak/>
              <w:t>PeopleNet</w:t>
            </w:r>
            <w:proofErr w:type="spellEnd"/>
            <w:r>
              <w:t xml:space="preserve"> utilise des pseudo-objet (Meta4Objets). </w:t>
            </w:r>
          </w:p>
        </w:tc>
        <w:tc>
          <w:tcPr>
            <w:tcW w:w="236" w:type="dxa"/>
          </w:tcPr>
          <w:p w:rsidR="00331C22" w:rsidRDefault="00B04673" w:rsidP="00C74B42">
            <w:r>
              <w:lastRenderedPageBreak/>
              <w:t>F/E(6M)</w:t>
            </w:r>
          </w:p>
        </w:tc>
        <w:tc>
          <w:tcPr>
            <w:tcW w:w="2317" w:type="dxa"/>
          </w:tcPr>
          <w:p w:rsidR="00C74B42" w:rsidRDefault="00684750" w:rsidP="00684750">
            <w:r>
              <w:t>Cf. « </w:t>
            </w:r>
            <w:proofErr w:type="spellStart"/>
            <w:r w:rsidR="00C74B42">
              <w:t>Animoz</w:t>
            </w:r>
            <w:proofErr w:type="spellEnd"/>
            <w:r>
              <w:t> »</w:t>
            </w:r>
          </w:p>
          <w:p w:rsidR="003E5523" w:rsidRDefault="003E5523" w:rsidP="003E5523">
            <w:r>
              <w:t>Cf.  « RandoUDEV3 »</w:t>
            </w:r>
          </w:p>
          <w:p w:rsidR="003E5523" w:rsidRPr="003E5523" w:rsidRDefault="003E5523" w:rsidP="003E5523">
            <w:r>
              <w:t>Cf.</w:t>
            </w:r>
            <w:r w:rsidR="007B4588">
              <w:t xml:space="preserve"> « Les Meta4 Objets »</w:t>
            </w:r>
          </w:p>
        </w:tc>
      </w:tr>
      <w:tr w:rsidR="009B68A8" w:rsidTr="009B68A8">
        <w:tc>
          <w:tcPr>
            <w:tcW w:w="0" w:type="auto"/>
          </w:tcPr>
          <w:p w:rsidR="00331C22" w:rsidRDefault="00331C22" w:rsidP="00C74B42">
            <w:r w:rsidRPr="007B53CC">
              <w:t>Garantir un accès sécurisé aux données.</w:t>
            </w:r>
          </w:p>
        </w:tc>
        <w:tc>
          <w:tcPr>
            <w:tcW w:w="0" w:type="auto"/>
          </w:tcPr>
          <w:p w:rsidR="00331C22" w:rsidRDefault="00331C22" w:rsidP="00C74B42">
            <w:r w:rsidRPr="00D22390">
              <w:t>Le taux de réutilisation du code utile est &gt; 80 %.</w:t>
            </w:r>
          </w:p>
          <w:p w:rsidR="00331C22" w:rsidRDefault="00331C22" w:rsidP="00C74B42">
            <w:r>
              <w:t>Des gabarits sont utilisés.</w:t>
            </w:r>
          </w:p>
          <w:p w:rsidR="00331C22" w:rsidRDefault="00331C22" w:rsidP="00C74B42">
            <w:r>
              <w:t>Une charte de nommage est utilisée.</w:t>
            </w:r>
          </w:p>
        </w:tc>
        <w:tc>
          <w:tcPr>
            <w:tcW w:w="0" w:type="auto"/>
          </w:tcPr>
          <w:p w:rsidR="00331C22" w:rsidRDefault="00331C22" w:rsidP="00C74B42">
            <w:r w:rsidRPr="00D22390">
              <w:t>Programmation de l’accès aux données de l’entreprise.</w:t>
            </w:r>
          </w:p>
        </w:tc>
        <w:tc>
          <w:tcPr>
            <w:tcW w:w="1675" w:type="dxa"/>
          </w:tcPr>
          <w:p w:rsidR="00331C22" w:rsidRDefault="0006290B" w:rsidP="00C74B42">
            <w:r>
              <w:t>Charte de nommage utilisée</w:t>
            </w:r>
          </w:p>
          <w:p w:rsidR="007375F2" w:rsidRDefault="007375F2" w:rsidP="00C74B42">
            <w:r>
              <w:t>Accès sécurisé aux données</w:t>
            </w:r>
          </w:p>
          <w:p w:rsidR="0006290B" w:rsidRDefault="0006290B" w:rsidP="00C74B42">
            <w:r>
              <w:t xml:space="preserve">Héritage de </w:t>
            </w:r>
            <w:proofErr w:type="spellStart"/>
            <w:r w:rsidR="009B6B5D">
              <w:t>Node</w:t>
            </w:r>
            <w:r>
              <w:t>Structures</w:t>
            </w:r>
            <w:proofErr w:type="spellEnd"/>
          </w:p>
          <w:p w:rsidR="0006290B" w:rsidRPr="0006290B" w:rsidRDefault="0006290B" w:rsidP="00C74B42"/>
        </w:tc>
        <w:tc>
          <w:tcPr>
            <w:tcW w:w="236" w:type="dxa"/>
          </w:tcPr>
          <w:p w:rsidR="00331C22" w:rsidRDefault="007375F2" w:rsidP="00C74B42">
            <w:r>
              <w:t>E(9M)</w:t>
            </w:r>
          </w:p>
          <w:p w:rsidR="007375F2" w:rsidRDefault="007375F2" w:rsidP="00C74B42"/>
          <w:p w:rsidR="007375F2" w:rsidRDefault="007375F2" w:rsidP="00C74B42"/>
          <w:p w:rsidR="007375F2" w:rsidRDefault="007375F2" w:rsidP="00C74B42">
            <w:r>
              <w:t>E(6M)</w:t>
            </w:r>
          </w:p>
          <w:p w:rsidR="007375F2" w:rsidRPr="007375F2" w:rsidRDefault="007375F2"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déverminé.</w:t>
            </w:r>
          </w:p>
        </w:tc>
        <w:tc>
          <w:tcPr>
            <w:tcW w:w="0" w:type="auto"/>
          </w:tcPr>
          <w:p w:rsidR="00331C22" w:rsidRDefault="00331C22" w:rsidP="00C74B42">
            <w:r>
              <w:t>Le taux de documentation interne du code est &gt; 8 % et &lt; 15 %.</w:t>
            </w:r>
          </w:p>
          <w:p w:rsidR="00331C22" w:rsidRDefault="00331C22" w:rsidP="00C74B42">
            <w:r>
              <w:t>Les anomalies d’accès aux données ne génèrent pas d’interruption de l’exécution et sont répertoriées.</w:t>
            </w:r>
          </w:p>
        </w:tc>
        <w:tc>
          <w:tcPr>
            <w:tcW w:w="0" w:type="auto"/>
          </w:tcPr>
          <w:p w:rsidR="00331C22" w:rsidRDefault="00331C22" w:rsidP="00C74B42">
            <w:r>
              <w:t>Tests unitaires.</w:t>
            </w:r>
          </w:p>
          <w:p w:rsidR="00331C22" w:rsidRDefault="00331C22" w:rsidP="00C74B42">
            <w:r>
              <w:t>Préparation des jeux de tests.</w:t>
            </w:r>
          </w:p>
        </w:tc>
        <w:tc>
          <w:tcPr>
            <w:tcW w:w="1675" w:type="dxa"/>
          </w:tcPr>
          <w:p w:rsidR="00331C22" w:rsidRDefault="007375F2" w:rsidP="00C74B42">
            <w:r>
              <w:t>Ajout de commentaires dans mon code</w:t>
            </w:r>
          </w:p>
          <w:p w:rsidR="007375F2" w:rsidRPr="007375F2" w:rsidRDefault="007375F2" w:rsidP="00C74B42">
            <w:r>
              <w:t xml:space="preserve">Réalisation de test unitaire + test </w:t>
            </w:r>
            <w:r w:rsidR="003B3D74">
              <w:t>intégration</w:t>
            </w:r>
          </w:p>
        </w:tc>
        <w:tc>
          <w:tcPr>
            <w:tcW w:w="236" w:type="dxa"/>
          </w:tcPr>
          <w:p w:rsidR="00331C22" w:rsidRDefault="003B3D74" w:rsidP="00C74B42">
            <w:r>
              <w:t>F(6M)</w:t>
            </w:r>
          </w:p>
          <w:p w:rsidR="003B3D74" w:rsidRDefault="003B3D74" w:rsidP="00C74B42">
            <w:r>
              <w:t>+</w:t>
            </w:r>
          </w:p>
          <w:p w:rsidR="003B3D74" w:rsidRPr="003B3D74" w:rsidRDefault="003B3D74"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conforme aux attentes.</w:t>
            </w:r>
          </w:p>
        </w:tc>
        <w:tc>
          <w:tcPr>
            <w:tcW w:w="0" w:type="auto"/>
          </w:tcPr>
          <w:p w:rsidR="00331C22" w:rsidRDefault="00331C22" w:rsidP="00C74B42">
            <w:r>
              <w:t>Des outils de contrôle automatique du code sont utilisés.</w:t>
            </w:r>
          </w:p>
          <w:p w:rsidR="003B3D74" w:rsidRPr="003B3D74" w:rsidRDefault="003B3D74" w:rsidP="00C74B42"/>
          <w:p w:rsidR="00331C22" w:rsidRDefault="00331C22" w:rsidP="00C74B42">
            <w:r>
              <w:t>Aucun défaut visible ne persiste.</w:t>
            </w:r>
          </w:p>
          <w:p w:rsidR="00331C22" w:rsidRDefault="00331C22" w:rsidP="00C74B42">
            <w:r>
              <w:t>Les contraintes spécifiques au projet sont respectées.</w:t>
            </w:r>
          </w:p>
          <w:p w:rsidR="003B3D74" w:rsidRPr="003B3D74" w:rsidRDefault="003B3D74" w:rsidP="00C74B42"/>
          <w:p w:rsidR="00331C22" w:rsidRDefault="00331C22" w:rsidP="00C74B42">
            <w:r>
              <w:t>Un manuel d’assurance qualité est respecté.</w:t>
            </w:r>
          </w:p>
          <w:p w:rsidR="00331C22" w:rsidRDefault="00331C22" w:rsidP="00C74B42">
            <w:r>
              <w:t xml:space="preserve">Une méthode de </w:t>
            </w:r>
            <w:proofErr w:type="spellStart"/>
            <w:r>
              <w:t>recettage</w:t>
            </w:r>
            <w:proofErr w:type="spellEnd"/>
            <w:r>
              <w:t xml:space="preserve"> est utilisée.</w:t>
            </w:r>
          </w:p>
          <w:p w:rsidR="00331C22" w:rsidRDefault="00331C22" w:rsidP="00C74B42">
            <w:r>
              <w:t>L’étape du projet est validée.</w:t>
            </w:r>
          </w:p>
        </w:tc>
        <w:tc>
          <w:tcPr>
            <w:tcW w:w="0" w:type="auto"/>
          </w:tcPr>
          <w:p w:rsidR="00331C22" w:rsidRDefault="00331C22" w:rsidP="00C74B42">
            <w:r>
              <w:t>Contrôles de l’existence d’anomalies.</w:t>
            </w:r>
          </w:p>
          <w:p w:rsidR="003B3D74" w:rsidRDefault="003B3D74" w:rsidP="00C74B42"/>
          <w:p w:rsidR="00331C22" w:rsidRDefault="00331C22" w:rsidP="00C74B42">
            <w:proofErr w:type="spellStart"/>
            <w:r>
              <w:t>Recettage</w:t>
            </w:r>
            <w:proofErr w:type="spellEnd"/>
            <w:r>
              <w:t xml:space="preserve"> du logiciel.</w:t>
            </w:r>
          </w:p>
          <w:p w:rsidR="003B3D74" w:rsidRPr="003B3D74" w:rsidRDefault="003B3D74" w:rsidP="00C74B42"/>
          <w:p w:rsidR="00331C22" w:rsidRDefault="00331C22" w:rsidP="00C74B42">
            <w:r>
              <w:t>Validation d’une étape du projet.</w:t>
            </w:r>
          </w:p>
        </w:tc>
        <w:tc>
          <w:tcPr>
            <w:tcW w:w="1675" w:type="dxa"/>
          </w:tcPr>
          <w:p w:rsidR="00331C22" w:rsidRDefault="007375F2" w:rsidP="00C74B42">
            <w:r>
              <w:t xml:space="preserve">Vérification de l’existence d’une anomalie </w:t>
            </w:r>
            <w:r w:rsidR="003B3D74">
              <w:t>par l’exécution de TU/TI</w:t>
            </w:r>
          </w:p>
          <w:p w:rsidR="003B3D74" w:rsidRPr="003B3D74" w:rsidRDefault="003B3D74" w:rsidP="00C74B42">
            <w:r>
              <w:t xml:space="preserve">Utilisation de  </w:t>
            </w:r>
            <w:proofErr w:type="spellStart"/>
            <w:r w:rsidRPr="003B3D74">
              <w:t>DeepCode</w:t>
            </w:r>
            <w:proofErr w:type="spellEnd"/>
            <w:r w:rsidRPr="003B3D74">
              <w:t xml:space="preserve"> CI Bot</w:t>
            </w:r>
            <w:r>
              <w:t xml:space="preserve"> au sein de mon GitHub et de </w:t>
            </w:r>
            <w:proofErr w:type="spellStart"/>
            <w:r>
              <w:t>SonarCloud</w:t>
            </w:r>
            <w:proofErr w:type="spellEnd"/>
            <w:r>
              <w:t xml:space="preserve"> sur </w:t>
            </w:r>
            <w:proofErr w:type="spellStart"/>
            <w:r>
              <w:t>GitLab</w:t>
            </w:r>
            <w:proofErr w:type="spellEnd"/>
          </w:p>
        </w:tc>
        <w:tc>
          <w:tcPr>
            <w:tcW w:w="236" w:type="dxa"/>
          </w:tcPr>
          <w:p w:rsidR="00331C22" w:rsidRDefault="003B3D74" w:rsidP="00C74B42">
            <w:r>
              <w:t>E(4M)</w:t>
            </w:r>
          </w:p>
          <w:p w:rsidR="003B3D74" w:rsidRDefault="003B3D74" w:rsidP="00C74B42">
            <w:r>
              <w:t>+</w:t>
            </w:r>
          </w:p>
          <w:p w:rsidR="003B3D74" w:rsidRPr="003B3D74" w:rsidRDefault="003B3D74" w:rsidP="00C74B42">
            <w:r>
              <w:t>F(3M)</w:t>
            </w:r>
          </w:p>
        </w:tc>
        <w:tc>
          <w:tcPr>
            <w:tcW w:w="2317" w:type="dxa"/>
          </w:tcPr>
          <w:p w:rsidR="00331C22" w:rsidRDefault="00331C22" w:rsidP="00C74B42"/>
        </w:tc>
      </w:tr>
      <w:tr w:rsidR="009B68A8" w:rsidTr="009B68A8">
        <w:tc>
          <w:tcPr>
            <w:tcW w:w="0" w:type="auto"/>
          </w:tcPr>
          <w:p w:rsidR="00331C22" w:rsidRDefault="00331C22" w:rsidP="00C74B42">
            <w:r w:rsidRPr="007B53CC">
              <w:t>Clôturer une mission.</w:t>
            </w:r>
          </w:p>
        </w:tc>
        <w:tc>
          <w:tcPr>
            <w:tcW w:w="0" w:type="auto"/>
          </w:tcPr>
          <w:p w:rsidR="00331C22" w:rsidRDefault="00331C22" w:rsidP="00C74B42">
            <w:r w:rsidRPr="00D22390">
              <w:t>Le PV de réception du logiciel est validé.</w:t>
            </w:r>
          </w:p>
        </w:tc>
        <w:tc>
          <w:tcPr>
            <w:tcW w:w="0" w:type="auto"/>
          </w:tcPr>
          <w:p w:rsidR="00331C22" w:rsidRDefault="00331C22" w:rsidP="00C74B42">
            <w:r w:rsidRPr="00D22390">
              <w:t>Mise en exploitation.</w:t>
            </w:r>
          </w:p>
        </w:tc>
        <w:tc>
          <w:tcPr>
            <w:tcW w:w="1675" w:type="dxa"/>
          </w:tcPr>
          <w:p w:rsidR="00331C22" w:rsidRDefault="003B3D74" w:rsidP="00C74B42">
            <w:r>
              <w:t>Envoi d’un mail pour prévenir le client de la livraison d’un package</w:t>
            </w:r>
          </w:p>
          <w:p w:rsidR="003B3D74" w:rsidRPr="003B3D74" w:rsidRDefault="003B3D74" w:rsidP="00C74B42">
            <w:r>
              <w:t>Imputation</w:t>
            </w:r>
          </w:p>
        </w:tc>
        <w:tc>
          <w:tcPr>
            <w:tcW w:w="236" w:type="dxa"/>
          </w:tcPr>
          <w:p w:rsidR="00331C22" w:rsidRDefault="003B3D74" w:rsidP="00C74B42">
            <w:r>
              <w:t>E(1S)</w:t>
            </w:r>
          </w:p>
        </w:tc>
        <w:tc>
          <w:tcPr>
            <w:tcW w:w="2317" w:type="dxa"/>
          </w:tcPr>
          <w:p w:rsidR="00331C22" w:rsidRDefault="00331C22" w:rsidP="00C74B42"/>
        </w:tc>
      </w:tr>
    </w:tbl>
    <w:p w:rsidR="00331C22" w:rsidRDefault="009B68A8" w:rsidP="00331C22">
      <w:r>
        <w:lastRenderedPageBreak/>
        <w:br w:type="textWrapping" w:clear="all"/>
      </w:r>
    </w:p>
    <w:p w:rsidR="00331C22" w:rsidRDefault="00331C22" w:rsidP="00331C22">
      <w:pPr>
        <w:pStyle w:val="Titre2"/>
      </w:pPr>
      <w:r>
        <w:br w:type="page"/>
      </w:r>
      <w:bookmarkStart w:id="45" w:name="_Toc52212938"/>
      <w:r w:rsidRPr="00641373">
        <w:lastRenderedPageBreak/>
        <w:t>Audit, conception, méthode de projet</w:t>
      </w:r>
      <w:r>
        <w:t> :</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4"/>
        <w:gridCol w:w="3447"/>
        <w:gridCol w:w="2891"/>
        <w:gridCol w:w="1632"/>
        <w:gridCol w:w="1850"/>
        <w:gridCol w:w="1555"/>
      </w:tblGrid>
      <w:tr w:rsidR="00331C22" w:rsidRPr="00641373" w:rsidTr="009B68A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28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29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9B68A8">
        <w:tc>
          <w:tcPr>
            <w:tcW w:w="0" w:type="auto"/>
          </w:tcPr>
          <w:p w:rsidR="00331C22" w:rsidRDefault="00331C22" w:rsidP="00C74B42">
            <w:r w:rsidRPr="00D22390">
              <w:t>Formaliser des processus</w:t>
            </w:r>
          </w:p>
        </w:tc>
        <w:tc>
          <w:tcPr>
            <w:tcW w:w="0" w:type="auto"/>
          </w:tcPr>
          <w:p w:rsidR="00331C22" w:rsidRDefault="00331C22" w:rsidP="00C74B42">
            <w:r w:rsidRPr="00ED6BAD">
              <w:t>La procédure du service utilisateur est formalisée et validée.</w:t>
            </w:r>
          </w:p>
          <w:p w:rsidR="003B3D74" w:rsidRDefault="003B3D74"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tc>
        <w:tc>
          <w:tcPr>
            <w:tcW w:w="0" w:type="auto"/>
          </w:tcPr>
          <w:p w:rsidR="00331C22" w:rsidRDefault="00331C22" w:rsidP="00C74B42">
            <w:r>
              <w:t>Étude de l’existant.</w:t>
            </w:r>
          </w:p>
          <w:p w:rsidR="00331C22" w:rsidRDefault="00331C22" w:rsidP="00C74B42">
            <w:r>
              <w:t>Identification des procédures en place.</w:t>
            </w:r>
          </w:p>
          <w:p w:rsidR="003B3D74" w:rsidRPr="003B3D74" w:rsidRDefault="003B3D74" w:rsidP="00C74B42"/>
          <w:p w:rsidR="00331C22" w:rsidRDefault="00331C22" w:rsidP="00C74B42">
            <w:r w:rsidRPr="00ED6BAD">
              <w:t>Contrôle de la conformité des procédures utilisées avec la gouvernance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Recensement des documents utilisés, identification de leur circulation et des acteurs concernés.</w:t>
            </w:r>
          </w:p>
        </w:tc>
        <w:tc>
          <w:tcPr>
            <w:tcW w:w="1282" w:type="dxa"/>
          </w:tcPr>
          <w:p w:rsidR="00331C22" w:rsidRDefault="00331C22" w:rsidP="00C74B42">
            <w:r>
              <w:t>Analyse t</w:t>
            </w:r>
            <w:r w:rsidR="003B3D74">
              <w:t xml:space="preserve">echnique de l’existant </w:t>
            </w:r>
            <w:r w:rsidR="00684750">
              <w:t>au cours de la</w:t>
            </w:r>
            <w:r w:rsidR="003B3D74">
              <w:t xml:space="preserve"> résolution de tickets </w:t>
            </w:r>
          </w:p>
          <w:p w:rsidR="003B3D74" w:rsidRDefault="005F2EE5" w:rsidP="00C74B42">
            <w:r>
              <w:t>Communications avec le client soumises à validation du chargé de projet</w:t>
            </w:r>
          </w:p>
          <w:p w:rsidR="005F2EE5" w:rsidRDefault="005F2EE5" w:rsidP="00C74B42">
            <w:r>
              <w:t xml:space="preserve">Utilisation d’un </w:t>
            </w:r>
            <w:r w:rsidR="007659BA">
              <w:t>SharePoint</w:t>
            </w:r>
            <w:r>
              <w:t xml:space="preserve"> commun avec le client, </w:t>
            </w:r>
            <w:r w:rsidR="00684750">
              <w:t>suivi d</w:t>
            </w:r>
            <w:r>
              <w:t>es processus de communication à respecter</w:t>
            </w:r>
          </w:p>
          <w:p w:rsidR="005F2EE5" w:rsidRDefault="005F2EE5" w:rsidP="00C74B42"/>
          <w:p w:rsidR="005F2EE5" w:rsidRPr="003B3D74" w:rsidRDefault="005F2EE5" w:rsidP="00C74B42"/>
        </w:tc>
        <w:tc>
          <w:tcPr>
            <w:tcW w:w="1394" w:type="dxa"/>
          </w:tcPr>
          <w:p w:rsidR="00331C22" w:rsidRDefault="00331C22" w:rsidP="00C74B42">
            <w:r>
              <w:t>E</w:t>
            </w:r>
            <w:r w:rsidR="005F2EE5">
              <w:t>(4</w:t>
            </w:r>
            <w:r>
              <w:t xml:space="preserve"> M)</w:t>
            </w:r>
          </w:p>
          <w:p w:rsidR="005F2EE5" w:rsidRDefault="005F2EE5" w:rsidP="00C74B42"/>
          <w:p w:rsidR="007659BA" w:rsidRDefault="007659BA" w:rsidP="00C74B42"/>
          <w:p w:rsidR="007659BA" w:rsidRDefault="007659BA" w:rsidP="00C74B42"/>
          <w:p w:rsidR="007659BA" w:rsidRDefault="007659BA" w:rsidP="00C74B42">
            <w:r>
              <w:t>E(4M)</w:t>
            </w:r>
          </w:p>
          <w:p w:rsidR="007659BA" w:rsidRDefault="007659BA" w:rsidP="00C74B42"/>
          <w:p w:rsidR="007659BA" w:rsidRDefault="007659BA" w:rsidP="00C74B42"/>
          <w:p w:rsidR="007659BA" w:rsidRDefault="007659BA" w:rsidP="00C74B42"/>
          <w:p w:rsidR="007659BA" w:rsidRDefault="007659BA" w:rsidP="00C74B42"/>
          <w:p w:rsidR="007659BA" w:rsidRPr="005F2EE5" w:rsidRDefault="007659BA" w:rsidP="00C74B42">
            <w:r>
              <w:t>E(8M)</w:t>
            </w:r>
          </w:p>
        </w:tc>
        <w:tc>
          <w:tcPr>
            <w:tcW w:w="1295" w:type="dxa"/>
          </w:tcPr>
          <w:p w:rsidR="00331C22" w:rsidRDefault="00331C22" w:rsidP="00C74B42">
            <w:r>
              <w:t>p.14</w:t>
            </w: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Pr="00684750" w:rsidRDefault="00684750" w:rsidP="00684750">
            <w:r>
              <w:t xml:space="preserve">Cf. « Étape 6 :La livraison » </w:t>
            </w:r>
          </w:p>
        </w:tc>
      </w:tr>
      <w:tr w:rsidR="00331C22" w:rsidTr="009B68A8">
        <w:tc>
          <w:tcPr>
            <w:tcW w:w="0" w:type="auto"/>
          </w:tcPr>
          <w:p w:rsidR="00331C22" w:rsidRDefault="00331C22" w:rsidP="00C74B42">
            <w:r w:rsidRPr="00ED6BAD">
              <w:t>Formaliser les règles de gestion et d’organisation des données de l’entreprise.</w:t>
            </w:r>
          </w:p>
        </w:tc>
        <w:tc>
          <w:tcPr>
            <w:tcW w:w="0" w:type="auto"/>
          </w:tcPr>
          <w:p w:rsidR="00331C22" w:rsidRDefault="00331C22" w:rsidP="00C74B42">
            <w:r w:rsidRPr="00ED6BAD">
              <w:t>La proposition de reconstruction de la procédure est validée.</w:t>
            </w:r>
          </w:p>
          <w:p w:rsidR="00331C22" w:rsidRDefault="00331C22" w:rsidP="00C74B42">
            <w:r w:rsidRPr="00ED6BAD">
              <w:t>La base de données est modélisée.</w:t>
            </w:r>
          </w:p>
        </w:tc>
        <w:tc>
          <w:tcPr>
            <w:tcW w:w="0" w:type="auto"/>
          </w:tcPr>
          <w:p w:rsidR="00331C22" w:rsidRDefault="00331C22" w:rsidP="00C74B42">
            <w:r w:rsidRPr="00ED6BAD">
              <w:t>Reconfiguration de procédure.</w:t>
            </w:r>
          </w:p>
          <w:p w:rsidR="00331C22" w:rsidRDefault="00331C22" w:rsidP="00C74B42">
            <w:r w:rsidRPr="00ED6BAD">
              <w:t>Conception d’une base de données.</w:t>
            </w:r>
          </w:p>
        </w:tc>
        <w:tc>
          <w:tcPr>
            <w:tcW w:w="1282" w:type="dxa"/>
          </w:tcPr>
          <w:p w:rsidR="00331C22" w:rsidRDefault="005F2EE5" w:rsidP="00C74B42">
            <w:r>
              <w:t xml:space="preserve">Modélisation et création d’une base de donnée </w:t>
            </w:r>
          </w:p>
          <w:p w:rsidR="005F2EE5" w:rsidRPr="005F2EE5" w:rsidRDefault="005F2EE5" w:rsidP="00C74B42">
            <w:r>
              <w:t xml:space="preserve">Modélisation de la BDD sous </w:t>
            </w:r>
            <w:r>
              <w:lastRenderedPageBreak/>
              <w:t>forme de schéma relationnel</w:t>
            </w:r>
          </w:p>
        </w:tc>
        <w:tc>
          <w:tcPr>
            <w:tcW w:w="1394" w:type="dxa"/>
          </w:tcPr>
          <w:p w:rsidR="00331C22" w:rsidRDefault="005F2EE5" w:rsidP="00C74B42">
            <w:r>
              <w:lastRenderedPageBreak/>
              <w:t>F(2S)</w:t>
            </w:r>
          </w:p>
        </w:tc>
        <w:tc>
          <w:tcPr>
            <w:tcW w:w="1295" w:type="dxa"/>
          </w:tcPr>
          <w:p w:rsidR="00331C22" w:rsidRDefault="00331C22" w:rsidP="00C74B42"/>
        </w:tc>
      </w:tr>
      <w:tr w:rsidR="00331C22" w:rsidTr="009B68A8">
        <w:tc>
          <w:tcPr>
            <w:tcW w:w="0" w:type="auto"/>
          </w:tcPr>
          <w:p w:rsidR="00331C22" w:rsidRDefault="00331C22" w:rsidP="00C74B42">
            <w:r w:rsidRPr="00ED6BAD">
              <w:t>Une métho</w:t>
            </w:r>
            <w:r>
              <w:t xml:space="preserve">de de conception par objets est </w:t>
            </w:r>
            <w:r w:rsidRPr="00ED6BAD">
              <w:t>utilisée.</w:t>
            </w:r>
          </w:p>
        </w:tc>
        <w:tc>
          <w:tcPr>
            <w:tcW w:w="0" w:type="auto"/>
          </w:tcPr>
          <w:p w:rsidR="00331C22" w:rsidRDefault="00331C22" w:rsidP="00C74B42">
            <w:r w:rsidRPr="00ED6BAD">
              <w:t>Concevoir des éléments logiciels réutilisables.</w:t>
            </w:r>
          </w:p>
        </w:tc>
        <w:tc>
          <w:tcPr>
            <w:tcW w:w="0" w:type="auto"/>
          </w:tcPr>
          <w:p w:rsidR="00331C22" w:rsidRDefault="00331C22" w:rsidP="00C74B42">
            <w:r w:rsidRPr="00ED6BAD">
              <w:t>Conception de l’architecture applicative.</w:t>
            </w:r>
          </w:p>
        </w:tc>
        <w:tc>
          <w:tcPr>
            <w:tcW w:w="1282" w:type="dxa"/>
          </w:tcPr>
          <w:p w:rsidR="00331C22" w:rsidRDefault="005F2EE5" w:rsidP="00C74B42">
            <w:r>
              <w:t>Conception d’une architecture applicative POO</w:t>
            </w:r>
          </w:p>
        </w:tc>
        <w:tc>
          <w:tcPr>
            <w:tcW w:w="1394" w:type="dxa"/>
          </w:tcPr>
          <w:p w:rsidR="00331C22" w:rsidRDefault="005F2EE5" w:rsidP="00C74B42">
            <w:r>
              <w:t>F(2M)</w:t>
            </w:r>
          </w:p>
        </w:tc>
        <w:tc>
          <w:tcPr>
            <w:tcW w:w="1295" w:type="dxa"/>
          </w:tcPr>
          <w:p w:rsidR="00331C22" w:rsidRDefault="00331C22" w:rsidP="00C74B42"/>
        </w:tc>
      </w:tr>
      <w:tr w:rsidR="00331C22" w:rsidTr="009B68A8">
        <w:tc>
          <w:tcPr>
            <w:tcW w:w="0" w:type="auto"/>
          </w:tcPr>
          <w:p w:rsidR="00331C22" w:rsidRDefault="00331C22" w:rsidP="00C74B42">
            <w:r w:rsidRPr="00ED6BAD">
              <w:t>Une méthode AGILE est utilisée.</w:t>
            </w:r>
          </w:p>
        </w:tc>
        <w:tc>
          <w:tcPr>
            <w:tcW w:w="0" w:type="auto"/>
          </w:tcPr>
          <w:p w:rsidR="00331C22" w:rsidRDefault="00331C22" w:rsidP="00C74B42">
            <w:r w:rsidRPr="00ED6BAD">
              <w:t>Produire du logiciel en équipe.</w:t>
            </w:r>
          </w:p>
        </w:tc>
        <w:tc>
          <w:tcPr>
            <w:tcW w:w="0" w:type="auto"/>
          </w:tcPr>
          <w:p w:rsidR="00331C22" w:rsidRDefault="00331C22" w:rsidP="00C74B42">
            <w:r>
              <w:t>Programmation en équipe.</w:t>
            </w:r>
          </w:p>
          <w:p w:rsidR="00331C22" w:rsidRDefault="00331C22" w:rsidP="00C74B42">
            <w:r>
              <w:t>Écriture de code.</w:t>
            </w:r>
          </w:p>
        </w:tc>
        <w:tc>
          <w:tcPr>
            <w:tcW w:w="1282" w:type="dxa"/>
          </w:tcPr>
          <w:p w:rsidR="005F2EE5" w:rsidRDefault="005F2EE5" w:rsidP="00C74B42">
            <w:r>
              <w:t>Programmation en équipe</w:t>
            </w:r>
          </w:p>
          <w:p w:rsidR="005F2EE5" w:rsidRPr="005F2EE5" w:rsidRDefault="005F2EE5" w:rsidP="00C74B42">
            <w:r>
              <w:t xml:space="preserve">Utilisation de </w:t>
            </w:r>
            <w:proofErr w:type="spellStart"/>
            <w:r>
              <w:t>UserStories</w:t>
            </w:r>
            <w:proofErr w:type="spellEnd"/>
          </w:p>
        </w:tc>
        <w:tc>
          <w:tcPr>
            <w:tcW w:w="1394" w:type="dxa"/>
          </w:tcPr>
          <w:p w:rsidR="00331C22" w:rsidRDefault="005F2EE5" w:rsidP="00C74B42">
            <w:r>
              <w:t>F(3S)</w:t>
            </w:r>
          </w:p>
          <w:p w:rsidR="005F2EE5" w:rsidRDefault="005F2EE5" w:rsidP="00C74B42">
            <w:r>
              <w:t>+</w:t>
            </w:r>
          </w:p>
          <w:p w:rsidR="005F2EE5" w:rsidRPr="005F2EE5" w:rsidRDefault="005F2EE5" w:rsidP="00C74B42">
            <w:r>
              <w:t>F(2S)</w:t>
            </w:r>
          </w:p>
        </w:tc>
        <w:tc>
          <w:tcPr>
            <w:tcW w:w="1295" w:type="dxa"/>
          </w:tcPr>
          <w:p w:rsidR="005F2EE5" w:rsidRPr="005F2EE5" w:rsidRDefault="005F2EE5" w:rsidP="00C74B42">
            <w:r>
              <w:t xml:space="preserve">Projet </w:t>
            </w:r>
            <w:r w:rsidR="003A0B7F">
              <w:t>RandoUdev3</w:t>
            </w:r>
          </w:p>
        </w:tc>
      </w:tr>
      <w:tr w:rsidR="00331C22" w:rsidTr="009B68A8">
        <w:tc>
          <w:tcPr>
            <w:tcW w:w="0" w:type="auto"/>
          </w:tcPr>
          <w:p w:rsidR="00331C22" w:rsidRDefault="00331C22" w:rsidP="00C74B42">
            <w:r w:rsidRPr="00ED6BAD">
              <w:t>Absence de signaux d’alertes au point de contrôle du projet.</w:t>
            </w:r>
          </w:p>
        </w:tc>
        <w:tc>
          <w:tcPr>
            <w:tcW w:w="0" w:type="auto"/>
          </w:tcPr>
          <w:p w:rsidR="00331C22" w:rsidRDefault="00331C22" w:rsidP="00C74B42">
            <w:r w:rsidRPr="00ED6BAD">
              <w:t>Remonter les alertes au(x) décideur(s).</w:t>
            </w:r>
          </w:p>
        </w:tc>
        <w:tc>
          <w:tcPr>
            <w:tcW w:w="0" w:type="auto"/>
          </w:tcPr>
          <w:p w:rsidR="00331C22" w:rsidRDefault="00331C22" w:rsidP="00C74B42">
            <w:r w:rsidRPr="00ED6BAD">
              <w:t>Coordination de l’avancement.</w:t>
            </w:r>
          </w:p>
        </w:tc>
        <w:tc>
          <w:tcPr>
            <w:tcW w:w="1282" w:type="dxa"/>
          </w:tcPr>
          <w:p w:rsidR="00331C22" w:rsidRDefault="005F2EE5" w:rsidP="00C74B42">
            <w:r>
              <w:t>Remonté</w:t>
            </w:r>
            <w:r w:rsidR="006B7778">
              <w:t>e</w:t>
            </w:r>
            <w:r>
              <w:t xml:space="preserve"> d’alertes aux décideurs </w:t>
            </w:r>
            <w:r w:rsidR="006B7778">
              <w:t xml:space="preserve">en cas de détection de risque sur la volumétrie </w:t>
            </w:r>
          </w:p>
        </w:tc>
        <w:tc>
          <w:tcPr>
            <w:tcW w:w="1394" w:type="dxa"/>
          </w:tcPr>
          <w:p w:rsidR="00331C22" w:rsidRDefault="005F2EE5" w:rsidP="00C74B42">
            <w:r>
              <w:t>E(6M)</w:t>
            </w:r>
          </w:p>
        </w:tc>
        <w:tc>
          <w:tcPr>
            <w:tcW w:w="1295" w:type="dxa"/>
          </w:tcPr>
          <w:p w:rsidR="00331C22" w:rsidRDefault="00331C22" w:rsidP="00C74B42"/>
        </w:tc>
      </w:tr>
      <w:tr w:rsidR="00331C22" w:rsidTr="009B68A8">
        <w:tc>
          <w:tcPr>
            <w:tcW w:w="0" w:type="auto"/>
          </w:tcPr>
          <w:p w:rsidR="00331C22" w:rsidRDefault="00331C22" w:rsidP="00C74B42">
            <w:r w:rsidRPr="00ED6BAD">
              <w:t>Les étapes du projet sont planifiées.</w:t>
            </w:r>
          </w:p>
        </w:tc>
        <w:tc>
          <w:tcPr>
            <w:tcW w:w="0" w:type="auto"/>
          </w:tcPr>
          <w:p w:rsidR="00331C22" w:rsidRDefault="00331C22" w:rsidP="00C74B42">
            <w:r w:rsidRPr="00ED6BAD">
              <w:t>Estimer des délais.</w:t>
            </w:r>
          </w:p>
        </w:tc>
        <w:tc>
          <w:tcPr>
            <w:tcW w:w="0" w:type="auto"/>
          </w:tcPr>
          <w:p w:rsidR="00331C22" w:rsidRDefault="00331C22" w:rsidP="00C74B42">
            <w:r w:rsidRPr="00ED6BAD">
              <w:t>Planification des tâches du projet.</w:t>
            </w:r>
          </w:p>
        </w:tc>
        <w:tc>
          <w:tcPr>
            <w:tcW w:w="1282" w:type="dxa"/>
          </w:tcPr>
          <w:p w:rsidR="00331C22" w:rsidRDefault="00331C22" w:rsidP="00C74B42"/>
        </w:tc>
        <w:tc>
          <w:tcPr>
            <w:tcW w:w="1394" w:type="dxa"/>
          </w:tcPr>
          <w:p w:rsidR="00331C22" w:rsidRDefault="00331C22" w:rsidP="00C74B42"/>
        </w:tc>
        <w:tc>
          <w:tcPr>
            <w:tcW w:w="1295" w:type="dxa"/>
          </w:tcPr>
          <w:p w:rsidR="00331C22" w:rsidRDefault="00331C22" w:rsidP="00C74B42"/>
        </w:tc>
      </w:tr>
      <w:tr w:rsidR="00331C22" w:rsidTr="009B68A8">
        <w:tc>
          <w:tcPr>
            <w:tcW w:w="0" w:type="auto"/>
          </w:tcPr>
          <w:p w:rsidR="00331C22" w:rsidRDefault="00331C22" w:rsidP="00C74B42">
            <w:r w:rsidRPr="00ED6BAD">
              <w:t>Le projet est conforme au schéma directeur de l’entreprise et respecte les principes d’urbanisation du S.I.</w:t>
            </w:r>
          </w:p>
        </w:tc>
        <w:tc>
          <w:tcPr>
            <w:tcW w:w="0" w:type="auto"/>
          </w:tcPr>
          <w:p w:rsidR="00331C22" w:rsidRDefault="00331C22" w:rsidP="00C74B42">
            <w:r w:rsidRPr="00CF734F">
              <w:t>Concevoir une solution logicielle.</w:t>
            </w:r>
          </w:p>
        </w:tc>
        <w:tc>
          <w:tcPr>
            <w:tcW w:w="0" w:type="auto"/>
          </w:tcPr>
          <w:p w:rsidR="00331C22" w:rsidRDefault="00331C22" w:rsidP="00C74B42">
            <w:r w:rsidRPr="00CF734F">
              <w:t>Conception de la solution logicielle.</w:t>
            </w:r>
          </w:p>
        </w:tc>
        <w:tc>
          <w:tcPr>
            <w:tcW w:w="1282" w:type="dxa"/>
          </w:tcPr>
          <w:p w:rsidR="00331C22" w:rsidRDefault="003A0B7F" w:rsidP="00C74B42">
            <w:r>
              <w:t>Conception des rubriques utilisées lors du calcul d’une pension en respectant le modèle préexistant et en s’appuyant sur les spécification techniques détaillée</w:t>
            </w:r>
          </w:p>
        </w:tc>
        <w:tc>
          <w:tcPr>
            <w:tcW w:w="1394" w:type="dxa"/>
          </w:tcPr>
          <w:p w:rsidR="00331C22" w:rsidRDefault="003A0B7F" w:rsidP="00C74B42">
            <w:r>
              <w:t>E(2M)</w:t>
            </w:r>
          </w:p>
        </w:tc>
        <w:tc>
          <w:tcPr>
            <w:tcW w:w="1295" w:type="dxa"/>
          </w:tcPr>
          <w:p w:rsidR="00331C22" w:rsidRDefault="00331C22" w:rsidP="00C74B42"/>
        </w:tc>
      </w:tr>
      <w:tr w:rsidR="00331C22" w:rsidTr="009B68A8">
        <w:tc>
          <w:tcPr>
            <w:tcW w:w="0" w:type="auto"/>
          </w:tcPr>
          <w:p w:rsidR="00331C22" w:rsidRDefault="00331C22" w:rsidP="00C74B42">
            <w:r w:rsidRPr="00ED6BAD">
              <w:t>Les spécifications fonctionnelles produites respectent le cahier des charges fourni.</w:t>
            </w:r>
          </w:p>
        </w:tc>
        <w:tc>
          <w:tcPr>
            <w:tcW w:w="0" w:type="auto"/>
          </w:tcPr>
          <w:p w:rsidR="00331C22" w:rsidRDefault="00331C22" w:rsidP="00C74B42"/>
        </w:tc>
        <w:tc>
          <w:tcPr>
            <w:tcW w:w="0" w:type="auto"/>
          </w:tcPr>
          <w:p w:rsidR="00331C22" w:rsidRDefault="00331C22" w:rsidP="00C74B42"/>
        </w:tc>
        <w:tc>
          <w:tcPr>
            <w:tcW w:w="1282" w:type="dxa"/>
          </w:tcPr>
          <w:p w:rsidR="00331C22" w:rsidRDefault="003A0B7F" w:rsidP="00C74B42">
            <w:r>
              <w:t xml:space="preserve">Respect des spécifications fonctionnelles lors de l’écriture de spécification </w:t>
            </w:r>
            <w:r>
              <w:lastRenderedPageBreak/>
              <w:t>technique détaillés</w:t>
            </w:r>
          </w:p>
        </w:tc>
        <w:tc>
          <w:tcPr>
            <w:tcW w:w="1394" w:type="dxa"/>
          </w:tcPr>
          <w:p w:rsidR="00331C22" w:rsidRDefault="003A0B7F" w:rsidP="00C74B42">
            <w:r>
              <w:lastRenderedPageBreak/>
              <w:t>E(1S)</w:t>
            </w:r>
          </w:p>
        </w:tc>
        <w:tc>
          <w:tcPr>
            <w:tcW w:w="1295" w:type="dxa"/>
          </w:tcPr>
          <w:p w:rsidR="00331C22" w:rsidRDefault="00331C22" w:rsidP="00C74B42"/>
        </w:tc>
      </w:tr>
      <w:tr w:rsidR="00331C22" w:rsidTr="009B68A8">
        <w:tc>
          <w:tcPr>
            <w:tcW w:w="0" w:type="auto"/>
          </w:tcPr>
          <w:p w:rsidR="00331C22" w:rsidRDefault="00331C22" w:rsidP="00C74B42">
            <w:r w:rsidRPr="00ED6BAD">
              <w:t>L’impact de modification est acceptable.</w:t>
            </w:r>
          </w:p>
        </w:tc>
        <w:tc>
          <w:tcPr>
            <w:tcW w:w="0" w:type="auto"/>
          </w:tcPr>
          <w:p w:rsidR="00331C22" w:rsidRDefault="00331C22" w:rsidP="00C74B42">
            <w:r w:rsidRPr="00CF734F">
              <w:t>Anticiper des répercussions.</w:t>
            </w:r>
          </w:p>
        </w:tc>
        <w:tc>
          <w:tcPr>
            <w:tcW w:w="0" w:type="auto"/>
          </w:tcPr>
          <w:p w:rsidR="00331C22" w:rsidRDefault="00331C22" w:rsidP="00C74B42"/>
        </w:tc>
        <w:tc>
          <w:tcPr>
            <w:tcW w:w="1282" w:type="dxa"/>
          </w:tcPr>
          <w:p w:rsidR="00331C22" w:rsidRDefault="003A0B7F" w:rsidP="00C74B42">
            <w:r>
              <w:t>Remonté d’alerte en prévision d’une modification entrainant un impact sur la volumétrie</w:t>
            </w:r>
          </w:p>
        </w:tc>
        <w:tc>
          <w:tcPr>
            <w:tcW w:w="1394" w:type="dxa"/>
          </w:tcPr>
          <w:p w:rsidR="00331C22" w:rsidRDefault="00684750" w:rsidP="00C74B42">
            <w:r>
              <w:t>E(6M)</w:t>
            </w:r>
          </w:p>
        </w:tc>
        <w:tc>
          <w:tcPr>
            <w:tcW w:w="1295" w:type="dxa"/>
          </w:tcPr>
          <w:p w:rsidR="00331C22" w:rsidRDefault="00684750" w:rsidP="00C74B42">
            <w:r>
              <w:t>Cf. « </w:t>
            </w:r>
            <w:proofErr w:type="spellStart"/>
            <w:r>
              <w:t>Etape</w:t>
            </w:r>
            <w:proofErr w:type="spellEnd"/>
            <w:r>
              <w:t xml:space="preserve"> 2 : Réalisation du correctif » </w:t>
            </w:r>
          </w:p>
        </w:tc>
      </w:tr>
    </w:tbl>
    <w:p w:rsidR="00331C22" w:rsidRDefault="00331C22" w:rsidP="00331C22"/>
    <w:p w:rsidR="00331C22" w:rsidRDefault="00331C22" w:rsidP="00331C22"/>
    <w:p w:rsidR="00331C22" w:rsidRDefault="00331C22" w:rsidP="00331C22">
      <w:pPr>
        <w:pStyle w:val="Titre2"/>
      </w:pPr>
      <w:bookmarkStart w:id="46" w:name="_Toc52212939"/>
      <w:r w:rsidRPr="00641373">
        <w:t>Réalisation d’applications logicielles</w:t>
      </w:r>
      <w:r>
        <w:t> :</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9"/>
        <w:gridCol w:w="2863"/>
        <w:gridCol w:w="3450"/>
        <w:gridCol w:w="1632"/>
        <w:gridCol w:w="1850"/>
        <w:gridCol w:w="1555"/>
      </w:tblGrid>
      <w:tr w:rsidR="00331C22" w:rsidRPr="00641373" w:rsidTr="00442A33">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3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172"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442A33">
        <w:tc>
          <w:tcPr>
            <w:tcW w:w="0" w:type="auto"/>
          </w:tcPr>
          <w:p w:rsidR="00331C22" w:rsidRDefault="00331C22" w:rsidP="00C74B42">
            <w:r w:rsidRPr="00CF734F">
              <w:t>Encapsuler des solutions logicielles spécifiques dans des services logiciels génériques.</w:t>
            </w:r>
          </w:p>
        </w:tc>
        <w:tc>
          <w:tcPr>
            <w:tcW w:w="0" w:type="auto"/>
          </w:tcPr>
          <w:p w:rsidR="00331C22" w:rsidRDefault="00331C22" w:rsidP="00C74B42">
            <w:r w:rsidRPr="00CF734F">
              <w:t>Le service d’accès aux données est opérationnel.</w:t>
            </w:r>
          </w:p>
        </w:tc>
        <w:tc>
          <w:tcPr>
            <w:tcW w:w="0" w:type="auto"/>
          </w:tcPr>
          <w:p w:rsidR="00331C22" w:rsidRDefault="00331C22" w:rsidP="00C74B42">
            <w:r>
              <w:t>Programmation.</w:t>
            </w:r>
          </w:p>
          <w:p w:rsidR="00331C22" w:rsidRDefault="00331C22" w:rsidP="00C74B42">
            <w:r>
              <w:t>Investigations documentaires fonctionnelles ou techniques complémentaires.</w:t>
            </w:r>
          </w:p>
        </w:tc>
        <w:tc>
          <w:tcPr>
            <w:tcW w:w="1587" w:type="dxa"/>
          </w:tcPr>
          <w:p w:rsidR="00442A33" w:rsidRDefault="00442A33" w:rsidP="00C74B42">
            <w:r>
              <w:t>Programmation.</w:t>
            </w:r>
          </w:p>
          <w:p w:rsidR="00331C22" w:rsidRDefault="00442A33" w:rsidP="00C74B42">
            <w:r>
              <w:t>Investigations documentaires fonctionnelles ou techniques complémentaires</w:t>
            </w:r>
          </w:p>
        </w:tc>
        <w:tc>
          <w:tcPr>
            <w:tcW w:w="1830" w:type="dxa"/>
          </w:tcPr>
          <w:p w:rsidR="00331C22" w:rsidRDefault="007659BA" w:rsidP="00C74B42">
            <w:r>
              <w:t>E(1A)</w:t>
            </w:r>
          </w:p>
        </w:tc>
        <w:tc>
          <w:tcPr>
            <w:tcW w:w="1172" w:type="dxa"/>
          </w:tcPr>
          <w:p w:rsidR="00331C22" w:rsidRDefault="00331C22" w:rsidP="00C74B42"/>
        </w:tc>
      </w:tr>
      <w:tr w:rsidR="00442A33" w:rsidTr="00442A33">
        <w:tc>
          <w:tcPr>
            <w:tcW w:w="0" w:type="auto"/>
          </w:tcPr>
          <w:p w:rsidR="00442A33" w:rsidRDefault="00442A33" w:rsidP="00C74B42">
            <w:r w:rsidRPr="00CF734F">
              <w:t>Produire du logiciel générique réutilisable.</w:t>
            </w:r>
          </w:p>
        </w:tc>
        <w:tc>
          <w:tcPr>
            <w:tcW w:w="0" w:type="auto"/>
          </w:tcPr>
          <w:p w:rsidR="00442A33" w:rsidRDefault="00442A33" w:rsidP="00C74B42">
            <w:r w:rsidRPr="00CF734F">
              <w:t>Des services logiciels internes sont réutilisables.</w:t>
            </w:r>
          </w:p>
        </w:tc>
        <w:tc>
          <w:tcPr>
            <w:tcW w:w="0" w:type="auto"/>
          </w:tcPr>
          <w:p w:rsidR="00442A33" w:rsidRDefault="00442A33" w:rsidP="00C74B42">
            <w:r w:rsidRPr="00CF734F">
              <w:t>Transcription des spécifications fonctionnelles en algorithmes.</w:t>
            </w:r>
          </w:p>
        </w:tc>
        <w:tc>
          <w:tcPr>
            <w:tcW w:w="1587" w:type="dxa"/>
          </w:tcPr>
          <w:p w:rsidR="00442A33" w:rsidRDefault="00442A33" w:rsidP="00C74B42">
            <w:r w:rsidRPr="00CF734F">
              <w:t>Transcription des spécifications fonctionnelles en algorithmes</w:t>
            </w:r>
            <w:r w:rsidR="00866315">
              <w:t xml:space="preserve"> au sein des SFD puis développement de ces </w:t>
            </w:r>
            <w:r w:rsidR="00866315">
              <w:lastRenderedPageBreak/>
              <w:t xml:space="preserve">algorithmes au sein de </w:t>
            </w:r>
            <w:proofErr w:type="spellStart"/>
            <w:r w:rsidR="00866315">
              <w:t>PeopleNet</w:t>
            </w:r>
            <w:proofErr w:type="spellEnd"/>
            <w:r w:rsidRPr="00CF734F">
              <w:t>.</w:t>
            </w:r>
          </w:p>
        </w:tc>
        <w:tc>
          <w:tcPr>
            <w:tcW w:w="1830" w:type="dxa"/>
          </w:tcPr>
          <w:p w:rsidR="00442A33" w:rsidRDefault="007659BA" w:rsidP="00C74B42">
            <w:r w:rsidRPr="00866315">
              <w:lastRenderedPageBreak/>
              <w:t>E(</w:t>
            </w:r>
            <w:r w:rsidR="00866315" w:rsidRPr="00866315">
              <w:t>6S)</w:t>
            </w:r>
          </w:p>
        </w:tc>
        <w:tc>
          <w:tcPr>
            <w:tcW w:w="1172" w:type="dxa"/>
          </w:tcPr>
          <w:p w:rsidR="00442A33" w:rsidRDefault="00684750" w:rsidP="00C74B42">
            <w:r>
              <w:t>Cf.  « Le projet SRE de CDR : Intégration d’un nouveau fond »</w:t>
            </w:r>
          </w:p>
        </w:tc>
      </w:tr>
      <w:tr w:rsidR="00442A33" w:rsidTr="00442A33">
        <w:tc>
          <w:tcPr>
            <w:tcW w:w="0" w:type="auto"/>
          </w:tcPr>
          <w:p w:rsidR="00442A33" w:rsidRDefault="00442A33" w:rsidP="00C74B42">
            <w:r w:rsidRPr="00CF734F">
              <w:t>Produire du logiciel partageable.</w:t>
            </w:r>
          </w:p>
        </w:tc>
        <w:tc>
          <w:tcPr>
            <w:tcW w:w="0" w:type="auto"/>
          </w:tcPr>
          <w:p w:rsidR="00442A33" w:rsidRDefault="00442A33" w:rsidP="00C74B42">
            <w:r w:rsidRPr="00CF734F">
              <w:t>Des services logiciels sont partageables en local.</w:t>
            </w:r>
          </w:p>
          <w:p w:rsidR="00442A33" w:rsidRDefault="00442A33" w:rsidP="00C74B42">
            <w:r w:rsidRPr="00CF734F">
              <w:t>Des services logiciels sont partageables à distance.</w:t>
            </w:r>
          </w:p>
        </w:tc>
        <w:tc>
          <w:tcPr>
            <w:tcW w:w="0" w:type="auto"/>
          </w:tcPr>
          <w:p w:rsidR="00442A33" w:rsidRDefault="00442A33" w:rsidP="00C74B42">
            <w:r>
              <w:t>Transcription des algorithmes en code source.</w:t>
            </w:r>
          </w:p>
          <w:p w:rsidR="00442A33" w:rsidRDefault="00442A33" w:rsidP="00C74B42"/>
        </w:tc>
        <w:tc>
          <w:tcPr>
            <w:tcW w:w="1587" w:type="dxa"/>
          </w:tcPr>
          <w:p w:rsidR="00442A33" w:rsidRDefault="00442A33" w:rsidP="00C74B42">
            <w:r>
              <w:t>Lecture des fiches de spécifications techniques détaillées.</w:t>
            </w:r>
          </w:p>
        </w:tc>
        <w:tc>
          <w:tcPr>
            <w:tcW w:w="1830" w:type="dxa"/>
          </w:tcPr>
          <w:p w:rsidR="00442A33" w:rsidRDefault="00442A33" w:rsidP="00C74B42">
            <w:r>
              <w:t>E(2M)</w:t>
            </w:r>
          </w:p>
        </w:tc>
        <w:tc>
          <w:tcPr>
            <w:tcW w:w="1172" w:type="dxa"/>
          </w:tcPr>
          <w:p w:rsidR="00442A33" w:rsidRDefault="00442A33" w:rsidP="00C74B42"/>
        </w:tc>
      </w:tr>
      <w:tr w:rsidR="00442A33" w:rsidTr="00442A33">
        <w:tc>
          <w:tcPr>
            <w:tcW w:w="0" w:type="auto"/>
          </w:tcPr>
          <w:p w:rsidR="00442A33" w:rsidRDefault="00442A33" w:rsidP="00C74B42">
            <w:r w:rsidRPr="00CF734F">
              <w:t>Intégrer des éléments logiciels hétérogènes et produire des exécutables livrables.</w:t>
            </w:r>
          </w:p>
        </w:tc>
        <w:tc>
          <w:tcPr>
            <w:tcW w:w="0" w:type="auto"/>
          </w:tcPr>
          <w:p w:rsidR="00442A33" w:rsidRDefault="00442A33" w:rsidP="00C74B42">
            <w:r w:rsidRPr="00CF734F">
              <w:t>Le logiciel est livrable, prêt pour la mise en production.</w:t>
            </w:r>
          </w:p>
        </w:tc>
        <w:tc>
          <w:tcPr>
            <w:tcW w:w="0" w:type="auto"/>
          </w:tcPr>
          <w:p w:rsidR="00442A33" w:rsidRDefault="00442A33" w:rsidP="00C74B42">
            <w:r>
              <w:t>Compilation, déverminage du code source.</w:t>
            </w:r>
          </w:p>
        </w:tc>
        <w:tc>
          <w:tcPr>
            <w:tcW w:w="1587" w:type="dxa"/>
          </w:tcPr>
          <w:p w:rsidR="00442A33" w:rsidRDefault="00442A33" w:rsidP="00C74B42">
            <w:r>
              <w:t xml:space="preserve">Réalisation de TU/TI </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Modifier un algorithme sans générer de dysfonctionnements.</w:t>
            </w:r>
          </w:p>
        </w:tc>
        <w:tc>
          <w:tcPr>
            <w:tcW w:w="0" w:type="auto"/>
          </w:tcPr>
          <w:p w:rsidR="00442A33" w:rsidRDefault="00442A33" w:rsidP="00C74B42">
            <w:r w:rsidRPr="00CF734F">
              <w:t>La modification n’entraîne pas de régression fonctionnelle.</w:t>
            </w:r>
          </w:p>
        </w:tc>
        <w:tc>
          <w:tcPr>
            <w:tcW w:w="0" w:type="auto"/>
          </w:tcPr>
          <w:p w:rsidR="00442A33" w:rsidRDefault="00442A33" w:rsidP="00C74B42">
            <w:r w:rsidRPr="00CF734F">
              <w:t>Agglomération des différents éléments logiciels en unités de traitement, réalisation des tests unitaires</w:t>
            </w:r>
            <w:r>
              <w:t>.</w:t>
            </w:r>
          </w:p>
        </w:tc>
        <w:tc>
          <w:tcPr>
            <w:tcW w:w="1587" w:type="dxa"/>
          </w:tcPr>
          <w:p w:rsidR="00442A33" w:rsidRDefault="00442A33" w:rsidP="00C74B42">
            <w:r>
              <w:t>Réalisation de TI</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Contrôler des délais.</w:t>
            </w:r>
          </w:p>
        </w:tc>
        <w:tc>
          <w:tcPr>
            <w:tcW w:w="0" w:type="auto"/>
          </w:tcPr>
          <w:p w:rsidR="00442A33" w:rsidRDefault="00442A33" w:rsidP="00C74B42">
            <w:r w:rsidRPr="00CF734F">
              <w:t>Le compte-rendu d’activité est renseigné,</w:t>
            </w:r>
            <w:r>
              <w:t xml:space="preserve"> </w:t>
            </w:r>
            <w:r w:rsidRPr="00CF734F">
              <w:t>les écarts sont constatés.</w:t>
            </w:r>
          </w:p>
        </w:tc>
        <w:tc>
          <w:tcPr>
            <w:tcW w:w="0" w:type="auto"/>
          </w:tcPr>
          <w:p w:rsidR="00442A33" w:rsidRDefault="00442A33" w:rsidP="00C74B42">
            <w:r w:rsidRPr="00CF734F">
              <w:t>Mise à jour du planning de réalisation.</w:t>
            </w:r>
          </w:p>
        </w:tc>
        <w:tc>
          <w:tcPr>
            <w:tcW w:w="1587" w:type="dxa"/>
          </w:tcPr>
          <w:p w:rsidR="00442A33" w:rsidRDefault="007659BA" w:rsidP="00C74B42">
            <w:r>
              <w:t xml:space="preserve">Imputation des </w:t>
            </w:r>
            <w:r w:rsidR="00866315">
              <w:t>tâches d’analyse</w:t>
            </w:r>
            <w:r>
              <w:t xml:space="preserve"> de de développement sur</w:t>
            </w:r>
            <w:r w:rsidR="00442A33">
              <w:t xml:space="preserve"> </w:t>
            </w:r>
            <w:proofErr w:type="spellStart"/>
            <w:r w:rsidR="00866315">
              <w:t>GamaWeb</w:t>
            </w:r>
            <w:proofErr w:type="spellEnd"/>
          </w:p>
          <w:p w:rsidR="00866315" w:rsidRPr="00866315" w:rsidRDefault="00866315" w:rsidP="00866315">
            <w:pPr>
              <w:pStyle w:val="Corpsdetexte"/>
            </w:pPr>
          </w:p>
          <w:p w:rsidR="007659BA" w:rsidRPr="007659BA" w:rsidRDefault="007659BA" w:rsidP="00C74B42">
            <w:r>
              <w:t>Remontée automatisée d’alertes au pilote du projet</w:t>
            </w:r>
          </w:p>
        </w:tc>
        <w:tc>
          <w:tcPr>
            <w:tcW w:w="1830" w:type="dxa"/>
          </w:tcPr>
          <w:p w:rsidR="00442A33" w:rsidRDefault="00442A33" w:rsidP="00C74B42"/>
          <w:p w:rsidR="00442A33" w:rsidRPr="009C16B0" w:rsidRDefault="00442A33" w:rsidP="00C74B42">
            <w:r>
              <w:t>E(</w:t>
            </w:r>
            <w:r w:rsidR="007659BA">
              <w:t>1A</w:t>
            </w:r>
            <w:r>
              <w:t>)</w:t>
            </w:r>
          </w:p>
        </w:tc>
        <w:tc>
          <w:tcPr>
            <w:tcW w:w="1172" w:type="dxa"/>
          </w:tcPr>
          <w:p w:rsidR="00442A33" w:rsidRDefault="00866315" w:rsidP="00866315">
            <w:pPr>
              <w:spacing w:line="360" w:lineRule="auto"/>
            </w:pPr>
            <w:r>
              <w:t xml:space="preserve">Cf. « Étape 6 : La livraison » de la partie « La résolution de tickets </w:t>
            </w:r>
            <w:proofErr w:type="spellStart"/>
            <w:r>
              <w:t>Godzilla</w:t>
            </w:r>
            <w:proofErr w:type="spellEnd"/>
            <w:r>
              <w:t xml:space="preserve"> » </w:t>
            </w:r>
          </w:p>
        </w:tc>
      </w:tr>
    </w:tbl>
    <w:p w:rsidR="00331C22" w:rsidRPr="00641373" w:rsidRDefault="00331C22" w:rsidP="00331C22"/>
    <w:p w:rsidR="00331C22" w:rsidRDefault="00331C22" w:rsidP="00331C22">
      <w:r>
        <w:br w:type="page"/>
      </w:r>
    </w:p>
    <w:p w:rsidR="00331C22" w:rsidRDefault="00331C22" w:rsidP="00331C22">
      <w:pPr>
        <w:pStyle w:val="Titre2"/>
      </w:pPr>
      <w:bookmarkStart w:id="47" w:name="_Toc52212940"/>
      <w:r w:rsidRPr="00641373">
        <w:lastRenderedPageBreak/>
        <w:t>Communiquer avec les acteurs du projet</w:t>
      </w:r>
      <w:r>
        <w:t> :</w:t>
      </w:r>
      <w:bookmarkEnd w:id="4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2594"/>
        <w:gridCol w:w="3051"/>
        <w:gridCol w:w="1632"/>
        <w:gridCol w:w="1850"/>
        <w:gridCol w:w="2915"/>
      </w:tblGrid>
      <w:tr w:rsidR="00EF1AC8" w:rsidRPr="00641373" w:rsidTr="00EF1AC8">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83"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91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EF1AC8">
        <w:trPr>
          <w:trHeight w:val="573"/>
        </w:trPr>
        <w:tc>
          <w:tcPr>
            <w:tcW w:w="0" w:type="auto"/>
          </w:tcPr>
          <w:p w:rsidR="00331C22" w:rsidRDefault="00331C22" w:rsidP="00C74B42">
            <w:r w:rsidRPr="00E874D9">
              <w:t>User d’une communication professionnelle tant en français qu’en anglais.</w:t>
            </w:r>
          </w:p>
        </w:tc>
        <w:tc>
          <w:tcPr>
            <w:tcW w:w="0" w:type="auto"/>
          </w:tcPr>
          <w:p w:rsidR="00331C22" w:rsidRDefault="00331C22" w:rsidP="00C74B42">
            <w:r>
              <w:t>Le compte-rendu de la réunion est validé.</w:t>
            </w:r>
          </w:p>
          <w:p w:rsidR="00331C22" w:rsidRDefault="00331C22" w:rsidP="00C74B42">
            <w:r>
              <w:t>Le score du TOEIC est &gt; 749</w:t>
            </w:r>
          </w:p>
        </w:tc>
        <w:tc>
          <w:tcPr>
            <w:tcW w:w="0" w:type="auto"/>
          </w:tcPr>
          <w:p w:rsidR="007659BA" w:rsidRDefault="007659BA" w:rsidP="00C74B42">
            <w:r>
              <w:t>Élaboration et rédaction de documents techniques, commerciaux ou internes à destination, des utilisateurs, des clients ou des collaborateurs, …</w:t>
            </w:r>
          </w:p>
          <w:p w:rsidR="00331C22" w:rsidRDefault="00331C22" w:rsidP="00C74B42"/>
        </w:tc>
        <w:tc>
          <w:tcPr>
            <w:tcW w:w="1587" w:type="dxa"/>
          </w:tcPr>
          <w:p w:rsidR="00866315" w:rsidRPr="00866315" w:rsidRDefault="007659BA" w:rsidP="00866315">
            <w:r>
              <w:t>Rédaction de spécification technique et diffusion sur le SharePoint client</w:t>
            </w:r>
          </w:p>
          <w:p w:rsidR="00EC1986" w:rsidRDefault="00EC1986" w:rsidP="00C74B42">
            <w:r>
              <w:t>Rédaction de fiches de test unitaires</w:t>
            </w:r>
          </w:p>
          <w:p w:rsidR="00866315" w:rsidRPr="00866315" w:rsidRDefault="00866315" w:rsidP="00866315">
            <w:pPr>
              <w:pStyle w:val="Corpsdetexte"/>
            </w:pPr>
          </w:p>
          <w:p w:rsidR="007659BA" w:rsidRPr="007659BA" w:rsidRDefault="007659BA" w:rsidP="00C74B42">
            <w:r>
              <w:t>TOEIC acquis en 2013 (745 pts)+Passage TOEIC Blanc</w:t>
            </w:r>
          </w:p>
        </w:tc>
        <w:tc>
          <w:tcPr>
            <w:tcW w:w="1383" w:type="dxa"/>
          </w:tcPr>
          <w:p w:rsidR="00331C22" w:rsidRDefault="00EC1986" w:rsidP="00C74B42">
            <w:r>
              <w:t>E(1S)</w:t>
            </w:r>
          </w:p>
          <w:p w:rsidR="00EC1986" w:rsidRDefault="00EC1986" w:rsidP="00C74B42"/>
          <w:p w:rsidR="00EC1986" w:rsidRDefault="00EC1986" w:rsidP="00C74B42"/>
          <w:p w:rsidR="00EC1986" w:rsidRDefault="00EC1986"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EC1986" w:rsidRPr="00EC1986" w:rsidRDefault="00EC1986" w:rsidP="00C74B42">
            <w:r>
              <w:t>F(1S)</w:t>
            </w:r>
          </w:p>
        </w:tc>
        <w:tc>
          <w:tcPr>
            <w:tcW w:w="2915" w:type="dxa"/>
          </w:tcPr>
          <w:p w:rsidR="00331C22" w:rsidRDefault="00331C22" w:rsidP="00C74B42"/>
        </w:tc>
      </w:tr>
      <w:tr w:rsidR="00EF1AC8" w:rsidTr="00EF1AC8">
        <w:trPr>
          <w:trHeight w:val="1510"/>
        </w:trPr>
        <w:tc>
          <w:tcPr>
            <w:tcW w:w="0" w:type="auto"/>
          </w:tcPr>
          <w:p w:rsidR="00331C22" w:rsidRPr="006B7778" w:rsidRDefault="00331C22" w:rsidP="00C74B42">
            <w:pPr>
              <w:rPr>
                <w:highlight w:val="yellow"/>
              </w:rPr>
            </w:pPr>
            <w:r w:rsidRPr="006B7778">
              <w:rPr>
                <w:highlight w:val="yellow"/>
              </w:rPr>
              <w:t>Interagir efficacement dans un environnement de travail collaboratif.</w:t>
            </w:r>
          </w:p>
        </w:tc>
        <w:tc>
          <w:tcPr>
            <w:tcW w:w="0" w:type="auto"/>
          </w:tcPr>
          <w:p w:rsidR="00331C22" w:rsidRPr="006B7778" w:rsidRDefault="00331C22" w:rsidP="00C74B42">
            <w:pPr>
              <w:rPr>
                <w:highlight w:val="yellow"/>
              </w:rPr>
            </w:pPr>
            <w:r w:rsidRPr="006B7778">
              <w:rPr>
                <w:highlight w:val="yellow"/>
              </w:rPr>
              <w:t>Le document collectant l’expression des besoins des utilisateurs est validé.</w:t>
            </w:r>
          </w:p>
          <w:p w:rsidR="00331C22" w:rsidRPr="006B7778" w:rsidRDefault="00331C22" w:rsidP="00C74B42">
            <w:pPr>
              <w:rPr>
                <w:highlight w:val="yellow"/>
              </w:rPr>
            </w:pPr>
            <w:r w:rsidRPr="006B7778">
              <w:rPr>
                <w:highlight w:val="yellow"/>
              </w:rPr>
              <w:t>La présentation est appréciée.</w:t>
            </w:r>
          </w:p>
          <w:p w:rsidR="00331C22" w:rsidRPr="006B7778" w:rsidRDefault="00331C22" w:rsidP="00C74B42">
            <w:pPr>
              <w:rPr>
                <w:highlight w:val="yellow"/>
              </w:rPr>
            </w:pPr>
            <w:r w:rsidRPr="006B7778">
              <w:rPr>
                <w:highlight w:val="yellow"/>
              </w:rPr>
              <w:t>Les utilisateurs sont opérationnels, le transfert des nouvelles compétences est validé.</w:t>
            </w:r>
          </w:p>
        </w:tc>
        <w:tc>
          <w:tcPr>
            <w:tcW w:w="0" w:type="auto"/>
          </w:tcPr>
          <w:p w:rsidR="007659BA" w:rsidRPr="006B7778" w:rsidRDefault="007659BA" w:rsidP="00C74B42">
            <w:pPr>
              <w:rPr>
                <w:highlight w:val="yellow"/>
              </w:rPr>
            </w:pPr>
            <w:r w:rsidRPr="006B7778">
              <w:rPr>
                <w:highlight w:val="yellow"/>
              </w:rPr>
              <w:t>Rédaction des spécifications fonctionnelles de la solution informatique.</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Écriture des interfaces homme/machine.</w:t>
            </w:r>
          </w:p>
          <w:p w:rsidR="007659BA" w:rsidRPr="006B7778" w:rsidRDefault="007659BA" w:rsidP="00C74B42">
            <w:pPr>
              <w:rPr>
                <w:highlight w:val="yellow"/>
              </w:rPr>
            </w:pPr>
            <w:r w:rsidRPr="006B7778">
              <w:rPr>
                <w:highlight w:val="yellow"/>
              </w:rPr>
              <w:t>Relations avec les clients.</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Animation de réunions de travail et interviews d’utilisateurs.</w:t>
            </w:r>
          </w:p>
          <w:p w:rsidR="00EC1986" w:rsidRPr="006B7778" w:rsidRDefault="00EC1986" w:rsidP="00C74B42">
            <w:pPr>
              <w:rPr>
                <w:highlight w:val="yellow"/>
              </w:rPr>
            </w:pPr>
          </w:p>
          <w:p w:rsidR="00331C22" w:rsidRPr="006B7778" w:rsidRDefault="007659BA" w:rsidP="00C74B42">
            <w:pPr>
              <w:rPr>
                <w:highlight w:val="yellow"/>
              </w:rPr>
            </w:pPr>
            <w:r w:rsidRPr="006B7778">
              <w:rPr>
                <w:highlight w:val="yellow"/>
              </w:rPr>
              <w:lastRenderedPageBreak/>
              <w:t>Démonstrations, recett</w:t>
            </w:r>
            <w:r w:rsidR="00C418DD">
              <w:rPr>
                <w:highlight w:val="yellow"/>
              </w:rPr>
              <w:t>e</w:t>
            </w:r>
            <w:r w:rsidRPr="006B7778">
              <w:rPr>
                <w:highlight w:val="yellow"/>
              </w:rPr>
              <w:t xml:space="preserve"> de livrables.</w:t>
            </w:r>
          </w:p>
        </w:tc>
        <w:tc>
          <w:tcPr>
            <w:tcW w:w="1587" w:type="dxa"/>
          </w:tcPr>
          <w:p w:rsidR="00331C22" w:rsidRPr="006B7778" w:rsidRDefault="00C74B42" w:rsidP="00C74B42">
            <w:pPr>
              <w:rPr>
                <w:highlight w:val="yellow"/>
              </w:rPr>
            </w:pPr>
            <w:r w:rsidRPr="00C74B42">
              <w:lastRenderedPageBreak/>
              <w:t>Rédaction des SFD pour le projet SRE</w:t>
            </w:r>
          </w:p>
        </w:tc>
        <w:tc>
          <w:tcPr>
            <w:tcW w:w="1383" w:type="dxa"/>
          </w:tcPr>
          <w:p w:rsidR="00331C22" w:rsidRPr="00C74B42" w:rsidRDefault="00EC1986" w:rsidP="00C74B42">
            <w:r w:rsidRPr="00C74B42">
              <w:t>E</w:t>
            </w:r>
            <w:r w:rsidR="00C74B42" w:rsidRPr="00C74B42">
              <w:t>(6S)</w:t>
            </w:r>
          </w:p>
        </w:tc>
        <w:tc>
          <w:tcPr>
            <w:tcW w:w="2915" w:type="dxa"/>
          </w:tcPr>
          <w:p w:rsidR="00331C22" w:rsidRDefault="00866315" w:rsidP="00C74B42">
            <w:r>
              <w:t>Cf. « Rédaction de SFD » de la partie « Le projet SRE de CDR : intégration d’un nouveau fond »</w:t>
            </w:r>
          </w:p>
        </w:tc>
      </w:tr>
    </w:tbl>
    <w:p w:rsidR="00331C22" w:rsidRPr="00641373" w:rsidRDefault="00331C22" w:rsidP="00331C22"/>
    <w:p w:rsidR="00331C22" w:rsidRDefault="00331C22" w:rsidP="00331C22">
      <w:r>
        <w:br w:type="page"/>
      </w:r>
    </w:p>
    <w:p w:rsidR="00331C22" w:rsidRDefault="00331C22" w:rsidP="00331C22">
      <w:pPr>
        <w:pStyle w:val="Titre2"/>
      </w:pPr>
      <w:bookmarkStart w:id="48" w:name="_Toc52212941"/>
      <w:r w:rsidRPr="00641373">
        <w:lastRenderedPageBreak/>
        <w:t>Adapter l’environnement d’exécution, échanger des données entre logiciels</w:t>
      </w:r>
      <w:r>
        <w:t> :</w:t>
      </w:r>
      <w:bookmarkEnd w:id="48"/>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4"/>
        <w:gridCol w:w="2599"/>
        <w:gridCol w:w="3004"/>
        <w:gridCol w:w="1675"/>
        <w:gridCol w:w="1850"/>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C74B42">
            <w:r w:rsidRPr="00E874D9">
              <w:t>Réaliser des échanges de données informatisés (EDI).</w:t>
            </w:r>
          </w:p>
        </w:tc>
        <w:tc>
          <w:tcPr>
            <w:tcW w:w="0" w:type="auto"/>
          </w:tcPr>
          <w:p w:rsidR="00331C22" w:rsidRDefault="00331C22" w:rsidP="00C74B42">
            <w:r>
              <w:t>Les données sont consolidées.</w:t>
            </w:r>
          </w:p>
          <w:p w:rsidR="00331C22" w:rsidRDefault="00331C22" w:rsidP="00C74B42"/>
        </w:tc>
        <w:tc>
          <w:tcPr>
            <w:tcW w:w="0" w:type="auto"/>
          </w:tcPr>
          <w:p w:rsidR="00331C22" w:rsidRDefault="00331C22" w:rsidP="00C74B42">
            <w:r w:rsidRPr="0012650C">
              <w:t>Réalisation d’un procédé d’échange de données informatisées.</w:t>
            </w:r>
          </w:p>
        </w:tc>
        <w:tc>
          <w:tcPr>
            <w:tcW w:w="1675" w:type="dxa"/>
          </w:tcPr>
          <w:p w:rsidR="00331C22" w:rsidRDefault="006B7778" w:rsidP="00C74B42">
            <w:r>
              <w:t xml:space="preserve">Développement d’une API avec JAVA </w:t>
            </w:r>
            <w:proofErr w:type="spellStart"/>
            <w:r>
              <w:t>Spring</w:t>
            </w:r>
            <w:proofErr w:type="spellEnd"/>
            <w:r>
              <w:t xml:space="preserve"> MVC  </w:t>
            </w:r>
          </w:p>
        </w:tc>
        <w:tc>
          <w:tcPr>
            <w:tcW w:w="1394" w:type="dxa"/>
          </w:tcPr>
          <w:p w:rsidR="00331C22" w:rsidRDefault="006B7778" w:rsidP="00C74B42">
            <w:r>
              <w:t>F(2S)</w:t>
            </w:r>
          </w:p>
        </w:tc>
        <w:tc>
          <w:tcPr>
            <w:tcW w:w="2317" w:type="dxa"/>
          </w:tcPr>
          <w:p w:rsidR="00331C22" w:rsidRDefault="00866315" w:rsidP="00C74B42">
            <w:r>
              <w:t>Cf. « </w:t>
            </w:r>
            <w:r w:rsidR="006B7778">
              <w:t>RandoUDEV3</w:t>
            </w:r>
            <w:r>
              <w:t> »</w:t>
            </w:r>
          </w:p>
        </w:tc>
      </w:tr>
      <w:tr w:rsidR="002F2F39" w:rsidTr="00EF1AC8">
        <w:tc>
          <w:tcPr>
            <w:tcW w:w="0" w:type="auto"/>
          </w:tcPr>
          <w:p w:rsidR="00331C22" w:rsidRDefault="00331C22" w:rsidP="00C74B42">
            <w:r w:rsidRPr="00E874D9">
              <w:t>Automatiser des traitements.</w:t>
            </w:r>
          </w:p>
          <w:p w:rsidR="00331C22" w:rsidRDefault="00331C22" w:rsidP="00C74B42"/>
        </w:tc>
        <w:tc>
          <w:tcPr>
            <w:tcW w:w="0" w:type="auto"/>
          </w:tcPr>
          <w:p w:rsidR="00331C22" w:rsidRDefault="00331C22" w:rsidP="00C74B42">
            <w:r>
              <w:t>La base de données tierce est accédée.</w:t>
            </w:r>
          </w:p>
          <w:p w:rsidR="00331C22" w:rsidRDefault="00331C22" w:rsidP="00C74B42">
            <w:r>
              <w:t>L’interface d’échange de données est opérationnelle.</w:t>
            </w:r>
          </w:p>
        </w:tc>
        <w:tc>
          <w:tcPr>
            <w:tcW w:w="0" w:type="auto"/>
          </w:tcPr>
          <w:p w:rsidR="00331C22" w:rsidRDefault="00331C22" w:rsidP="00C74B42">
            <w:r>
              <w:t>Rétro-documentation de logiciels et de bases de données.</w:t>
            </w:r>
          </w:p>
          <w:p w:rsidR="00331C22" w:rsidRDefault="00331C22" w:rsidP="00C74B42">
            <w:r>
              <w:t>Consolidation, agrégation de données.</w:t>
            </w:r>
          </w:p>
          <w:p w:rsidR="00331C22" w:rsidRDefault="00331C22" w:rsidP="00C74B42">
            <w:r>
              <w:t>Programmation de l’interface d’échange de données.</w:t>
            </w:r>
          </w:p>
        </w:tc>
        <w:tc>
          <w:tcPr>
            <w:tcW w:w="1675" w:type="dxa"/>
          </w:tcPr>
          <w:p w:rsidR="00331C22" w:rsidRDefault="007D4908" w:rsidP="00C74B42">
            <w:r>
              <w:t xml:space="preserve">Création d’un container docker BDD </w:t>
            </w:r>
          </w:p>
          <w:p w:rsidR="00C74B42" w:rsidRDefault="00C74B42" w:rsidP="00C74B42"/>
          <w:p w:rsidR="00C74B42" w:rsidRPr="00C74B42" w:rsidRDefault="007B4588" w:rsidP="00C74B42">
            <w:r>
              <w:t xml:space="preserve">Réalisation de DAO pour accéder la </w:t>
            </w:r>
            <w:proofErr w:type="spellStart"/>
            <w:r>
              <w:t>bdd</w:t>
            </w:r>
            <w:proofErr w:type="spellEnd"/>
            <w:r>
              <w:t xml:space="preserve"> tierce</w:t>
            </w:r>
          </w:p>
        </w:tc>
        <w:tc>
          <w:tcPr>
            <w:tcW w:w="1394" w:type="dxa"/>
          </w:tcPr>
          <w:p w:rsidR="00331C22" w:rsidRDefault="00331C22" w:rsidP="00C74B42"/>
          <w:p w:rsidR="00C74B42" w:rsidRDefault="00C74B42" w:rsidP="00C74B42"/>
          <w:p w:rsidR="00C74B42" w:rsidRDefault="00C74B42" w:rsidP="00C74B42"/>
          <w:p w:rsidR="00C74B42" w:rsidRPr="00C74B42" w:rsidRDefault="00C74B42" w:rsidP="00C74B42">
            <w:r>
              <w:t>F(2S)</w:t>
            </w:r>
          </w:p>
        </w:tc>
        <w:tc>
          <w:tcPr>
            <w:tcW w:w="2317" w:type="dxa"/>
          </w:tcPr>
          <w:p w:rsidR="00331C22" w:rsidRDefault="00866315" w:rsidP="00C74B42">
            <w:r>
              <w:t>Cf. « </w:t>
            </w:r>
            <w:proofErr w:type="spellStart"/>
            <w:r w:rsidR="00C74B42">
              <w:t>Animoz</w:t>
            </w:r>
            <w:proofErr w:type="spellEnd"/>
            <w:r>
              <w:t> »</w:t>
            </w:r>
          </w:p>
          <w:p w:rsidR="00C74B42" w:rsidRDefault="00C74B42" w:rsidP="00C74B42">
            <w:pPr>
              <w:pStyle w:val="Corpsdetexte"/>
            </w:pPr>
          </w:p>
          <w:p w:rsidR="00C74B42" w:rsidRPr="00C74B42" w:rsidRDefault="00866315" w:rsidP="00C74B42">
            <w:r>
              <w:t>Cf. « </w:t>
            </w:r>
            <w:r w:rsidR="00C74B42">
              <w:t>RandoUDEV3</w:t>
            </w:r>
            <w:r>
              <w:t> »</w:t>
            </w:r>
          </w:p>
        </w:tc>
      </w:tr>
      <w:tr w:rsidR="002F2F39" w:rsidTr="00EF1AC8">
        <w:tc>
          <w:tcPr>
            <w:tcW w:w="0" w:type="auto"/>
          </w:tcPr>
          <w:p w:rsidR="00331C22" w:rsidRDefault="00331C22" w:rsidP="00C74B42">
            <w:r w:rsidRPr="00E874D9">
              <w:t>Programmer des scripts systèmes.</w:t>
            </w:r>
          </w:p>
        </w:tc>
        <w:tc>
          <w:tcPr>
            <w:tcW w:w="0" w:type="auto"/>
          </w:tcPr>
          <w:p w:rsidR="00331C22" w:rsidRDefault="00331C22" w:rsidP="00C74B42">
            <w:r w:rsidRPr="0012650C">
              <w:t>L’environnement de tests est opérationnel.</w:t>
            </w:r>
          </w:p>
        </w:tc>
        <w:tc>
          <w:tcPr>
            <w:tcW w:w="0" w:type="auto"/>
          </w:tcPr>
          <w:p w:rsidR="00331C22" w:rsidRDefault="00331C22" w:rsidP="00C74B42">
            <w:r>
              <w:t>Réalisation d’un environnement de tests.</w:t>
            </w:r>
          </w:p>
          <w:p w:rsidR="00331C22" w:rsidRDefault="00331C22" w:rsidP="00C74B42">
            <w:r>
              <w:t>Création, configuration de machines virtuelles.</w:t>
            </w:r>
          </w:p>
          <w:p w:rsidR="00331C22" w:rsidRDefault="00331C22" w:rsidP="00C74B42">
            <w:r>
              <w:t>Installation, configuration de serveurs d’applications, Web et base de données.</w:t>
            </w:r>
          </w:p>
          <w:p w:rsidR="00331C22" w:rsidRDefault="00331C22" w:rsidP="00C74B42">
            <w:r>
              <w:t>Écriture de scripts systèmes pour adapter l’environnement d’exécution.</w:t>
            </w:r>
          </w:p>
        </w:tc>
        <w:tc>
          <w:tcPr>
            <w:tcW w:w="1675" w:type="dxa"/>
          </w:tcPr>
          <w:p w:rsidR="00331C22" w:rsidRDefault="002F2F39" w:rsidP="00C74B42">
            <w:r>
              <w:t>Utilisation de Docker</w:t>
            </w:r>
            <w:r w:rsidR="007D4908">
              <w:t xml:space="preserve"> Compose</w:t>
            </w:r>
            <w:r w:rsidR="00C74B42">
              <w:t xml:space="preserve"> pour créer </w:t>
            </w:r>
            <w:r>
              <w:t xml:space="preserve"> l’environnement de </w:t>
            </w:r>
            <w:r w:rsidR="00C74B42">
              <w:t>t</w:t>
            </w:r>
            <w:r w:rsidR="00866315">
              <w:t xml:space="preserve">est et de production, l’hébergement de la </w:t>
            </w:r>
            <w:proofErr w:type="spellStart"/>
            <w:r w:rsidR="00866315">
              <w:t>bdd</w:t>
            </w:r>
            <w:proofErr w:type="spellEnd"/>
            <w:r w:rsidR="00866315">
              <w:t xml:space="preserve"> de l’application </w:t>
            </w:r>
            <w:proofErr w:type="spellStart"/>
            <w:r w:rsidR="00866315">
              <w:t>Animoz</w:t>
            </w:r>
            <w:proofErr w:type="spellEnd"/>
          </w:p>
        </w:tc>
        <w:tc>
          <w:tcPr>
            <w:tcW w:w="1394" w:type="dxa"/>
          </w:tcPr>
          <w:p w:rsidR="00331C22" w:rsidRDefault="007D4908" w:rsidP="00C74B42">
            <w:r>
              <w:t>B(1M)</w:t>
            </w:r>
          </w:p>
        </w:tc>
        <w:tc>
          <w:tcPr>
            <w:tcW w:w="2317" w:type="dxa"/>
          </w:tcPr>
          <w:p w:rsidR="00331C22" w:rsidRDefault="00866315" w:rsidP="00C74B42">
            <w:r>
              <w:t>Cf. « </w:t>
            </w:r>
            <w:proofErr w:type="spellStart"/>
            <w:r>
              <w:t>Animoz</w:t>
            </w:r>
            <w:proofErr w:type="spellEnd"/>
            <w:r>
              <w:t> »</w:t>
            </w:r>
          </w:p>
        </w:tc>
      </w:tr>
    </w:tbl>
    <w:p w:rsidR="00331C22" w:rsidRPr="00641373" w:rsidRDefault="00331C22" w:rsidP="00C74B42"/>
    <w:p w:rsidR="003C5C90" w:rsidRPr="00520672" w:rsidRDefault="003C5C90" w:rsidP="00C74B42"/>
    <w:sectPr w:rsidR="003C5C90" w:rsidRPr="00520672" w:rsidSect="00EF1AC8">
      <w:headerReference w:type="default" r:id="rId37"/>
      <w:footerReference w:type="default" r:id="rId38"/>
      <w:footerReference w:type="first" r:id="rId39"/>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D40" w:rsidRDefault="00C54D40" w:rsidP="002D558C">
      <w:pPr>
        <w:spacing w:line="240" w:lineRule="auto"/>
      </w:pPr>
      <w:r>
        <w:separator/>
      </w:r>
    </w:p>
    <w:p w:rsidR="00C54D40" w:rsidRDefault="00C54D40"/>
  </w:endnote>
  <w:endnote w:type="continuationSeparator" w:id="0">
    <w:p w:rsidR="00C54D40" w:rsidRDefault="00C54D40" w:rsidP="002D558C">
      <w:pPr>
        <w:spacing w:line="240" w:lineRule="auto"/>
      </w:pPr>
      <w:r>
        <w:continuationSeparator/>
      </w:r>
    </w:p>
    <w:p w:rsidR="00C54D40" w:rsidRDefault="00C54D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Default="007064F7">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DE2C9B">
      <w:rPr>
        <w:noProof/>
        <w:lang w:bidi="fr-FR"/>
      </w:rPr>
      <w:t>43</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Pr="00334329" w:rsidRDefault="007064F7" w:rsidP="00334329">
    <w:pPr>
      <w:pStyle w:val="Pieddepage"/>
    </w:pPr>
    <w:r>
      <w:rPr>
        <w:noProof/>
        <w:lang w:val="fr-FR" w:eastAsia="fr-FR"/>
      </w:rPr>
      <w:drawing>
        <wp:anchor distT="0" distB="0" distL="114300" distR="114300" simplePos="0" relativeHeight="251672064" behindDoc="0" locked="0" layoutInCell="1" allowOverlap="1">
          <wp:simplePos x="0" y="0"/>
          <wp:positionH relativeFrom="column">
            <wp:posOffset>5205191</wp:posOffset>
          </wp:positionH>
          <wp:positionV relativeFrom="paragraph">
            <wp:posOffset>-1107919</wp:posOffset>
          </wp:positionV>
          <wp:extent cx="1374775" cy="1272540"/>
          <wp:effectExtent l="0" t="0" r="0" b="381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4775" cy="127254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Pr="00D34AD6" w:rsidRDefault="007064F7">
    <w:pPr>
      <w:pStyle w:val="En-tte"/>
    </w:pPr>
    <w:r w:rsidRPr="00D34AD6">
      <w:fldChar w:fldCharType="begin"/>
    </w:r>
    <w:r w:rsidRPr="00D34AD6">
      <w:instrText xml:space="preserve"> PAGE   \* MERGEFORMAT </w:instrText>
    </w:r>
    <w:r w:rsidRPr="00D34AD6">
      <w:fldChar w:fldCharType="separate"/>
    </w:r>
    <w:r w:rsidR="00DE2C9B">
      <w:rPr>
        <w:noProof/>
      </w:rPr>
      <w:t>53</w:t>
    </w:r>
    <w:r w:rsidRPr="00D34AD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Pr="00D04689" w:rsidRDefault="007064F7" w:rsidP="00414CA6">
    <w:pPr>
      <w:pStyle w:val="En-tte"/>
      <w:ind w:left="960"/>
    </w:pPr>
    <w:bookmarkStart w:id="49" w:name="CGI_Copyright"/>
    <w:r w:rsidRPr="00D04689">
      <w:t xml:space="preserve">© </w:t>
    </w:r>
    <w:r>
      <w:t>2020 CGI INC.</w:t>
    </w:r>
    <w:bookmarkEnd w:id="49"/>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D40" w:rsidRDefault="00C54D40" w:rsidP="002D558C">
      <w:pPr>
        <w:spacing w:line="240" w:lineRule="auto"/>
      </w:pPr>
      <w:r>
        <w:separator/>
      </w:r>
    </w:p>
    <w:p w:rsidR="00C54D40" w:rsidRDefault="00C54D40"/>
  </w:footnote>
  <w:footnote w:type="continuationSeparator" w:id="0">
    <w:p w:rsidR="00C54D40" w:rsidRDefault="00C54D40" w:rsidP="002D558C">
      <w:pPr>
        <w:spacing w:line="240" w:lineRule="auto"/>
      </w:pPr>
      <w:r>
        <w:continuationSeparator/>
      </w:r>
    </w:p>
    <w:p w:rsidR="00C54D40" w:rsidRDefault="00C54D4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Default="007064F7" w:rsidP="00896DFC">
    <w:pPr>
      <w:spacing w:after="1400"/>
    </w:pPr>
    <w:r>
      <w:rPr>
        <w:noProof/>
        <w:lang w:val="fr-FR" w:eastAsia="fr-FR"/>
      </w:rPr>
      <mc:AlternateContent>
        <mc:Choice Requires="wpg">
          <w:drawing>
            <wp:anchor distT="0" distB="0" distL="114300" distR="114300" simplePos="0" relativeHeight="251671040" behindDoc="0" locked="0" layoutInCell="1" allowOverlap="1" wp14:anchorId="59889FB8" wp14:editId="6964323A">
              <wp:simplePos x="0" y="0"/>
              <wp:positionH relativeFrom="rightMargin">
                <wp:align>right</wp:align>
              </wp:positionH>
              <wp:positionV relativeFrom="page">
                <wp:posOffset>457200</wp:posOffset>
              </wp:positionV>
              <wp:extent cx="1473200" cy="1017905"/>
              <wp:effectExtent l="0" t="0" r="0" b="0"/>
              <wp:wrapNone/>
              <wp:docPr id="1" name="Canvas 15"/>
              <wp:cNvGraphicFramePr/>
              <a:graphic xmlns:a="http://schemas.openxmlformats.org/drawingml/2006/main">
                <a:graphicData uri="http://schemas.microsoft.com/office/word/2010/wordprocessingGroup">
                  <wpg:wgp>
                    <wpg:cNvGrpSpPr/>
                    <wpg:grpSpPr>
                      <a:xfrm>
                        <a:off x="0" y="0"/>
                        <a:ext cx="1473200" cy="1017905"/>
                        <a:chOff x="6070600" y="0"/>
                        <a:chExt cx="1473200" cy="1017905"/>
                      </a:xfrm>
                    </wpg:grpSpPr>
                    <wps:wsp>
                      <wps:cNvPr id="11" name="Rectangle 4"/>
                      <wps:cNvSpPr/>
                      <wps:spPr>
                        <a:xfrm>
                          <a:off x="6070600" y="0"/>
                          <a:ext cx="1473200" cy="1017905"/>
                        </a:xfrm>
                        <a:prstGeom prst="rect">
                          <a:avLst/>
                        </a:prstGeom>
                        <a:noFill/>
                        <a:ln>
                          <a:noFill/>
                        </a:ln>
                      </wps:spPr>
                      <wps:bodyPr/>
                    </wps:wsp>
                    <wpg:grpSp>
                      <wpg:cNvPr id="12" name="Group 5"/>
                      <wpg:cNvGrpSpPr>
                        <a:grpSpLocks noChangeAspect="1"/>
                      </wpg:cNvGrpSpPr>
                      <wpg:grpSpPr>
                        <a:xfrm>
                          <a:off x="6070600" y="0"/>
                          <a:ext cx="1021080" cy="1016001"/>
                          <a:chOff x="6070600" y="0"/>
                          <a:chExt cx="1148715" cy="1143000"/>
                        </a:xfrm>
                      </wpg:grpSpPr>
                      <wps:wsp>
                        <wps:cNvPr id="13" name="Freeform 7"/>
                        <wps:cNvSpPr>
                          <a:spLocks/>
                        </wps:cNvSpPr>
                        <wps:spPr bwMode="auto">
                          <a:xfrm>
                            <a:off x="6070600" y="374015"/>
                            <a:ext cx="300355" cy="356870"/>
                          </a:xfrm>
                          <a:custGeom>
                            <a:avLst/>
                            <a:gdLst>
                              <a:gd name="T0" fmla="*/ 1002 w 1576"/>
                              <a:gd name="T1" fmla="*/ 361 h 1875"/>
                              <a:gd name="T2" fmla="*/ 410 w 1576"/>
                              <a:gd name="T3" fmla="*/ 938 h 1875"/>
                              <a:gd name="T4" fmla="*/ 1005 w 1576"/>
                              <a:gd name="T5" fmla="*/ 1514 h 1875"/>
                              <a:gd name="T6" fmla="*/ 1573 w 1576"/>
                              <a:gd name="T7" fmla="*/ 1275 h 1875"/>
                              <a:gd name="T8" fmla="*/ 1573 w 1576"/>
                              <a:gd name="T9" fmla="*/ 1707 h 1875"/>
                              <a:gd name="T10" fmla="*/ 976 w 1576"/>
                              <a:gd name="T11" fmla="*/ 1875 h 1875"/>
                              <a:gd name="T12" fmla="*/ 0 w 1576"/>
                              <a:gd name="T13" fmla="*/ 938 h 1875"/>
                              <a:gd name="T14" fmla="*/ 978 w 1576"/>
                              <a:gd name="T15" fmla="*/ 0 h 1875"/>
                              <a:gd name="T16" fmla="*/ 1576 w 1576"/>
                              <a:gd name="T17" fmla="*/ 139 h 1875"/>
                              <a:gd name="T18" fmla="*/ 1576 w 1576"/>
                              <a:gd name="T19" fmla="*/ 562 h 1875"/>
                              <a:gd name="T20" fmla="*/ 1002 w 1576"/>
                              <a:gd name="T21" fmla="*/ 361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76" h="1875">
                                <a:moveTo>
                                  <a:pt x="1002" y="361"/>
                                </a:moveTo>
                                <a:cubicBezTo>
                                  <a:pt x="635" y="361"/>
                                  <a:pt x="410" y="648"/>
                                  <a:pt x="410" y="938"/>
                                </a:cubicBezTo>
                                <a:cubicBezTo>
                                  <a:pt x="410" y="1286"/>
                                  <a:pt x="694" y="1514"/>
                                  <a:pt x="1005" y="1514"/>
                                </a:cubicBezTo>
                                <a:cubicBezTo>
                                  <a:pt x="1211" y="1514"/>
                                  <a:pt x="1407" y="1422"/>
                                  <a:pt x="1573" y="1275"/>
                                </a:cubicBezTo>
                                <a:cubicBezTo>
                                  <a:pt x="1573" y="1707"/>
                                  <a:pt x="1573" y="1707"/>
                                  <a:pt x="1573" y="1707"/>
                                </a:cubicBezTo>
                                <a:cubicBezTo>
                                  <a:pt x="1399" y="1811"/>
                                  <a:pt x="1161" y="1875"/>
                                  <a:pt x="976" y="1875"/>
                                </a:cubicBezTo>
                                <a:cubicBezTo>
                                  <a:pt x="445" y="1875"/>
                                  <a:pt x="0" y="1444"/>
                                  <a:pt x="0" y="938"/>
                                </a:cubicBezTo>
                                <a:cubicBezTo>
                                  <a:pt x="0" y="401"/>
                                  <a:pt x="448" y="0"/>
                                  <a:pt x="978" y="0"/>
                                </a:cubicBezTo>
                                <a:cubicBezTo>
                                  <a:pt x="1182" y="0"/>
                                  <a:pt x="1420" y="61"/>
                                  <a:pt x="1576" y="139"/>
                                </a:cubicBezTo>
                                <a:cubicBezTo>
                                  <a:pt x="1576" y="562"/>
                                  <a:pt x="1576" y="562"/>
                                  <a:pt x="1576" y="562"/>
                                </a:cubicBezTo>
                                <a:cubicBezTo>
                                  <a:pt x="1380" y="434"/>
                                  <a:pt x="1182" y="361"/>
                                  <a:pt x="1002" y="361"/>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
                        <wps:cNvSpPr>
                          <a:spLocks/>
                        </wps:cNvSpPr>
                        <wps:spPr bwMode="auto">
                          <a:xfrm>
                            <a:off x="6397625" y="374015"/>
                            <a:ext cx="310515" cy="356870"/>
                          </a:xfrm>
                          <a:custGeom>
                            <a:avLst/>
                            <a:gdLst>
                              <a:gd name="T0" fmla="*/ 983 w 1629"/>
                              <a:gd name="T1" fmla="*/ 1875 h 1875"/>
                              <a:gd name="T2" fmla="*/ 0 w 1629"/>
                              <a:gd name="T3" fmla="*/ 937 h 1875"/>
                              <a:gd name="T4" fmla="*/ 1007 w 1629"/>
                              <a:gd name="T5" fmla="*/ 0 h 1875"/>
                              <a:gd name="T6" fmla="*/ 1618 w 1629"/>
                              <a:gd name="T7" fmla="*/ 126 h 1875"/>
                              <a:gd name="T8" fmla="*/ 1618 w 1629"/>
                              <a:gd name="T9" fmla="*/ 546 h 1875"/>
                              <a:gd name="T10" fmla="*/ 1015 w 1629"/>
                              <a:gd name="T11" fmla="*/ 361 h 1875"/>
                              <a:gd name="T12" fmla="*/ 410 w 1629"/>
                              <a:gd name="T13" fmla="*/ 937 h 1875"/>
                              <a:gd name="T14" fmla="*/ 1020 w 1629"/>
                              <a:gd name="T15" fmla="*/ 1524 h 1875"/>
                              <a:gd name="T16" fmla="*/ 1243 w 1629"/>
                              <a:gd name="T17" fmla="*/ 1487 h 1875"/>
                              <a:gd name="T18" fmla="*/ 1243 w 1629"/>
                              <a:gd name="T19" fmla="*/ 1149 h 1875"/>
                              <a:gd name="T20" fmla="*/ 943 w 1629"/>
                              <a:gd name="T21" fmla="*/ 1149 h 1875"/>
                              <a:gd name="T22" fmla="*/ 943 w 1629"/>
                              <a:gd name="T23" fmla="*/ 793 h 1875"/>
                              <a:gd name="T24" fmla="*/ 1629 w 1629"/>
                              <a:gd name="T25" fmla="*/ 793 h 1875"/>
                              <a:gd name="T26" fmla="*/ 1629 w 1629"/>
                              <a:gd name="T27" fmla="*/ 1741 h 1875"/>
                              <a:gd name="T28" fmla="*/ 983 w 1629"/>
                              <a:gd name="T29" fmla="*/ 1875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29" h="1875">
                                <a:moveTo>
                                  <a:pt x="983" y="1875"/>
                                </a:moveTo>
                                <a:cubicBezTo>
                                  <a:pt x="450" y="1875"/>
                                  <a:pt x="0" y="1460"/>
                                  <a:pt x="0" y="937"/>
                                </a:cubicBezTo>
                                <a:cubicBezTo>
                                  <a:pt x="0" y="410"/>
                                  <a:pt x="447" y="0"/>
                                  <a:pt x="1007" y="0"/>
                                </a:cubicBezTo>
                                <a:cubicBezTo>
                                  <a:pt x="1211" y="0"/>
                                  <a:pt x="1463" y="53"/>
                                  <a:pt x="1618" y="126"/>
                                </a:cubicBezTo>
                                <a:cubicBezTo>
                                  <a:pt x="1618" y="546"/>
                                  <a:pt x="1618" y="546"/>
                                  <a:pt x="1618" y="546"/>
                                </a:cubicBezTo>
                                <a:cubicBezTo>
                                  <a:pt x="1441" y="444"/>
                                  <a:pt x="1214" y="361"/>
                                  <a:pt x="1015" y="361"/>
                                </a:cubicBezTo>
                                <a:cubicBezTo>
                                  <a:pt x="648" y="361"/>
                                  <a:pt x="410" y="648"/>
                                  <a:pt x="410" y="937"/>
                                </a:cubicBezTo>
                                <a:cubicBezTo>
                                  <a:pt x="410" y="1278"/>
                                  <a:pt x="691" y="1524"/>
                                  <a:pt x="1020" y="1524"/>
                                </a:cubicBezTo>
                                <a:cubicBezTo>
                                  <a:pt x="1090" y="1524"/>
                                  <a:pt x="1157" y="1519"/>
                                  <a:pt x="1243" y="1487"/>
                                </a:cubicBezTo>
                                <a:cubicBezTo>
                                  <a:pt x="1243" y="1149"/>
                                  <a:pt x="1243" y="1149"/>
                                  <a:pt x="1243" y="1149"/>
                                </a:cubicBezTo>
                                <a:cubicBezTo>
                                  <a:pt x="943" y="1149"/>
                                  <a:pt x="943" y="1149"/>
                                  <a:pt x="943" y="1149"/>
                                </a:cubicBezTo>
                                <a:cubicBezTo>
                                  <a:pt x="943" y="793"/>
                                  <a:pt x="943" y="793"/>
                                  <a:pt x="943" y="793"/>
                                </a:cubicBezTo>
                                <a:cubicBezTo>
                                  <a:pt x="1629" y="793"/>
                                  <a:pt x="1629" y="793"/>
                                  <a:pt x="1629" y="793"/>
                                </a:cubicBezTo>
                                <a:cubicBezTo>
                                  <a:pt x="1629" y="1741"/>
                                  <a:pt x="1629" y="1741"/>
                                  <a:pt x="1629" y="1741"/>
                                </a:cubicBezTo>
                                <a:cubicBezTo>
                                  <a:pt x="1433" y="1830"/>
                                  <a:pt x="1214" y="1875"/>
                                  <a:pt x="983" y="1875"/>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9"/>
                        <wps:cNvSpPr>
                          <a:spLocks noChangeArrowheads="1"/>
                        </wps:cNvSpPr>
                        <wps:spPr bwMode="auto">
                          <a:xfrm>
                            <a:off x="6765290" y="381000"/>
                            <a:ext cx="73025" cy="342900"/>
                          </a:xfrm>
                          <a:prstGeom prst="rect">
                            <a:avLst/>
                          </a:prstGeom>
                          <a:solidFill>
                            <a:srgbClr val="E617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Freeform 10"/>
                        <wps:cNvSpPr>
                          <a:spLocks/>
                        </wps:cNvSpPr>
                        <wps:spPr bwMode="auto">
                          <a:xfrm>
                            <a:off x="6076315" y="0"/>
                            <a:ext cx="1143000" cy="1143000"/>
                          </a:xfrm>
                          <a:custGeom>
                            <a:avLst/>
                            <a:gdLst>
                              <a:gd name="T0" fmla="*/ 0 w 1800"/>
                              <a:gd name="T1" fmla="*/ 0 h 1800"/>
                              <a:gd name="T2" fmla="*/ 0 w 1800"/>
                              <a:gd name="T3" fmla="*/ 200 h 1800"/>
                              <a:gd name="T4" fmla="*/ 1600 w 1800"/>
                              <a:gd name="T5" fmla="*/ 200 h 1800"/>
                              <a:gd name="T6" fmla="*/ 1600 w 1800"/>
                              <a:gd name="T7" fmla="*/ 1800 h 1800"/>
                              <a:gd name="T8" fmla="*/ 1800 w 1800"/>
                              <a:gd name="T9" fmla="*/ 1800 h 1800"/>
                              <a:gd name="T10" fmla="*/ 1800 w 1800"/>
                              <a:gd name="T11" fmla="*/ 0 h 1800"/>
                              <a:gd name="T12" fmla="*/ 0 w 1800"/>
                              <a:gd name="T13" fmla="*/ 0 h 1800"/>
                            </a:gdLst>
                            <a:ahLst/>
                            <a:cxnLst>
                              <a:cxn ang="0">
                                <a:pos x="T0" y="T1"/>
                              </a:cxn>
                              <a:cxn ang="0">
                                <a:pos x="T2" y="T3"/>
                              </a:cxn>
                              <a:cxn ang="0">
                                <a:pos x="T4" y="T5"/>
                              </a:cxn>
                              <a:cxn ang="0">
                                <a:pos x="T6" y="T7"/>
                              </a:cxn>
                              <a:cxn ang="0">
                                <a:pos x="T8" y="T9"/>
                              </a:cxn>
                              <a:cxn ang="0">
                                <a:pos x="T10" y="T11"/>
                              </a:cxn>
                              <a:cxn ang="0">
                                <a:pos x="T12" y="T13"/>
                              </a:cxn>
                            </a:cxnLst>
                            <a:rect l="0" t="0" r="r" b="b"/>
                            <a:pathLst>
                              <a:path w="1800" h="1800">
                                <a:moveTo>
                                  <a:pt x="0" y="0"/>
                                </a:moveTo>
                                <a:lnTo>
                                  <a:pt x="0" y="200"/>
                                </a:lnTo>
                                <a:lnTo>
                                  <a:pt x="1600" y="200"/>
                                </a:lnTo>
                                <a:lnTo>
                                  <a:pt x="1600" y="1800"/>
                                </a:lnTo>
                                <a:lnTo>
                                  <a:pt x="1800" y="1800"/>
                                </a:lnTo>
                                <a:lnTo>
                                  <a:pt x="1800" y="0"/>
                                </a:lnTo>
                                <a:lnTo>
                                  <a:pt x="0" y="0"/>
                                </a:lnTo>
                                <a:close/>
                              </a:path>
                            </a:pathLst>
                          </a:custGeom>
                          <a:gradFill>
                            <a:gsLst>
                              <a:gs pos="0">
                                <a:schemeClr val="accent3"/>
                              </a:gs>
                              <a:gs pos="50000">
                                <a:schemeClr val="accent1"/>
                              </a:gs>
                              <a:gs pos="100000">
                                <a:schemeClr val="accent2"/>
                              </a:gs>
                            </a:gsLst>
                            <a:lin ang="0" scaled="0"/>
                          </a:gradFill>
                          <a:ln>
                            <a:noFill/>
                          </a:ln>
                        </wps:spPr>
                        <wps:bodyPr rot="0" vert="horz" wrap="square" lIns="91440" tIns="45720" rIns="91440" bIns="45720" anchor="t" anchorCtr="0" upright="1">
                          <a:noAutofit/>
                        </wps:bodyPr>
                      </wps:wsp>
                    </wpg:grpSp>
                  </wpg:wgp>
                </a:graphicData>
              </a:graphic>
              <wp14:sizeRelH relativeFrom="margin">
                <wp14:pctWidth>0</wp14:pctWidth>
              </wp14:sizeRelH>
            </wp:anchor>
          </w:drawing>
        </mc:Choice>
        <mc:Fallback>
          <w:pict>
            <v:group w14:anchorId="1E723739" id="Canvas 15" o:spid="_x0000_s1026" style="position:absolute;margin-left:64.8pt;margin-top:36pt;width:116pt;height:80.15pt;z-index:251671040;mso-position-horizontal:right;mso-position-horizontal-relative:right-margin-area;mso-position-vertical-relative:page;mso-width-relative:margin" coordorigin="60706" coordsize="14732,1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">
              <v:rect id="Rectangle 4" o:spid="_x0000_s1027" style="position:absolute;left:60706;width:14732;height:10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group id="Group 5" o:spid="_x0000_s1028" style="position:absolute;left:60706;width:10210;height:10160" coordorigin="60706" coordsize="11487,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7" o:spid="_x0000_s1029" style="position:absolute;left:60706;top:3740;width:3003;height:3568;visibility:visible;mso-wrap-style:square;v-text-anchor:top" coordsize="157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" path="m1002,361c635,361,410,648,410,938v,348,284,576,595,576c1211,1514,1407,1422,1573,1275v,432,,432,,432c1399,1811,1161,1875,976,1875,445,1875,,1444,,938,,401,448,,978,v204,,442,61,598,139c1576,562,1576,562,1576,562,1380,434,1182,361,1002,361e" fillcolor="#e61739" stroked="f">
                  <v:path arrowok="t" o:connecttype="custom" o:connectlocs="190962,68709;78138,178530;191533,288161;299783,242672;299783,324894;186007,356870;0,178530;186388,0;300355,26456;300355,106966;190962,68709" o:connectangles="0,0,0,0,0,0,0,0,0,0,0"/>
                </v:shape>
                <v:shape id="Freeform 8" o:spid="_x0000_s1030" style="position:absolute;left:63976;top:3740;width:3105;height:3568;visibility:visible;mso-wrap-style:square;v-text-anchor:top" coordsize="1629,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" path="m983,1875c450,1875,,1460,,937,,410,447,,1007,v204,,456,53,611,126c1618,546,1618,546,1618,546,1441,444,1214,361,1015,361,648,361,410,648,410,937v,341,281,587,610,587c1090,1524,1157,1519,1243,1487v,-338,,-338,,-338c943,1149,943,1149,943,1149v,-356,,-356,,-356c1629,793,1629,793,1629,793v,948,,948,,948c1433,1830,1214,1875,983,1875e" fillcolor="#e61739" stroked="f">
                  <v:path arrowok="t" o:connecttype="custom" o:connectlocs="187376,356870;0,178340;191951,0;308418,23982;308418,103921;193476,68709;78153,178340;194429,290064;236937,283022;236937,218690;179752,218690;179752,150932;310515,150932;310515,331366;187376,356870" o:connectangles="0,0,0,0,0,0,0,0,0,0,0,0,0,0,0"/>
                </v:shape>
                <v:rect id="Rectangle 9" o:spid="_x0000_s1031" style="position:absolute;left:67652;top:3810;width:7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" fillcolor="#e61739" stroked="f"/>
                <v:shape id="Freeform 10" o:spid="_x0000_s1032" style="position:absolute;left:60763;width:11430;height:1143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" path="m,l,200r1600,l1600,1800r200,l1800,,,xe" fillcolor="#ff6a00 [3206]" stroked="f">
                  <v:fill color2="#991f3d [3205]" angle="90" colors="0 #ff6a00;.5 #e31937;1 #991f3d" focus="100%" type="gradient">
                    <o:fill v:ext="view" type="gradientUnscaled"/>
                  </v:fill>
                  <v:path arrowok="t" o:connecttype="custom" o:connectlocs="0,0;0,127000;1016000,127000;1016000,1143000;1143000,1143000;1143000,0;0,0" o:connectangles="0,0,0,0,0,0,0"/>
                </v:shape>
              </v:group>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1B464E2"/>
    <w:multiLevelType w:val="hybridMultilevel"/>
    <w:tmpl w:val="76D8D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8"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9" w15:restartNumberingAfterBreak="0">
    <w:nsid w:val="1F3B60AE"/>
    <w:multiLevelType w:val="hybridMultilevel"/>
    <w:tmpl w:val="9168B66C"/>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2"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9"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2"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5"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29"/>
  </w:num>
  <w:num w:numId="13">
    <w:abstractNumId w:val="15"/>
  </w:num>
  <w:num w:numId="14">
    <w:abstractNumId w:val="32"/>
  </w:num>
  <w:num w:numId="15">
    <w:abstractNumId w:val="21"/>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11"/>
  </w:num>
  <w:num w:numId="21">
    <w:abstractNumId w:val="25"/>
  </w:num>
  <w:num w:numId="22">
    <w:abstractNumId w:val="34"/>
  </w:num>
  <w:num w:numId="23">
    <w:abstractNumId w:val="35"/>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2"/>
  </w:num>
  <w:num w:numId="27">
    <w:abstractNumId w:val="33"/>
  </w:num>
  <w:num w:numId="28">
    <w:abstractNumId w:val="13"/>
  </w:num>
  <w:num w:numId="29">
    <w:abstractNumId w:val="20"/>
  </w:num>
  <w:num w:numId="30">
    <w:abstractNumId w:val="26"/>
  </w:num>
  <w:num w:numId="31">
    <w:abstractNumId w:val="10"/>
  </w:num>
  <w:num w:numId="32">
    <w:abstractNumId w:val="14"/>
  </w:num>
  <w:num w:numId="33">
    <w:abstractNumId w:val="30"/>
  </w:num>
  <w:num w:numId="34">
    <w:abstractNumId w:val="27"/>
  </w:num>
  <w:num w:numId="35">
    <w:abstractNumId w:val="22"/>
  </w:num>
  <w:num w:numId="36">
    <w:abstractNumId w:val="23"/>
  </w:num>
  <w:num w:numId="37">
    <w:abstractNumId w:val="24"/>
  </w:num>
  <w:num w:numId="38">
    <w:abstractNumId w:val="1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1532"/>
    <w:rsid w:val="00005BFC"/>
    <w:rsid w:val="00007D9B"/>
    <w:rsid w:val="0001433C"/>
    <w:rsid w:val="00023FB2"/>
    <w:rsid w:val="0002788E"/>
    <w:rsid w:val="000279F9"/>
    <w:rsid w:val="00043808"/>
    <w:rsid w:val="0004438F"/>
    <w:rsid w:val="0005708B"/>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E0000"/>
    <w:rsid w:val="000E05DC"/>
    <w:rsid w:val="000E2104"/>
    <w:rsid w:val="000E38BA"/>
    <w:rsid w:val="000F4254"/>
    <w:rsid w:val="0010055E"/>
    <w:rsid w:val="00102A2B"/>
    <w:rsid w:val="001079D8"/>
    <w:rsid w:val="001168C7"/>
    <w:rsid w:val="00123D61"/>
    <w:rsid w:val="001240EF"/>
    <w:rsid w:val="00130EDF"/>
    <w:rsid w:val="001311C9"/>
    <w:rsid w:val="001466C4"/>
    <w:rsid w:val="001472B2"/>
    <w:rsid w:val="00150F0C"/>
    <w:rsid w:val="0015409C"/>
    <w:rsid w:val="00156D2D"/>
    <w:rsid w:val="00162439"/>
    <w:rsid w:val="00166EDD"/>
    <w:rsid w:val="001673F3"/>
    <w:rsid w:val="0017540A"/>
    <w:rsid w:val="00175869"/>
    <w:rsid w:val="00181BC4"/>
    <w:rsid w:val="00184947"/>
    <w:rsid w:val="00184E1F"/>
    <w:rsid w:val="00184E3F"/>
    <w:rsid w:val="00191D3C"/>
    <w:rsid w:val="00194A11"/>
    <w:rsid w:val="001A3D5F"/>
    <w:rsid w:val="001A4045"/>
    <w:rsid w:val="001B3EA0"/>
    <w:rsid w:val="001B46EB"/>
    <w:rsid w:val="001B7709"/>
    <w:rsid w:val="001B7A83"/>
    <w:rsid w:val="001C2F50"/>
    <w:rsid w:val="001C3B9C"/>
    <w:rsid w:val="001C4D13"/>
    <w:rsid w:val="001C4D60"/>
    <w:rsid w:val="001C53FF"/>
    <w:rsid w:val="001C559C"/>
    <w:rsid w:val="001D1068"/>
    <w:rsid w:val="001D4D33"/>
    <w:rsid w:val="001D6098"/>
    <w:rsid w:val="001E04CA"/>
    <w:rsid w:val="001F32ED"/>
    <w:rsid w:val="001F4B54"/>
    <w:rsid w:val="001F64B2"/>
    <w:rsid w:val="00201DB5"/>
    <w:rsid w:val="00203B6B"/>
    <w:rsid w:val="00204DB7"/>
    <w:rsid w:val="002162FE"/>
    <w:rsid w:val="00217611"/>
    <w:rsid w:val="0022090A"/>
    <w:rsid w:val="0022275D"/>
    <w:rsid w:val="00224B24"/>
    <w:rsid w:val="0022647F"/>
    <w:rsid w:val="00226EFA"/>
    <w:rsid w:val="002314C1"/>
    <w:rsid w:val="00241FFD"/>
    <w:rsid w:val="002439D3"/>
    <w:rsid w:val="00243C41"/>
    <w:rsid w:val="00264F6F"/>
    <w:rsid w:val="0026569B"/>
    <w:rsid w:val="002668E4"/>
    <w:rsid w:val="00266A23"/>
    <w:rsid w:val="00270994"/>
    <w:rsid w:val="00273738"/>
    <w:rsid w:val="002753DB"/>
    <w:rsid w:val="00282EE7"/>
    <w:rsid w:val="00295AA0"/>
    <w:rsid w:val="002967A2"/>
    <w:rsid w:val="002A0C14"/>
    <w:rsid w:val="002A62B6"/>
    <w:rsid w:val="002A70FF"/>
    <w:rsid w:val="002B24E0"/>
    <w:rsid w:val="002B4ED5"/>
    <w:rsid w:val="002B6F6F"/>
    <w:rsid w:val="002C35E3"/>
    <w:rsid w:val="002C5A06"/>
    <w:rsid w:val="002C7453"/>
    <w:rsid w:val="002D558C"/>
    <w:rsid w:val="002E3005"/>
    <w:rsid w:val="002F2F39"/>
    <w:rsid w:val="002F7080"/>
    <w:rsid w:val="00300645"/>
    <w:rsid w:val="00300931"/>
    <w:rsid w:val="00310D4C"/>
    <w:rsid w:val="00316A53"/>
    <w:rsid w:val="00320AD5"/>
    <w:rsid w:val="00325346"/>
    <w:rsid w:val="0032628E"/>
    <w:rsid w:val="00331C22"/>
    <w:rsid w:val="00332535"/>
    <w:rsid w:val="0033369B"/>
    <w:rsid w:val="00334329"/>
    <w:rsid w:val="00336468"/>
    <w:rsid w:val="00336B5E"/>
    <w:rsid w:val="00352899"/>
    <w:rsid w:val="003609AD"/>
    <w:rsid w:val="00362842"/>
    <w:rsid w:val="00364628"/>
    <w:rsid w:val="00370F18"/>
    <w:rsid w:val="00372984"/>
    <w:rsid w:val="00381A99"/>
    <w:rsid w:val="00381BDF"/>
    <w:rsid w:val="0038578A"/>
    <w:rsid w:val="00395798"/>
    <w:rsid w:val="003A0A80"/>
    <w:rsid w:val="003A0B7F"/>
    <w:rsid w:val="003A287F"/>
    <w:rsid w:val="003A2A2C"/>
    <w:rsid w:val="003A4462"/>
    <w:rsid w:val="003B3D74"/>
    <w:rsid w:val="003C1664"/>
    <w:rsid w:val="003C1EBA"/>
    <w:rsid w:val="003C5C90"/>
    <w:rsid w:val="003C6E6A"/>
    <w:rsid w:val="003D04A4"/>
    <w:rsid w:val="003D280C"/>
    <w:rsid w:val="003D7858"/>
    <w:rsid w:val="003E18D2"/>
    <w:rsid w:val="003E3E88"/>
    <w:rsid w:val="003E4BC9"/>
    <w:rsid w:val="003E5523"/>
    <w:rsid w:val="003E6A4A"/>
    <w:rsid w:val="003F0A8E"/>
    <w:rsid w:val="003F0B01"/>
    <w:rsid w:val="00400C4F"/>
    <w:rsid w:val="00405786"/>
    <w:rsid w:val="00414CA6"/>
    <w:rsid w:val="004222EF"/>
    <w:rsid w:val="004247EE"/>
    <w:rsid w:val="00424C74"/>
    <w:rsid w:val="00437020"/>
    <w:rsid w:val="00440F54"/>
    <w:rsid w:val="00441102"/>
    <w:rsid w:val="00441CC1"/>
    <w:rsid w:val="00442A33"/>
    <w:rsid w:val="00450760"/>
    <w:rsid w:val="004513FF"/>
    <w:rsid w:val="00451E58"/>
    <w:rsid w:val="00452E73"/>
    <w:rsid w:val="00454E07"/>
    <w:rsid w:val="00456C5A"/>
    <w:rsid w:val="004632B3"/>
    <w:rsid w:val="00472766"/>
    <w:rsid w:val="004746FF"/>
    <w:rsid w:val="00477C8C"/>
    <w:rsid w:val="00481F11"/>
    <w:rsid w:val="00487E66"/>
    <w:rsid w:val="004904C6"/>
    <w:rsid w:val="00490CF6"/>
    <w:rsid w:val="00491092"/>
    <w:rsid w:val="00491A04"/>
    <w:rsid w:val="0049222F"/>
    <w:rsid w:val="00492501"/>
    <w:rsid w:val="004B1556"/>
    <w:rsid w:val="004B5930"/>
    <w:rsid w:val="004B7607"/>
    <w:rsid w:val="004D1251"/>
    <w:rsid w:val="004D1FFB"/>
    <w:rsid w:val="004D24A2"/>
    <w:rsid w:val="004E471A"/>
    <w:rsid w:val="004E77DA"/>
    <w:rsid w:val="004F1B60"/>
    <w:rsid w:val="0050412B"/>
    <w:rsid w:val="00506BE6"/>
    <w:rsid w:val="005128AF"/>
    <w:rsid w:val="00512A91"/>
    <w:rsid w:val="005153E1"/>
    <w:rsid w:val="005154B3"/>
    <w:rsid w:val="00520672"/>
    <w:rsid w:val="0054510E"/>
    <w:rsid w:val="005464FA"/>
    <w:rsid w:val="00556F82"/>
    <w:rsid w:val="0056389F"/>
    <w:rsid w:val="0056475D"/>
    <w:rsid w:val="00565082"/>
    <w:rsid w:val="00565934"/>
    <w:rsid w:val="00566DCE"/>
    <w:rsid w:val="0057110C"/>
    <w:rsid w:val="00575B67"/>
    <w:rsid w:val="00575C75"/>
    <w:rsid w:val="00575EF3"/>
    <w:rsid w:val="0058138D"/>
    <w:rsid w:val="00582E8E"/>
    <w:rsid w:val="00590443"/>
    <w:rsid w:val="00591F21"/>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D20D9"/>
    <w:rsid w:val="005D2A49"/>
    <w:rsid w:val="005D41D5"/>
    <w:rsid w:val="005D7EAD"/>
    <w:rsid w:val="005E3930"/>
    <w:rsid w:val="005E5D44"/>
    <w:rsid w:val="005E72F9"/>
    <w:rsid w:val="005F09E4"/>
    <w:rsid w:val="005F2EE5"/>
    <w:rsid w:val="005F4119"/>
    <w:rsid w:val="005F560F"/>
    <w:rsid w:val="00602AA3"/>
    <w:rsid w:val="006041DA"/>
    <w:rsid w:val="00615D81"/>
    <w:rsid w:val="0062047E"/>
    <w:rsid w:val="00620ED6"/>
    <w:rsid w:val="00626EDD"/>
    <w:rsid w:val="006324A2"/>
    <w:rsid w:val="00632833"/>
    <w:rsid w:val="00636A94"/>
    <w:rsid w:val="00636D0C"/>
    <w:rsid w:val="00641D13"/>
    <w:rsid w:val="00642DD8"/>
    <w:rsid w:val="00651FDE"/>
    <w:rsid w:val="00654067"/>
    <w:rsid w:val="00657DBF"/>
    <w:rsid w:val="00661E44"/>
    <w:rsid w:val="00662D7A"/>
    <w:rsid w:val="00684750"/>
    <w:rsid w:val="006862F4"/>
    <w:rsid w:val="00690132"/>
    <w:rsid w:val="00690436"/>
    <w:rsid w:val="00691477"/>
    <w:rsid w:val="00695AF2"/>
    <w:rsid w:val="006A5FD1"/>
    <w:rsid w:val="006B7778"/>
    <w:rsid w:val="006C2BA2"/>
    <w:rsid w:val="006C61A4"/>
    <w:rsid w:val="006D2217"/>
    <w:rsid w:val="006D79B4"/>
    <w:rsid w:val="006D7DB4"/>
    <w:rsid w:val="006E5F2C"/>
    <w:rsid w:val="006E75C6"/>
    <w:rsid w:val="006F2B9C"/>
    <w:rsid w:val="006F6665"/>
    <w:rsid w:val="00701F84"/>
    <w:rsid w:val="007064F7"/>
    <w:rsid w:val="0071304D"/>
    <w:rsid w:val="00720975"/>
    <w:rsid w:val="00721C9E"/>
    <w:rsid w:val="00721F32"/>
    <w:rsid w:val="00722C38"/>
    <w:rsid w:val="00731957"/>
    <w:rsid w:val="00733772"/>
    <w:rsid w:val="007341EC"/>
    <w:rsid w:val="007372E5"/>
    <w:rsid w:val="0073751C"/>
    <w:rsid w:val="007375F2"/>
    <w:rsid w:val="00740D2B"/>
    <w:rsid w:val="00741D8A"/>
    <w:rsid w:val="007428FF"/>
    <w:rsid w:val="00743E40"/>
    <w:rsid w:val="0076077A"/>
    <w:rsid w:val="007630F5"/>
    <w:rsid w:val="007659BA"/>
    <w:rsid w:val="00775625"/>
    <w:rsid w:val="00792FEC"/>
    <w:rsid w:val="007942FD"/>
    <w:rsid w:val="0079768F"/>
    <w:rsid w:val="007A0F4B"/>
    <w:rsid w:val="007A3B58"/>
    <w:rsid w:val="007A5999"/>
    <w:rsid w:val="007A6E55"/>
    <w:rsid w:val="007B0487"/>
    <w:rsid w:val="007B1552"/>
    <w:rsid w:val="007B4588"/>
    <w:rsid w:val="007B615F"/>
    <w:rsid w:val="007B6CB8"/>
    <w:rsid w:val="007B79DC"/>
    <w:rsid w:val="007D3B90"/>
    <w:rsid w:val="007D4908"/>
    <w:rsid w:val="007D7C49"/>
    <w:rsid w:val="007E5ADD"/>
    <w:rsid w:val="007F4BAC"/>
    <w:rsid w:val="007F79E4"/>
    <w:rsid w:val="00801EDA"/>
    <w:rsid w:val="008037AA"/>
    <w:rsid w:val="00803FA0"/>
    <w:rsid w:val="00804BAA"/>
    <w:rsid w:val="00805A4D"/>
    <w:rsid w:val="0081395A"/>
    <w:rsid w:val="00815B3C"/>
    <w:rsid w:val="00827E8D"/>
    <w:rsid w:val="00836ED0"/>
    <w:rsid w:val="008411F9"/>
    <w:rsid w:val="00844F1D"/>
    <w:rsid w:val="00845961"/>
    <w:rsid w:val="008507F4"/>
    <w:rsid w:val="00852C1F"/>
    <w:rsid w:val="00854138"/>
    <w:rsid w:val="00861685"/>
    <w:rsid w:val="00861958"/>
    <w:rsid w:val="00866315"/>
    <w:rsid w:val="0087080C"/>
    <w:rsid w:val="00872556"/>
    <w:rsid w:val="00872978"/>
    <w:rsid w:val="00872BA3"/>
    <w:rsid w:val="00875786"/>
    <w:rsid w:val="008779E2"/>
    <w:rsid w:val="00881087"/>
    <w:rsid w:val="00893038"/>
    <w:rsid w:val="0089507A"/>
    <w:rsid w:val="00896DFC"/>
    <w:rsid w:val="008A5E0E"/>
    <w:rsid w:val="008A5F17"/>
    <w:rsid w:val="008A6DA9"/>
    <w:rsid w:val="008B022B"/>
    <w:rsid w:val="008B05CC"/>
    <w:rsid w:val="008B6020"/>
    <w:rsid w:val="008C44ED"/>
    <w:rsid w:val="008C4FC6"/>
    <w:rsid w:val="008D46F0"/>
    <w:rsid w:val="008D4D8A"/>
    <w:rsid w:val="008E007C"/>
    <w:rsid w:val="008E626F"/>
    <w:rsid w:val="008E6882"/>
    <w:rsid w:val="008F223E"/>
    <w:rsid w:val="008F6264"/>
    <w:rsid w:val="00903709"/>
    <w:rsid w:val="00904BA4"/>
    <w:rsid w:val="0090518C"/>
    <w:rsid w:val="00905E26"/>
    <w:rsid w:val="00906517"/>
    <w:rsid w:val="00910400"/>
    <w:rsid w:val="009207E5"/>
    <w:rsid w:val="009209E7"/>
    <w:rsid w:val="009236B5"/>
    <w:rsid w:val="00924597"/>
    <w:rsid w:val="0092524E"/>
    <w:rsid w:val="0093723F"/>
    <w:rsid w:val="00937721"/>
    <w:rsid w:val="00937950"/>
    <w:rsid w:val="0094088A"/>
    <w:rsid w:val="0094313E"/>
    <w:rsid w:val="00944DEA"/>
    <w:rsid w:val="00950708"/>
    <w:rsid w:val="009508D2"/>
    <w:rsid w:val="009514A2"/>
    <w:rsid w:val="0095437A"/>
    <w:rsid w:val="00960BB4"/>
    <w:rsid w:val="00966BB9"/>
    <w:rsid w:val="00975B76"/>
    <w:rsid w:val="00980DAA"/>
    <w:rsid w:val="009846C5"/>
    <w:rsid w:val="00991E42"/>
    <w:rsid w:val="00993301"/>
    <w:rsid w:val="00995D1E"/>
    <w:rsid w:val="009969BB"/>
    <w:rsid w:val="009A221B"/>
    <w:rsid w:val="009A2A01"/>
    <w:rsid w:val="009A4BEC"/>
    <w:rsid w:val="009A4CF1"/>
    <w:rsid w:val="009B329A"/>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6568B"/>
    <w:rsid w:val="00A704DD"/>
    <w:rsid w:val="00A70AB2"/>
    <w:rsid w:val="00A71F9B"/>
    <w:rsid w:val="00A760DD"/>
    <w:rsid w:val="00A8717D"/>
    <w:rsid w:val="00A90086"/>
    <w:rsid w:val="00A904F2"/>
    <w:rsid w:val="00A96420"/>
    <w:rsid w:val="00AA0874"/>
    <w:rsid w:val="00AA1B3D"/>
    <w:rsid w:val="00AA1D3A"/>
    <w:rsid w:val="00AA2160"/>
    <w:rsid w:val="00AA7D6C"/>
    <w:rsid w:val="00AB09E3"/>
    <w:rsid w:val="00AC1391"/>
    <w:rsid w:val="00AC797B"/>
    <w:rsid w:val="00AD4AD4"/>
    <w:rsid w:val="00AE2DBD"/>
    <w:rsid w:val="00AE37AF"/>
    <w:rsid w:val="00AE777C"/>
    <w:rsid w:val="00AF1CA2"/>
    <w:rsid w:val="00AF1E1F"/>
    <w:rsid w:val="00AF2750"/>
    <w:rsid w:val="00AF4BEC"/>
    <w:rsid w:val="00AF7195"/>
    <w:rsid w:val="00AF76F8"/>
    <w:rsid w:val="00AF7E3A"/>
    <w:rsid w:val="00B04673"/>
    <w:rsid w:val="00B06E1B"/>
    <w:rsid w:val="00B11C10"/>
    <w:rsid w:val="00B13095"/>
    <w:rsid w:val="00B177F7"/>
    <w:rsid w:val="00B21409"/>
    <w:rsid w:val="00B416C0"/>
    <w:rsid w:val="00B41FB4"/>
    <w:rsid w:val="00B435AA"/>
    <w:rsid w:val="00B445F3"/>
    <w:rsid w:val="00B469B4"/>
    <w:rsid w:val="00B50389"/>
    <w:rsid w:val="00B60F9E"/>
    <w:rsid w:val="00B65F4C"/>
    <w:rsid w:val="00B70843"/>
    <w:rsid w:val="00B7580A"/>
    <w:rsid w:val="00B76362"/>
    <w:rsid w:val="00B76F46"/>
    <w:rsid w:val="00B81A42"/>
    <w:rsid w:val="00B822EA"/>
    <w:rsid w:val="00B83777"/>
    <w:rsid w:val="00B91347"/>
    <w:rsid w:val="00BA3E04"/>
    <w:rsid w:val="00BA604D"/>
    <w:rsid w:val="00BA6677"/>
    <w:rsid w:val="00BB2CF2"/>
    <w:rsid w:val="00BC2A4A"/>
    <w:rsid w:val="00BC4C85"/>
    <w:rsid w:val="00BD162E"/>
    <w:rsid w:val="00BD2003"/>
    <w:rsid w:val="00BD4835"/>
    <w:rsid w:val="00BE08A0"/>
    <w:rsid w:val="00BE3513"/>
    <w:rsid w:val="00BE3C4E"/>
    <w:rsid w:val="00C0136A"/>
    <w:rsid w:val="00C0358F"/>
    <w:rsid w:val="00C05C7E"/>
    <w:rsid w:val="00C05DA5"/>
    <w:rsid w:val="00C14793"/>
    <w:rsid w:val="00C15932"/>
    <w:rsid w:val="00C17534"/>
    <w:rsid w:val="00C22B1C"/>
    <w:rsid w:val="00C25A9D"/>
    <w:rsid w:val="00C30D9C"/>
    <w:rsid w:val="00C3329B"/>
    <w:rsid w:val="00C409A3"/>
    <w:rsid w:val="00C418DD"/>
    <w:rsid w:val="00C5091D"/>
    <w:rsid w:val="00C54D40"/>
    <w:rsid w:val="00C729B7"/>
    <w:rsid w:val="00C74B42"/>
    <w:rsid w:val="00C844CB"/>
    <w:rsid w:val="00C92DCE"/>
    <w:rsid w:val="00C9438E"/>
    <w:rsid w:val="00C94F34"/>
    <w:rsid w:val="00C95C95"/>
    <w:rsid w:val="00CA5463"/>
    <w:rsid w:val="00CA773D"/>
    <w:rsid w:val="00CB0F8C"/>
    <w:rsid w:val="00CB1CBC"/>
    <w:rsid w:val="00CC042F"/>
    <w:rsid w:val="00CC1545"/>
    <w:rsid w:val="00CD51D5"/>
    <w:rsid w:val="00CE0181"/>
    <w:rsid w:val="00CE025B"/>
    <w:rsid w:val="00CE34AE"/>
    <w:rsid w:val="00CE5BFB"/>
    <w:rsid w:val="00CF1018"/>
    <w:rsid w:val="00CF183F"/>
    <w:rsid w:val="00CF2BC6"/>
    <w:rsid w:val="00CF608E"/>
    <w:rsid w:val="00CF664E"/>
    <w:rsid w:val="00D03BEE"/>
    <w:rsid w:val="00D04689"/>
    <w:rsid w:val="00D1046D"/>
    <w:rsid w:val="00D11657"/>
    <w:rsid w:val="00D15B38"/>
    <w:rsid w:val="00D16966"/>
    <w:rsid w:val="00D175F4"/>
    <w:rsid w:val="00D231BD"/>
    <w:rsid w:val="00D239FD"/>
    <w:rsid w:val="00D24FE9"/>
    <w:rsid w:val="00D26D52"/>
    <w:rsid w:val="00D277DF"/>
    <w:rsid w:val="00D317B3"/>
    <w:rsid w:val="00D33F9F"/>
    <w:rsid w:val="00D3418D"/>
    <w:rsid w:val="00D34AD6"/>
    <w:rsid w:val="00D3773F"/>
    <w:rsid w:val="00D41AA3"/>
    <w:rsid w:val="00D445DA"/>
    <w:rsid w:val="00D479B1"/>
    <w:rsid w:val="00D517F0"/>
    <w:rsid w:val="00D5718F"/>
    <w:rsid w:val="00D60674"/>
    <w:rsid w:val="00D64AF1"/>
    <w:rsid w:val="00D74E98"/>
    <w:rsid w:val="00D760FB"/>
    <w:rsid w:val="00D7719D"/>
    <w:rsid w:val="00D80E99"/>
    <w:rsid w:val="00D82CB0"/>
    <w:rsid w:val="00D90A2C"/>
    <w:rsid w:val="00D90D88"/>
    <w:rsid w:val="00D91675"/>
    <w:rsid w:val="00D93812"/>
    <w:rsid w:val="00D9794A"/>
    <w:rsid w:val="00D97CFC"/>
    <w:rsid w:val="00DA3D51"/>
    <w:rsid w:val="00DA4662"/>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2C9B"/>
    <w:rsid w:val="00DE330E"/>
    <w:rsid w:val="00DE4A6D"/>
    <w:rsid w:val="00DE4F8C"/>
    <w:rsid w:val="00DE70BF"/>
    <w:rsid w:val="00DF0D07"/>
    <w:rsid w:val="00DF1B67"/>
    <w:rsid w:val="00E05B4A"/>
    <w:rsid w:val="00E1018D"/>
    <w:rsid w:val="00E14A39"/>
    <w:rsid w:val="00E159ED"/>
    <w:rsid w:val="00E16608"/>
    <w:rsid w:val="00E16B3E"/>
    <w:rsid w:val="00E16C6E"/>
    <w:rsid w:val="00E17857"/>
    <w:rsid w:val="00E209D0"/>
    <w:rsid w:val="00E21DD2"/>
    <w:rsid w:val="00E268EC"/>
    <w:rsid w:val="00E44E45"/>
    <w:rsid w:val="00E45770"/>
    <w:rsid w:val="00E4627A"/>
    <w:rsid w:val="00E472B1"/>
    <w:rsid w:val="00E53F44"/>
    <w:rsid w:val="00E6249D"/>
    <w:rsid w:val="00E63DE6"/>
    <w:rsid w:val="00E67CB7"/>
    <w:rsid w:val="00E70BAA"/>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0D0A"/>
    <w:rsid w:val="00EE3106"/>
    <w:rsid w:val="00EE398E"/>
    <w:rsid w:val="00EE3C0A"/>
    <w:rsid w:val="00EE3FD7"/>
    <w:rsid w:val="00EE4120"/>
    <w:rsid w:val="00EE71D4"/>
    <w:rsid w:val="00EF0BB7"/>
    <w:rsid w:val="00EF1AC8"/>
    <w:rsid w:val="00EF3575"/>
    <w:rsid w:val="00EF7A85"/>
    <w:rsid w:val="00F0119A"/>
    <w:rsid w:val="00F04531"/>
    <w:rsid w:val="00F05EAD"/>
    <w:rsid w:val="00F1040E"/>
    <w:rsid w:val="00F10888"/>
    <w:rsid w:val="00F10E55"/>
    <w:rsid w:val="00F12838"/>
    <w:rsid w:val="00F14317"/>
    <w:rsid w:val="00F14B12"/>
    <w:rsid w:val="00F14B5F"/>
    <w:rsid w:val="00F15ABB"/>
    <w:rsid w:val="00F22058"/>
    <w:rsid w:val="00F23713"/>
    <w:rsid w:val="00F24562"/>
    <w:rsid w:val="00F32FFF"/>
    <w:rsid w:val="00F35620"/>
    <w:rsid w:val="00F37D55"/>
    <w:rsid w:val="00F4078C"/>
    <w:rsid w:val="00F437EA"/>
    <w:rsid w:val="00F47C51"/>
    <w:rsid w:val="00F47CB5"/>
    <w:rsid w:val="00F625A6"/>
    <w:rsid w:val="00F80A23"/>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E77E38"/>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uiPriority w:val="9"/>
    <w:qFormat/>
    <w:rsid w:val="001C4D60"/>
    <w:pPr>
      <w:keepNext/>
      <w:keepLines/>
      <w:numPr>
        <w:numId w:val="15"/>
      </w:numPr>
      <w:spacing w:before="240" w:after="60" w:line="240" w:lineRule="auto"/>
      <w:contextualSpacing/>
      <w:outlineLvl w:val="0"/>
    </w:pPr>
    <w:rPr>
      <w:rFonts w:asciiTheme="majorHAnsi" w:hAnsiTheme="majorHAnsi"/>
      <w:b/>
      <w:bCs/>
      <w:color w:val="363534" w:themeColor="text1"/>
      <w:sz w:val="36"/>
      <w:szCs w:val="28"/>
      <w:lang w:eastAsia="en-US"/>
    </w:rPr>
  </w:style>
  <w:style w:type="paragraph" w:styleId="Titre2">
    <w:name w:val="heading 2"/>
    <w:next w:val="Corpsdetexte"/>
    <w:link w:val="Titre2Car"/>
    <w:uiPriority w:val="9"/>
    <w:qFormat/>
    <w:rsid w:val="00904BA4"/>
    <w:pPr>
      <w:spacing w:before="180" w:after="40" w:line="240" w:lineRule="auto"/>
      <w:outlineLvl w:val="1"/>
    </w:pPr>
    <w:rPr>
      <w:rFonts w:asciiTheme="majorHAnsi" w:hAnsiTheme="majorHAnsi"/>
      <w:b/>
      <w:bCs/>
      <w:caps/>
      <w:color w:val="991F3D" w:themeColor="accent2"/>
      <w:sz w:val="32"/>
      <w:szCs w:val="26"/>
      <w:lang w:eastAsia="en-US"/>
    </w:rPr>
  </w:style>
  <w:style w:type="paragraph" w:styleId="Titre3">
    <w:name w:val="heading 3"/>
    <w:basedOn w:val="Titre2"/>
    <w:next w:val="Corpsdetexte"/>
    <w:link w:val="Titre3Car"/>
    <w:uiPriority w:val="9"/>
    <w:qFormat/>
    <w:rsid w:val="00904BA4"/>
    <w:pPr>
      <w:numPr>
        <w:ilvl w:val="2"/>
      </w:numPr>
      <w:spacing w:before="120" w:after="0"/>
      <w:outlineLvl w:val="2"/>
    </w:pPr>
    <w:rPr>
      <w:bCs w:val="0"/>
      <w:color w:val="363534" w:themeColor="text1"/>
      <w:sz w:val="28"/>
    </w:rPr>
  </w:style>
  <w:style w:type="paragraph" w:styleId="Titre4">
    <w:name w:val="heading 4"/>
    <w:basedOn w:val="Titre3"/>
    <w:next w:val="Corpsdetexte"/>
    <w:link w:val="Titre4Car"/>
    <w:uiPriority w:val="9"/>
    <w:qFormat/>
    <w:rsid w:val="009B329A"/>
    <w:pPr>
      <w:numPr>
        <w:ilvl w:val="3"/>
      </w:numPr>
      <w:outlineLvl w:val="3"/>
    </w:pPr>
    <w:rPr>
      <w:bCs/>
      <w:iCs/>
      <w:caps w:val="0"/>
      <w:sz w:val="30"/>
    </w:rPr>
  </w:style>
  <w:style w:type="paragraph" w:styleId="Titre5">
    <w:name w:val="heading 5"/>
    <w:basedOn w:val="Titre4"/>
    <w:next w:val="Corpsdetexte"/>
    <w:link w:val="Titre5Car"/>
    <w:uiPriority w:val="9"/>
    <w:qFormat/>
    <w:rsid w:val="009B329A"/>
    <w:pPr>
      <w:numPr>
        <w:ilvl w:val="4"/>
      </w:numPr>
      <w:outlineLvl w:val="4"/>
    </w:pPr>
    <w:rPr>
      <w:bCs w:val="0"/>
      <w:color w:val="7D7B79" w:themeColor="text1" w:themeTint="A6"/>
      <w:sz w:val="28"/>
    </w:rPr>
  </w:style>
  <w:style w:type="paragraph" w:styleId="Titre6">
    <w:name w:val="heading 6"/>
    <w:basedOn w:val="Normal"/>
    <w:next w:val="Normal"/>
    <w:link w:val="Titre6Car"/>
    <w:uiPriority w:val="9"/>
    <w:qFormat/>
    <w:rsid w:val="009B329A"/>
    <w:pPr>
      <w:spacing w:line="271" w:lineRule="auto"/>
      <w:outlineLvl w:val="5"/>
    </w:pPr>
    <w:rPr>
      <w:b/>
      <w:bCs/>
      <w:i/>
      <w:iCs/>
      <w:color w:val="363534" w:themeColor="text1"/>
      <w:sz w:val="26"/>
    </w:rPr>
  </w:style>
  <w:style w:type="paragraph" w:styleId="Titre7">
    <w:name w:val="heading 7"/>
    <w:basedOn w:val="Normal"/>
    <w:next w:val="Normal"/>
    <w:link w:val="Titre7Car"/>
    <w:uiPriority w:val="9"/>
    <w:semiHidden/>
    <w:unhideWhenUsed/>
    <w:qFormat/>
    <w:rsid w:val="00991E42"/>
    <w:pPr>
      <w:outlineLvl w:val="6"/>
    </w:pPr>
    <w:rPr>
      <w:i/>
      <w:iCs/>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1C4D60"/>
    <w:rPr>
      <w:rFonts w:asciiTheme="majorHAnsi" w:hAnsiTheme="majorHAnsi"/>
      <w:b/>
      <w:bCs/>
      <w:color w:val="363534" w:themeColor="text1"/>
      <w:sz w:val="36"/>
      <w:szCs w:val="28"/>
      <w:lang w:eastAsia="en-US"/>
    </w:rPr>
  </w:style>
  <w:style w:type="character" w:customStyle="1" w:styleId="Titre2Car">
    <w:name w:val="Titre 2 Car"/>
    <w:link w:val="Titre2"/>
    <w:uiPriority w:val="9"/>
    <w:rsid w:val="00904BA4"/>
    <w:rPr>
      <w:rFonts w:asciiTheme="majorHAnsi" w:hAnsiTheme="majorHAnsi"/>
      <w:b/>
      <w:bCs/>
      <w:caps/>
      <w:color w:val="991F3D" w:themeColor="accent2"/>
      <w:sz w:val="32"/>
      <w:szCs w:val="26"/>
      <w:lang w:eastAsia="en-US"/>
    </w:rPr>
  </w:style>
  <w:style w:type="character" w:customStyle="1" w:styleId="Titre3Car">
    <w:name w:val="Titre 3 Car"/>
    <w:link w:val="Titre3"/>
    <w:uiPriority w:val="9"/>
    <w:rsid w:val="00904BA4"/>
    <w:rPr>
      <w:rFonts w:asciiTheme="majorHAnsi" w:hAnsiTheme="majorHAnsi"/>
      <w:b/>
      <w:caps/>
      <w:color w:val="363534" w:themeColor="text1"/>
      <w:sz w:val="28"/>
      <w:szCs w:val="26"/>
      <w:lang w:eastAsia="en-US"/>
    </w:rPr>
  </w:style>
  <w:style w:type="character" w:customStyle="1" w:styleId="Titre4Car">
    <w:name w:val="Titre 4 Car"/>
    <w:link w:val="Titre4"/>
    <w:uiPriority w:val="9"/>
    <w:rsid w:val="009B329A"/>
    <w:rPr>
      <w:rFonts w:asciiTheme="majorHAnsi" w:hAnsiTheme="majorHAnsi"/>
      <w:b/>
      <w:bCs/>
      <w:iCs/>
      <w:color w:val="363534" w:themeColor="text1"/>
      <w:sz w:val="30"/>
      <w:szCs w:val="26"/>
      <w:lang w:eastAsia="en-US"/>
    </w:rPr>
  </w:style>
  <w:style w:type="character" w:customStyle="1" w:styleId="Titre5Car">
    <w:name w:val="Titre 5 Car"/>
    <w:link w:val="Titre5"/>
    <w:uiPriority w:val="9"/>
    <w:rsid w:val="009B329A"/>
    <w:rPr>
      <w:rFonts w:asciiTheme="majorHAnsi" w:hAnsiTheme="majorHAnsi"/>
      <w:b/>
      <w:iCs/>
      <w:color w:val="7D7B79" w:themeColor="text1" w:themeTint="A6"/>
      <w:sz w:val="28"/>
      <w:szCs w:val="26"/>
      <w:lang w:eastAsia="en-US"/>
    </w:rPr>
  </w:style>
  <w:style w:type="character" w:customStyle="1" w:styleId="Titre6Car">
    <w:name w:val="Titre 6 Car"/>
    <w:link w:val="Titre6"/>
    <w:uiPriority w:val="9"/>
    <w:rsid w:val="009B329A"/>
    <w:rPr>
      <w:rFonts w:asciiTheme="minorHAnsi" w:hAnsiTheme="minorHAnsi"/>
      <w:b/>
      <w:bCs/>
      <w:i/>
      <w:iCs/>
      <w:color w:val="363534" w:themeColor="text1"/>
      <w:sz w:val="26"/>
      <w:szCs w:val="22"/>
      <w:lang w:eastAsia="en-US"/>
    </w:rPr>
  </w:style>
  <w:style w:type="character" w:customStyle="1" w:styleId="Titre7Car">
    <w:name w:val="Titre 7 Car"/>
    <w:link w:val="Titre7"/>
    <w:uiPriority w:val="9"/>
    <w:semiHidden/>
    <w:rsid w:val="00991E42"/>
    <w:rPr>
      <w:rFonts w:ascii="Arial" w:eastAsia="Times New Roman" w:hAnsi="Arial" w:cs="Times New Roman"/>
      <w:i/>
      <w:iC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19"/>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156D2D"/>
    <w:pPr>
      <w:numPr>
        <w:numId w:val="1"/>
      </w:numPr>
      <w:spacing w:after="40"/>
    </w:p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9514A2"/>
    <w:pPr>
      <w:tabs>
        <w:tab w:val="decimal" w:pos="360"/>
      </w:tabs>
      <w:spacing w:after="200" w:line="276" w:lineRule="auto"/>
    </w:pPr>
    <w:rPr>
      <w:rFonts w:eastAsiaTheme="minorEastAsia"/>
      <w:sz w:val="22"/>
      <w:lang w:val="fr-FR" w:eastAsia="fr-FR"/>
    </w:rPr>
  </w:style>
  <w:style w:type="table" w:styleId="Trameclaire-Accent1">
    <w:name w:val="Light Shading Accent 1"/>
    <w:basedOn w:val="TableauNormal"/>
    <w:uiPriority w:val="60"/>
    <w:rsid w:val="009514A2"/>
    <w:pPr>
      <w:spacing w:line="240" w:lineRule="auto"/>
    </w:pPr>
    <w:rPr>
      <w:rFonts w:asciiTheme="minorHAnsi" w:eastAsiaTheme="minorEastAsia" w:hAnsiTheme="minorHAnsi" w:cstheme="minorBidi"/>
      <w:color w:val="A91228" w:themeColor="accent1" w:themeShade="BF"/>
      <w:sz w:val="22"/>
      <w:szCs w:val="22"/>
      <w:lang w:val="fr-FR" w:eastAsia="fr-FR"/>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2.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3.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4.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9AFA91-17FE-4DEC-A551-A3F07C2D0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13871</TotalTime>
  <Pages>58</Pages>
  <Words>13634</Words>
  <Characters>74988</Characters>
  <Application>Microsoft Office Word</Application>
  <DocSecurity>0</DocSecurity>
  <Lines>624</Lines>
  <Paragraphs>176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88446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25</cp:revision>
  <cp:lastPrinted>2018-05-28T20:26:00Z</cp:lastPrinted>
  <dcterms:created xsi:type="dcterms:W3CDTF">2020-09-06T17:17:00Z</dcterms:created>
  <dcterms:modified xsi:type="dcterms:W3CDTF">2020-10-04T11:05:00Z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